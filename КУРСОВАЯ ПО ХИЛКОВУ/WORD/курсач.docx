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3C54" w14:textId="77777777" w:rsidR="00825D64" w:rsidRDefault="001B4629">
      <w:pPr>
        <w:spacing w:line="480" w:lineRule="auto"/>
        <w:jc w:val="center"/>
        <w:rPr>
          <w:szCs w:val="28"/>
        </w:rPr>
      </w:pPr>
      <w:r>
        <w:rPr>
          <w:szCs w:val="28"/>
        </w:rPr>
        <w:t>СОДЕРЖАНИЕ</w:t>
      </w:r>
    </w:p>
    <w:tbl>
      <w:tblPr>
        <w:tblW w:w="9072" w:type="dxa"/>
        <w:jc w:val="right"/>
        <w:tblLook w:val="04A0" w:firstRow="1" w:lastRow="0" w:firstColumn="1" w:lastColumn="0" w:noHBand="0" w:noVBand="1"/>
      </w:tblPr>
      <w:tblGrid>
        <w:gridCol w:w="7867"/>
        <w:gridCol w:w="638"/>
        <w:gridCol w:w="567"/>
      </w:tblGrid>
      <w:tr w:rsidR="00825D64" w14:paraId="0C0BFD7C" w14:textId="77777777">
        <w:trPr>
          <w:jc w:val="right"/>
        </w:trPr>
        <w:tc>
          <w:tcPr>
            <w:tcW w:w="7867" w:type="dxa"/>
          </w:tcPr>
          <w:p w14:paraId="10085A67" w14:textId="77777777" w:rsidR="00825D64" w:rsidRDefault="001B4629">
            <w:pPr>
              <w:spacing w:line="360" w:lineRule="auto"/>
              <w:rPr>
                <w:szCs w:val="28"/>
                <w:highlight w:val="yellow"/>
              </w:rPr>
            </w:pPr>
            <w:r>
              <w:rPr>
                <w:szCs w:val="28"/>
              </w:rPr>
              <w:t>Введение</w:t>
            </w:r>
          </w:p>
        </w:tc>
        <w:tc>
          <w:tcPr>
            <w:tcW w:w="1205" w:type="dxa"/>
            <w:gridSpan w:val="2"/>
          </w:tcPr>
          <w:p w14:paraId="2B80ECDF" w14:textId="77777777" w:rsidR="00825D64" w:rsidRDefault="001B4629">
            <w:pPr>
              <w:spacing w:line="360" w:lineRule="auto"/>
              <w:ind w:firstLine="709"/>
              <w:rPr>
                <w:szCs w:val="28"/>
                <w:highlight w:val="yellow"/>
              </w:rPr>
            </w:pPr>
            <w:r>
              <w:rPr>
                <w:szCs w:val="28"/>
              </w:rPr>
              <w:t>4</w:t>
            </w:r>
          </w:p>
        </w:tc>
      </w:tr>
      <w:tr w:rsidR="00825D64" w14:paraId="4A5776BC" w14:textId="77777777">
        <w:trPr>
          <w:trHeight w:val="418"/>
          <w:jc w:val="right"/>
        </w:trPr>
        <w:tc>
          <w:tcPr>
            <w:tcW w:w="7867" w:type="dxa"/>
          </w:tcPr>
          <w:p w14:paraId="430822B0" w14:textId="77777777" w:rsidR="00825D64" w:rsidRDefault="001B4629">
            <w:pPr>
              <w:shd w:val="clear" w:color="auto" w:fill="FFFFFF"/>
              <w:rPr>
                <w:color w:val="000000"/>
                <w:spacing w:val="-5"/>
                <w:szCs w:val="28"/>
              </w:rPr>
            </w:pPr>
            <w:r>
              <w:rPr>
                <w:color w:val="000000"/>
                <w:spacing w:val="-5"/>
                <w:szCs w:val="28"/>
              </w:rPr>
              <w:t xml:space="preserve">1 </w:t>
            </w:r>
            <w:r>
              <w:rPr>
                <w:bCs/>
                <w:iCs/>
                <w:szCs w:val="32"/>
              </w:rPr>
              <w:t>Общая часть</w:t>
            </w:r>
          </w:p>
        </w:tc>
        <w:tc>
          <w:tcPr>
            <w:tcW w:w="1205" w:type="dxa"/>
            <w:gridSpan w:val="2"/>
          </w:tcPr>
          <w:p w14:paraId="2A278CF6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5</w:t>
            </w:r>
          </w:p>
        </w:tc>
      </w:tr>
      <w:tr w:rsidR="00825D64" w14:paraId="204C7696" w14:textId="77777777">
        <w:trPr>
          <w:trHeight w:val="402"/>
          <w:jc w:val="right"/>
        </w:trPr>
        <w:tc>
          <w:tcPr>
            <w:tcW w:w="7867" w:type="dxa"/>
          </w:tcPr>
          <w:p w14:paraId="1872DB13" w14:textId="77777777" w:rsidR="00825D64" w:rsidRDefault="001B4629">
            <w:pPr>
              <w:shd w:val="clear" w:color="auto" w:fill="FFFFFF"/>
              <w:rPr>
                <w:color w:val="000000"/>
                <w:spacing w:val="-5"/>
                <w:szCs w:val="28"/>
                <w:highlight w:val="yellow"/>
              </w:rPr>
            </w:pPr>
            <w:r>
              <w:rPr>
                <w:szCs w:val="28"/>
              </w:rPr>
              <w:t>1.1 Анализ предметной области</w:t>
            </w:r>
          </w:p>
        </w:tc>
        <w:tc>
          <w:tcPr>
            <w:tcW w:w="1205" w:type="dxa"/>
            <w:gridSpan w:val="2"/>
          </w:tcPr>
          <w:p w14:paraId="094B140A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5</w:t>
            </w:r>
          </w:p>
        </w:tc>
      </w:tr>
      <w:tr w:rsidR="00825D64" w14:paraId="19B73DBB" w14:textId="77777777">
        <w:trPr>
          <w:trHeight w:val="402"/>
          <w:jc w:val="right"/>
        </w:trPr>
        <w:tc>
          <w:tcPr>
            <w:tcW w:w="7867" w:type="dxa"/>
          </w:tcPr>
          <w:p w14:paraId="306E1FC0" w14:textId="77777777" w:rsidR="00825D64" w:rsidRDefault="001B4629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1.2 Требования к проекту</w:t>
            </w:r>
          </w:p>
        </w:tc>
        <w:tc>
          <w:tcPr>
            <w:tcW w:w="1205" w:type="dxa"/>
            <w:gridSpan w:val="2"/>
          </w:tcPr>
          <w:p w14:paraId="0BC4D8A1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5</w:t>
            </w:r>
          </w:p>
        </w:tc>
      </w:tr>
      <w:tr w:rsidR="00825D64" w14:paraId="480C28E6" w14:textId="77777777">
        <w:trPr>
          <w:trHeight w:val="385"/>
          <w:jc w:val="right"/>
        </w:trPr>
        <w:tc>
          <w:tcPr>
            <w:tcW w:w="7867" w:type="dxa"/>
          </w:tcPr>
          <w:p w14:paraId="25C7ECFA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1.2.1 Требования к функциональным характеристикам</w:t>
            </w:r>
          </w:p>
        </w:tc>
        <w:tc>
          <w:tcPr>
            <w:tcW w:w="1205" w:type="dxa"/>
            <w:gridSpan w:val="2"/>
          </w:tcPr>
          <w:p w14:paraId="01DAF596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highlight w:val="yellow"/>
                <w:lang w:val="en-US"/>
              </w:rPr>
            </w:pPr>
            <w:r w:rsidRPr="0031071F">
              <w:rPr>
                <w:szCs w:val="28"/>
                <w:lang w:val="en-US"/>
              </w:rPr>
              <w:t>5</w:t>
            </w:r>
          </w:p>
        </w:tc>
      </w:tr>
      <w:tr w:rsidR="00825D64" w14:paraId="11D0FE52" w14:textId="77777777">
        <w:trPr>
          <w:trHeight w:val="385"/>
          <w:jc w:val="right"/>
        </w:trPr>
        <w:tc>
          <w:tcPr>
            <w:tcW w:w="7867" w:type="dxa"/>
          </w:tcPr>
          <w:p w14:paraId="1589DC3F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1.2.2 Требования к параметрам технических средств</w:t>
            </w:r>
          </w:p>
        </w:tc>
        <w:tc>
          <w:tcPr>
            <w:tcW w:w="1205" w:type="dxa"/>
            <w:gridSpan w:val="2"/>
          </w:tcPr>
          <w:p w14:paraId="64D31B73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highlight w:val="yellow"/>
                <w:lang w:val="en-US"/>
              </w:rPr>
            </w:pPr>
            <w:r w:rsidRPr="0031071F">
              <w:rPr>
                <w:szCs w:val="28"/>
                <w:lang w:val="en-US"/>
              </w:rPr>
              <w:t>6</w:t>
            </w:r>
          </w:p>
        </w:tc>
      </w:tr>
      <w:tr w:rsidR="00825D64" w14:paraId="2356983D" w14:textId="77777777">
        <w:trPr>
          <w:trHeight w:val="385"/>
          <w:jc w:val="right"/>
        </w:trPr>
        <w:tc>
          <w:tcPr>
            <w:tcW w:w="7867" w:type="dxa"/>
          </w:tcPr>
          <w:p w14:paraId="19B946B7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1.3 Целевая аудитория и ее характеристики</w:t>
            </w:r>
          </w:p>
        </w:tc>
        <w:tc>
          <w:tcPr>
            <w:tcW w:w="1205" w:type="dxa"/>
            <w:gridSpan w:val="2"/>
          </w:tcPr>
          <w:p w14:paraId="73DA936C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highlight w:val="yellow"/>
                <w:lang w:val="en-US"/>
              </w:rPr>
            </w:pPr>
            <w:r w:rsidRPr="0031071F">
              <w:rPr>
                <w:szCs w:val="28"/>
                <w:lang w:val="en-US"/>
              </w:rPr>
              <w:t>7</w:t>
            </w:r>
          </w:p>
        </w:tc>
      </w:tr>
      <w:tr w:rsidR="00825D64" w14:paraId="28239A8C" w14:textId="77777777">
        <w:trPr>
          <w:trHeight w:val="385"/>
          <w:jc w:val="right"/>
        </w:trPr>
        <w:tc>
          <w:tcPr>
            <w:tcW w:w="7867" w:type="dxa"/>
          </w:tcPr>
          <w:p w14:paraId="4C1B1554" w14:textId="77777777" w:rsidR="00825D64" w:rsidRDefault="001B4629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2 Специальная часть</w:t>
            </w:r>
          </w:p>
        </w:tc>
        <w:tc>
          <w:tcPr>
            <w:tcW w:w="1205" w:type="dxa"/>
            <w:gridSpan w:val="2"/>
          </w:tcPr>
          <w:p w14:paraId="460E280F" w14:textId="77777777" w:rsidR="00825D64" w:rsidRPr="0031071F" w:rsidRDefault="001B4629">
            <w:pPr>
              <w:spacing w:line="360" w:lineRule="auto"/>
              <w:ind w:firstLine="709"/>
              <w:rPr>
                <w:szCs w:val="28"/>
              </w:rPr>
            </w:pPr>
            <w:r w:rsidRPr="0031071F">
              <w:rPr>
                <w:szCs w:val="28"/>
              </w:rPr>
              <w:t>8</w:t>
            </w:r>
          </w:p>
        </w:tc>
      </w:tr>
      <w:tr w:rsidR="00825D64" w14:paraId="340AFFDF" w14:textId="77777777">
        <w:trPr>
          <w:trHeight w:val="385"/>
          <w:jc w:val="right"/>
        </w:trPr>
        <w:tc>
          <w:tcPr>
            <w:tcW w:w="7867" w:type="dxa"/>
          </w:tcPr>
          <w:p w14:paraId="78ECB131" w14:textId="77777777" w:rsidR="00825D64" w:rsidRDefault="001B4629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2.1 Выбор среды разработки</w:t>
            </w:r>
          </w:p>
        </w:tc>
        <w:tc>
          <w:tcPr>
            <w:tcW w:w="1205" w:type="dxa"/>
            <w:gridSpan w:val="2"/>
          </w:tcPr>
          <w:p w14:paraId="2B5697D1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8</w:t>
            </w:r>
          </w:p>
        </w:tc>
      </w:tr>
      <w:tr w:rsidR="00825D64" w14:paraId="0BCCAAC7" w14:textId="77777777">
        <w:trPr>
          <w:trHeight w:val="435"/>
          <w:jc w:val="right"/>
        </w:trPr>
        <w:tc>
          <w:tcPr>
            <w:tcW w:w="7867" w:type="dxa"/>
          </w:tcPr>
          <w:p w14:paraId="2506EAC6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2.1.1 Требования к среде разработки</w:t>
            </w:r>
          </w:p>
        </w:tc>
        <w:tc>
          <w:tcPr>
            <w:tcW w:w="1205" w:type="dxa"/>
            <w:gridSpan w:val="2"/>
          </w:tcPr>
          <w:p w14:paraId="156982D4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8</w:t>
            </w:r>
          </w:p>
        </w:tc>
      </w:tr>
      <w:tr w:rsidR="00825D64" w14:paraId="2EC4E32D" w14:textId="77777777">
        <w:trPr>
          <w:trHeight w:val="435"/>
          <w:jc w:val="right"/>
        </w:trPr>
        <w:tc>
          <w:tcPr>
            <w:tcW w:w="7867" w:type="dxa"/>
          </w:tcPr>
          <w:p w14:paraId="45C04AC4" w14:textId="77777777" w:rsidR="00825D64" w:rsidRDefault="001B4629">
            <w:pPr>
              <w:shd w:val="clear" w:color="auto" w:fill="FFFFFF"/>
              <w:rPr>
                <w:color w:val="000000"/>
                <w:spacing w:val="-5"/>
                <w:szCs w:val="28"/>
                <w:highlight w:val="yellow"/>
              </w:rPr>
            </w:pPr>
            <w:r>
              <w:rPr>
                <w:szCs w:val="28"/>
              </w:rPr>
              <w:t>2.1.2 Сравнительный анализ сред разработки</w:t>
            </w:r>
          </w:p>
        </w:tc>
        <w:tc>
          <w:tcPr>
            <w:tcW w:w="1205" w:type="dxa"/>
            <w:gridSpan w:val="2"/>
          </w:tcPr>
          <w:p w14:paraId="7D011D10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8</w:t>
            </w:r>
          </w:p>
        </w:tc>
      </w:tr>
      <w:tr w:rsidR="00825D64" w14:paraId="3039F088" w14:textId="77777777">
        <w:trPr>
          <w:trHeight w:val="435"/>
          <w:jc w:val="right"/>
        </w:trPr>
        <w:tc>
          <w:tcPr>
            <w:tcW w:w="7867" w:type="dxa"/>
          </w:tcPr>
          <w:p w14:paraId="524C12A2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2.2 Проектирование структуры сайта</w:t>
            </w:r>
          </w:p>
        </w:tc>
        <w:tc>
          <w:tcPr>
            <w:tcW w:w="1205" w:type="dxa"/>
            <w:gridSpan w:val="2"/>
          </w:tcPr>
          <w:p w14:paraId="4B73B029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11</w:t>
            </w:r>
          </w:p>
        </w:tc>
      </w:tr>
      <w:tr w:rsidR="00825D64" w14:paraId="6DED4A23" w14:textId="77777777">
        <w:trPr>
          <w:trHeight w:val="435"/>
          <w:jc w:val="right"/>
        </w:trPr>
        <w:tc>
          <w:tcPr>
            <w:tcW w:w="7867" w:type="dxa"/>
          </w:tcPr>
          <w:p w14:paraId="39CD70DE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2.3 Разработка информационной архитектуры</w:t>
            </w:r>
          </w:p>
        </w:tc>
        <w:tc>
          <w:tcPr>
            <w:tcW w:w="1205" w:type="dxa"/>
            <w:gridSpan w:val="2"/>
          </w:tcPr>
          <w:p w14:paraId="196FB7DD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12</w:t>
            </w:r>
          </w:p>
        </w:tc>
      </w:tr>
      <w:tr w:rsidR="00825D64" w14:paraId="5514FC2E" w14:textId="77777777">
        <w:trPr>
          <w:trHeight w:val="435"/>
          <w:jc w:val="right"/>
        </w:trPr>
        <w:tc>
          <w:tcPr>
            <w:tcW w:w="7867" w:type="dxa"/>
          </w:tcPr>
          <w:p w14:paraId="43420B0A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2.4 Дизайн-концепция</w:t>
            </w:r>
          </w:p>
        </w:tc>
        <w:tc>
          <w:tcPr>
            <w:tcW w:w="1205" w:type="dxa"/>
            <w:gridSpan w:val="2"/>
          </w:tcPr>
          <w:p w14:paraId="57AE4EE1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13</w:t>
            </w:r>
          </w:p>
        </w:tc>
      </w:tr>
      <w:tr w:rsidR="00825D64" w14:paraId="2E778941" w14:textId="77777777">
        <w:trPr>
          <w:trHeight w:val="435"/>
          <w:jc w:val="right"/>
        </w:trPr>
        <w:tc>
          <w:tcPr>
            <w:tcW w:w="7867" w:type="dxa"/>
          </w:tcPr>
          <w:p w14:paraId="211B66E0" w14:textId="77777777" w:rsidR="00825D64" w:rsidRDefault="001B4629">
            <w:pPr>
              <w:spacing w:line="360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3 Технологический раздел</w:t>
            </w:r>
          </w:p>
        </w:tc>
        <w:tc>
          <w:tcPr>
            <w:tcW w:w="1205" w:type="dxa"/>
            <w:gridSpan w:val="2"/>
            <w:vAlign w:val="center"/>
          </w:tcPr>
          <w:p w14:paraId="33466403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14</w:t>
            </w:r>
          </w:p>
        </w:tc>
      </w:tr>
      <w:tr w:rsidR="00825D64" w14:paraId="6E34502C" w14:textId="77777777">
        <w:trPr>
          <w:trHeight w:val="435"/>
          <w:jc w:val="right"/>
        </w:trPr>
        <w:tc>
          <w:tcPr>
            <w:tcW w:w="7867" w:type="dxa"/>
          </w:tcPr>
          <w:p w14:paraId="3AD94500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3.1 Реализация HTML-разметки</w:t>
            </w:r>
          </w:p>
        </w:tc>
        <w:tc>
          <w:tcPr>
            <w:tcW w:w="1205" w:type="dxa"/>
            <w:gridSpan w:val="2"/>
          </w:tcPr>
          <w:p w14:paraId="3C38E84B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14</w:t>
            </w:r>
          </w:p>
        </w:tc>
      </w:tr>
      <w:tr w:rsidR="00825D64" w14:paraId="3E4ECE8D" w14:textId="77777777">
        <w:trPr>
          <w:jc w:val="right"/>
        </w:trPr>
        <w:tc>
          <w:tcPr>
            <w:tcW w:w="7867" w:type="dxa"/>
          </w:tcPr>
          <w:p w14:paraId="67F49A66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3.2 CSS-архитектура</w:t>
            </w:r>
          </w:p>
        </w:tc>
        <w:tc>
          <w:tcPr>
            <w:tcW w:w="1205" w:type="dxa"/>
            <w:gridSpan w:val="2"/>
          </w:tcPr>
          <w:p w14:paraId="2DD422FB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highlight w:val="yellow"/>
                <w:lang w:val="en-US"/>
              </w:rPr>
            </w:pPr>
            <w:r w:rsidRPr="0031071F">
              <w:rPr>
                <w:szCs w:val="28"/>
                <w:lang w:val="en-US"/>
              </w:rPr>
              <w:t>17</w:t>
            </w:r>
          </w:p>
        </w:tc>
      </w:tr>
      <w:tr w:rsidR="00825D64" w14:paraId="441FAA07" w14:textId="77777777">
        <w:trPr>
          <w:jc w:val="right"/>
        </w:trPr>
        <w:tc>
          <w:tcPr>
            <w:tcW w:w="7867" w:type="dxa"/>
          </w:tcPr>
          <w:p w14:paraId="7056C91E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3.3 Анимации и интерактивность</w:t>
            </w:r>
          </w:p>
        </w:tc>
        <w:tc>
          <w:tcPr>
            <w:tcW w:w="1205" w:type="dxa"/>
            <w:gridSpan w:val="2"/>
          </w:tcPr>
          <w:p w14:paraId="4C6E7231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18</w:t>
            </w:r>
          </w:p>
        </w:tc>
      </w:tr>
      <w:tr w:rsidR="00825D64" w14:paraId="4DCB8CBC" w14:textId="77777777">
        <w:trPr>
          <w:jc w:val="right"/>
        </w:trPr>
        <w:tc>
          <w:tcPr>
            <w:tcW w:w="7867" w:type="dxa"/>
          </w:tcPr>
          <w:p w14:paraId="0DCA9B6C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4 Реализация проекта</w:t>
            </w:r>
          </w:p>
        </w:tc>
        <w:tc>
          <w:tcPr>
            <w:tcW w:w="1205" w:type="dxa"/>
            <w:gridSpan w:val="2"/>
          </w:tcPr>
          <w:p w14:paraId="30B93FA6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20</w:t>
            </w:r>
          </w:p>
        </w:tc>
      </w:tr>
      <w:tr w:rsidR="00825D64" w14:paraId="5D2298EA" w14:textId="77777777">
        <w:trPr>
          <w:jc w:val="right"/>
        </w:trPr>
        <w:tc>
          <w:tcPr>
            <w:tcW w:w="8505" w:type="dxa"/>
            <w:gridSpan w:val="2"/>
          </w:tcPr>
          <w:p w14:paraId="14E2E270" w14:textId="77777777" w:rsidR="00825D64" w:rsidRPr="0031071F" w:rsidRDefault="001B4629">
            <w:pPr>
              <w:spacing w:line="360" w:lineRule="auto"/>
              <w:contextualSpacing/>
              <w:rPr>
                <w:szCs w:val="28"/>
              </w:rPr>
            </w:pPr>
            <w:r w:rsidRPr="0031071F">
              <w:rPr>
                <w:szCs w:val="28"/>
              </w:rPr>
              <w:t>5 Тестирование</w:t>
            </w:r>
          </w:p>
        </w:tc>
        <w:tc>
          <w:tcPr>
            <w:tcW w:w="567" w:type="dxa"/>
          </w:tcPr>
          <w:p w14:paraId="5F15A9DE" w14:textId="77777777" w:rsidR="00825D64" w:rsidRPr="0031071F" w:rsidRDefault="0031071F">
            <w:pPr>
              <w:spacing w:line="360" w:lineRule="auto"/>
              <w:ind w:firstLine="68"/>
              <w:rPr>
                <w:szCs w:val="28"/>
                <w:lang w:val="en-US"/>
              </w:rPr>
            </w:pPr>
            <w:r w:rsidRPr="0031071F">
              <w:rPr>
                <w:szCs w:val="28"/>
                <w:lang w:val="en-US"/>
              </w:rPr>
              <w:t>23</w:t>
            </w:r>
          </w:p>
        </w:tc>
      </w:tr>
      <w:tr w:rsidR="00825D64" w14:paraId="09DC0F09" w14:textId="77777777">
        <w:trPr>
          <w:jc w:val="right"/>
        </w:trPr>
        <w:tc>
          <w:tcPr>
            <w:tcW w:w="7867" w:type="dxa"/>
          </w:tcPr>
          <w:p w14:paraId="13513F19" w14:textId="77777777" w:rsidR="00825D64" w:rsidRDefault="001B4629">
            <w:pPr>
              <w:spacing w:line="360" w:lineRule="auto"/>
              <w:rPr>
                <w:bCs/>
                <w:iCs/>
                <w:szCs w:val="32"/>
                <w:highlight w:val="yellow"/>
              </w:rPr>
            </w:pPr>
            <w:r>
              <w:rPr>
                <w:szCs w:val="28"/>
              </w:rPr>
              <w:t>5.1 План тестирования</w:t>
            </w:r>
          </w:p>
        </w:tc>
        <w:tc>
          <w:tcPr>
            <w:tcW w:w="1205" w:type="dxa"/>
            <w:gridSpan w:val="2"/>
          </w:tcPr>
          <w:p w14:paraId="2EEE5FC0" w14:textId="77777777" w:rsidR="00825D64" w:rsidRPr="0031071F" w:rsidRDefault="001B4629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</w:rPr>
              <w:t>2</w:t>
            </w:r>
            <w:r w:rsidR="0031071F" w:rsidRPr="0031071F">
              <w:rPr>
                <w:szCs w:val="28"/>
                <w:lang w:val="en-US"/>
              </w:rPr>
              <w:t>3</w:t>
            </w:r>
          </w:p>
        </w:tc>
      </w:tr>
      <w:tr w:rsidR="00825D64" w14:paraId="3C271BA1" w14:textId="77777777">
        <w:trPr>
          <w:jc w:val="right"/>
        </w:trPr>
        <w:tc>
          <w:tcPr>
            <w:tcW w:w="7867" w:type="dxa"/>
          </w:tcPr>
          <w:p w14:paraId="5A398E48" w14:textId="77777777" w:rsidR="00825D64" w:rsidRDefault="001B4629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5.2 Результаты тестирования</w:t>
            </w:r>
          </w:p>
        </w:tc>
        <w:tc>
          <w:tcPr>
            <w:tcW w:w="1205" w:type="dxa"/>
            <w:gridSpan w:val="2"/>
          </w:tcPr>
          <w:p w14:paraId="6D143AF8" w14:textId="77777777" w:rsidR="00825D64" w:rsidRPr="0031071F" w:rsidRDefault="001B4629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31071F">
              <w:rPr>
                <w:szCs w:val="28"/>
              </w:rPr>
              <w:t>2</w:t>
            </w:r>
            <w:r w:rsidR="0031071F" w:rsidRPr="0031071F">
              <w:rPr>
                <w:szCs w:val="28"/>
                <w:lang w:val="en-US"/>
              </w:rPr>
              <w:t>4</w:t>
            </w:r>
          </w:p>
        </w:tc>
      </w:tr>
      <w:tr w:rsidR="00825D64" w14:paraId="3CFE9A92" w14:textId="77777777">
        <w:trPr>
          <w:jc w:val="right"/>
        </w:trPr>
        <w:tc>
          <w:tcPr>
            <w:tcW w:w="7867" w:type="dxa"/>
          </w:tcPr>
          <w:p w14:paraId="435BB9BE" w14:textId="77777777" w:rsidR="00825D64" w:rsidRDefault="001B4629">
            <w:pPr>
              <w:rPr>
                <w:szCs w:val="28"/>
              </w:rPr>
            </w:pPr>
            <w:r>
              <w:rPr>
                <w:szCs w:val="28"/>
              </w:rPr>
              <w:t>Заключение</w:t>
            </w:r>
          </w:p>
        </w:tc>
        <w:tc>
          <w:tcPr>
            <w:tcW w:w="1205" w:type="dxa"/>
            <w:gridSpan w:val="2"/>
          </w:tcPr>
          <w:p w14:paraId="30F18817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highlight w:val="yellow"/>
                <w:lang w:val="en-US"/>
              </w:rPr>
            </w:pPr>
            <w:r w:rsidRPr="0031071F">
              <w:rPr>
                <w:szCs w:val="28"/>
                <w:lang w:val="en-US"/>
              </w:rPr>
              <w:t>2</w:t>
            </w:r>
            <w:r>
              <w:rPr>
                <w:szCs w:val="28"/>
                <w:lang w:val="en-US"/>
              </w:rPr>
              <w:t>5</w:t>
            </w:r>
          </w:p>
        </w:tc>
      </w:tr>
      <w:tr w:rsidR="00825D64" w14:paraId="7930AB3A" w14:textId="77777777">
        <w:trPr>
          <w:jc w:val="right"/>
        </w:trPr>
        <w:tc>
          <w:tcPr>
            <w:tcW w:w="7867" w:type="dxa"/>
          </w:tcPr>
          <w:p w14:paraId="0E7CA012" w14:textId="77777777" w:rsidR="00825D64" w:rsidRDefault="001B4629">
            <w:pPr>
              <w:rPr>
                <w:szCs w:val="28"/>
              </w:rPr>
            </w:pPr>
            <w:r>
              <w:rPr>
                <w:szCs w:val="28"/>
              </w:rPr>
              <w:t>Литература</w:t>
            </w:r>
          </w:p>
        </w:tc>
        <w:tc>
          <w:tcPr>
            <w:tcW w:w="1205" w:type="dxa"/>
            <w:gridSpan w:val="2"/>
          </w:tcPr>
          <w:p w14:paraId="5E157B86" w14:textId="77777777" w:rsidR="00825D64" w:rsidRPr="0031071F" w:rsidRDefault="0031071F">
            <w:pPr>
              <w:spacing w:line="360" w:lineRule="auto"/>
              <w:ind w:firstLine="709"/>
              <w:rPr>
                <w:szCs w:val="28"/>
                <w:highlight w:val="yellow"/>
                <w:lang w:val="en-US"/>
              </w:rPr>
            </w:pPr>
            <w:r w:rsidRPr="0031071F">
              <w:rPr>
                <w:szCs w:val="28"/>
                <w:lang w:val="en-US"/>
              </w:rPr>
              <w:t>2</w:t>
            </w:r>
            <w:r>
              <w:rPr>
                <w:szCs w:val="28"/>
                <w:lang w:val="en-US"/>
              </w:rPr>
              <w:t>7</w:t>
            </w:r>
          </w:p>
        </w:tc>
      </w:tr>
    </w:tbl>
    <w:p w14:paraId="5B25D152" w14:textId="77777777" w:rsidR="00825D64" w:rsidRDefault="001B4629">
      <w:pPr>
        <w:spacing w:line="480" w:lineRule="auto"/>
        <w:contextualSpacing/>
        <w:jc w:val="center"/>
        <w:rPr>
          <w:szCs w:val="28"/>
        </w:rPr>
      </w:pPr>
      <w:r>
        <w:rPr>
          <w:szCs w:val="28"/>
        </w:rPr>
        <w:br w:type="page"/>
      </w:r>
      <w:r>
        <w:rPr>
          <w:szCs w:val="28"/>
        </w:rPr>
        <w:lastRenderedPageBreak/>
        <w:t>ВВЕДЕНИЕ</w:t>
      </w:r>
    </w:p>
    <w:p w14:paraId="54DC1D5D" w14:textId="4C46DD20" w:rsidR="00825D64" w:rsidRPr="003F6653" w:rsidRDefault="00396A30" w:rsidP="00AA4581">
      <w:pPr>
        <w:pStyle w:val="aff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396A30">
        <w:rPr>
          <w:rFonts w:eastAsia="Segoe UI"/>
          <w:color w:val="0F1115"/>
          <w:sz w:val="28"/>
          <w:szCs w:val="28"/>
          <w:shd w:val="clear" w:color="auto" w:fill="FFFFFF"/>
        </w:rPr>
        <w:t>Современные информационные технологии кардинально изменили подход к поиску и организации путешествий. В условиях цифровизации наличие профессионального веб-сайта стало не просто преимуществом, а необходимостью для успешной работы туристической компании.</w:t>
      </w:r>
    </w:p>
    <w:p w14:paraId="2601B651" w14:textId="53CB3D58" w:rsidR="00396A30" w:rsidRPr="003F6653" w:rsidRDefault="00396A30" w:rsidP="00AA4581">
      <w:pPr>
        <w:pStyle w:val="aff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eastAsia="Segoe UI"/>
          <w:color w:val="0F1115"/>
          <w:sz w:val="28"/>
          <w:szCs w:val="28"/>
        </w:rPr>
      </w:pPr>
      <w:r w:rsidRPr="00396A30">
        <w:rPr>
          <w:rFonts w:eastAsia="Segoe UI"/>
          <w:color w:val="0F1115"/>
          <w:sz w:val="28"/>
          <w:szCs w:val="28"/>
        </w:rPr>
        <w:t>Информационный сайт о путешествиях выполняет ключевые функции: предоставление актуальной информации о направлениях, упрощение процесса выбора и бронирования туров, формирование доверия у потенциальных клиентов через демонстрацию опыта и экспертизы.</w:t>
      </w:r>
    </w:p>
    <w:p w14:paraId="5314F8B5" w14:textId="649CC2DC" w:rsidR="00396A30" w:rsidRPr="003F6653" w:rsidRDefault="00396A30" w:rsidP="00AA4581">
      <w:pPr>
        <w:pStyle w:val="aff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eastAsia="Segoe UI"/>
          <w:color w:val="0F1115"/>
          <w:sz w:val="28"/>
          <w:szCs w:val="28"/>
        </w:rPr>
      </w:pPr>
      <w:r w:rsidRPr="00396A30">
        <w:rPr>
          <w:rFonts w:eastAsia="Segoe UI"/>
          <w:color w:val="0F1115"/>
          <w:sz w:val="28"/>
          <w:szCs w:val="28"/>
        </w:rPr>
        <w:t>Целью проекта является разработка современного, функционального и эргономичного веб-сайта для туристического агентства «Вокруг света», который будет соответствовать высоким стандартам индустрии туризма и потребностям целевой аудитории.</w:t>
      </w:r>
    </w:p>
    <w:p w14:paraId="04A95F74" w14:textId="24D720A2" w:rsidR="00396A30" w:rsidRPr="00396A30" w:rsidRDefault="00396A30" w:rsidP="00AA4581">
      <w:pPr>
        <w:pStyle w:val="aff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eastAsia="Segoe UI"/>
          <w:color w:val="0F1115"/>
          <w:sz w:val="28"/>
          <w:szCs w:val="28"/>
        </w:rPr>
      </w:pPr>
      <w:r w:rsidRPr="00396A30">
        <w:rPr>
          <w:rFonts w:eastAsia="Segoe UI"/>
          <w:color w:val="0F1115"/>
          <w:sz w:val="28"/>
          <w:szCs w:val="28"/>
        </w:rPr>
        <w:t>В ходе работы будут рассмотрены основные этапы проектирования и разработки веб-ресурса, включая анализ конкурентов, проектирование пользовательского интерфейса, выбор технологического стека, непосредственную реализацию и тестирование готового продукта.</w:t>
      </w:r>
    </w:p>
    <w:p w14:paraId="561DADDE" w14:textId="77777777" w:rsidR="00825D64" w:rsidRDefault="001B4629">
      <w:pPr>
        <w:jc w:val="left"/>
        <w:rPr>
          <w:szCs w:val="28"/>
        </w:rPr>
      </w:pPr>
      <w:r>
        <w:rPr>
          <w:szCs w:val="28"/>
        </w:rPr>
        <w:br w:type="page"/>
      </w:r>
    </w:p>
    <w:p w14:paraId="4BA40426" w14:textId="77777777" w:rsidR="00825D64" w:rsidRDefault="001B4629" w:rsidP="00AA4581">
      <w:pPr>
        <w:spacing w:line="360" w:lineRule="auto"/>
        <w:jc w:val="center"/>
        <w:rPr>
          <w:szCs w:val="28"/>
        </w:rPr>
      </w:pPr>
      <w:r w:rsidRPr="00AA4581">
        <w:rPr>
          <w:szCs w:val="28"/>
        </w:rPr>
        <w:lastRenderedPageBreak/>
        <w:t>1 ОБЩАЯ ЧАСТЬ</w:t>
      </w:r>
    </w:p>
    <w:p w14:paraId="6E401239" w14:textId="77777777" w:rsidR="00825D64" w:rsidRPr="00570629" w:rsidRDefault="00DE1403" w:rsidP="00570629">
      <w:pPr>
        <w:pStyle w:val="affc"/>
        <w:numPr>
          <w:ilvl w:val="1"/>
          <w:numId w:val="5"/>
        </w:numPr>
        <w:spacing w:line="480" w:lineRule="auto"/>
        <w:jc w:val="left"/>
        <w:rPr>
          <w:szCs w:val="28"/>
        </w:rPr>
      </w:pPr>
      <w:r w:rsidRPr="00570629">
        <w:rPr>
          <w:szCs w:val="28"/>
        </w:rPr>
        <w:t>Анализ предметной области</w:t>
      </w:r>
    </w:p>
    <w:p w14:paraId="2B080E8B" w14:textId="61074C10" w:rsidR="00DE1403" w:rsidRPr="00DE1403" w:rsidRDefault="00396A30" w:rsidP="00DE14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396A30">
        <w:rPr>
          <w:color w:val="0F1115"/>
          <w:sz w:val="28"/>
          <w:szCs w:val="28"/>
        </w:rPr>
        <w:t>Туристические услуги представляют собой сложную предметную область, требующую особого подхода к представлению информации в цифровом формате. Анализ рынка туристических услуг показал, что потенциальные клиенты при выборе туристической компании обращают внимание на следующие ключевые факторы</w:t>
      </w:r>
      <w:r w:rsidR="00DE1403" w:rsidRPr="00DE1403">
        <w:rPr>
          <w:color w:val="0F1115"/>
          <w:sz w:val="28"/>
          <w:szCs w:val="28"/>
        </w:rPr>
        <w:t>:</w:t>
      </w:r>
    </w:p>
    <w:p w14:paraId="6F22AB75" w14:textId="1E63299E" w:rsidR="00DE1403" w:rsidRPr="00303BCD" w:rsidRDefault="00DE1403" w:rsidP="00DE14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03BCD" w:rsidRPr="00303BCD">
        <w:rPr>
          <w:color w:val="0F1115"/>
          <w:sz w:val="28"/>
          <w:szCs w:val="28"/>
        </w:rPr>
        <w:t>разнообразие и актуальность туристических направлений;</w:t>
      </w:r>
    </w:p>
    <w:p w14:paraId="7C1F21F6" w14:textId="3344C8E8" w:rsidR="00396A30" w:rsidRPr="00303BCD" w:rsidRDefault="00396A30" w:rsidP="00DE14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–</w:t>
      </w:r>
      <w:r w:rsidR="00303BCD" w:rsidRPr="00303BCD">
        <w:rPr>
          <w:color w:val="0F1115"/>
          <w:sz w:val="28"/>
          <w:szCs w:val="28"/>
        </w:rPr>
        <w:t xml:space="preserve"> прозрачность условий бронирования и ценообразования;</w:t>
      </w:r>
    </w:p>
    <w:p w14:paraId="201893DA" w14:textId="291A9383" w:rsidR="00DE1403" w:rsidRPr="00DE1403" w:rsidRDefault="00DE1403" w:rsidP="00DE14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03BCD" w:rsidRPr="00303BCD">
        <w:rPr>
          <w:color w:val="0F1115"/>
          <w:sz w:val="28"/>
          <w:szCs w:val="28"/>
        </w:rPr>
        <w:t>качество и доступность описаний туров и услуг;</w:t>
      </w:r>
    </w:p>
    <w:p w14:paraId="626AB82F" w14:textId="7DBA4F40" w:rsidR="00DE1403" w:rsidRPr="003F6653" w:rsidRDefault="00DE1403" w:rsidP="002A407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03BCD" w:rsidRPr="00303BCD">
        <w:rPr>
          <w:color w:val="0F1115"/>
          <w:sz w:val="28"/>
          <w:szCs w:val="28"/>
        </w:rPr>
        <w:t>удобство и скорость процесса бронирования;</w:t>
      </w:r>
    </w:p>
    <w:p w14:paraId="3328BC17" w14:textId="69FDA6A7" w:rsidR="00DE1403" w:rsidRPr="00DE1403" w:rsidRDefault="00303BCD" w:rsidP="00DE14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303BCD">
        <w:rPr>
          <w:color w:val="0F1115"/>
          <w:sz w:val="28"/>
          <w:szCs w:val="28"/>
        </w:rPr>
        <w:t>Проведенный анализ конкурентной среды выявил, что многие веб-сайты туристических компаний страдают от типичных проблем: перегруженность информацией, сложная навигация, отсутствие мобильной версии, устаревший дизайн. Это создает возможность для создания продукта, который выгодно выделится на фоне конкурентов за счет улучшенного пользовательского опыта</w:t>
      </w:r>
      <w:r w:rsidR="00DE1403" w:rsidRPr="00DE1403">
        <w:rPr>
          <w:color w:val="0F1115"/>
          <w:sz w:val="28"/>
          <w:szCs w:val="28"/>
        </w:rPr>
        <w:t>.</w:t>
      </w:r>
    </w:p>
    <w:p w14:paraId="20C19D8E" w14:textId="788E48D5" w:rsidR="00AA4581" w:rsidRPr="00AA4581" w:rsidRDefault="00303BCD" w:rsidP="00AA45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303BCD">
        <w:rPr>
          <w:color w:val="0F1115"/>
          <w:sz w:val="28"/>
          <w:szCs w:val="28"/>
        </w:rPr>
        <w:t>Особенности туристической тематики требуют особого внимания к таким аспектам, как визуальное представление направлений, удобство бронирования и достоверность информации. Веб-сайт должен вызывать желание путешествовать и демонстрировать профессионализм компании</w:t>
      </w:r>
      <w:r w:rsidR="00DE1403" w:rsidRPr="00DE1403">
        <w:rPr>
          <w:color w:val="0F1115"/>
          <w:sz w:val="28"/>
          <w:szCs w:val="28"/>
        </w:rPr>
        <w:t>.</w:t>
      </w:r>
    </w:p>
    <w:p w14:paraId="5BD915CD" w14:textId="4F87F51C" w:rsidR="00825D64" w:rsidRPr="00AA4581" w:rsidRDefault="00AA4581" w:rsidP="0038585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t xml:space="preserve">1.2 </w:t>
      </w:r>
      <w:r w:rsidR="002424C0" w:rsidRPr="00D505ED">
        <w:rPr>
          <w:sz w:val="28"/>
          <w:szCs w:val="28"/>
          <w:highlight w:val="yellow"/>
        </w:rPr>
        <w:t>Требования к проекту</w:t>
      </w:r>
    </w:p>
    <w:p w14:paraId="322649F1" w14:textId="77777777" w:rsidR="002424C0" w:rsidRPr="00570629" w:rsidRDefault="005209F2" w:rsidP="00570629">
      <w:pPr>
        <w:spacing w:line="480" w:lineRule="auto"/>
        <w:ind w:firstLine="851"/>
        <w:jc w:val="left"/>
        <w:rPr>
          <w:szCs w:val="28"/>
        </w:rPr>
      </w:pPr>
      <w:r w:rsidRPr="00570629">
        <w:rPr>
          <w:szCs w:val="28"/>
        </w:rPr>
        <w:t xml:space="preserve">1.2.1 </w:t>
      </w:r>
      <w:r w:rsidR="002424C0" w:rsidRPr="00570629">
        <w:rPr>
          <w:szCs w:val="28"/>
        </w:rPr>
        <w:t>Требования к функциональным характеристикам.</w:t>
      </w:r>
    </w:p>
    <w:p w14:paraId="157281C2" w14:textId="2AA83771" w:rsidR="002A407E" w:rsidRPr="00763F3B" w:rsidRDefault="002424C0" w:rsidP="002424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–</w:t>
      </w:r>
      <w:r w:rsidR="00763F3B" w:rsidRPr="00763F3B">
        <w:rPr>
          <w:color w:val="0F1115"/>
          <w:sz w:val="28"/>
          <w:szCs w:val="28"/>
        </w:rPr>
        <w:t xml:space="preserve"> </w:t>
      </w:r>
      <w:r w:rsidR="00763F3B" w:rsidRPr="00763F3B">
        <w:rPr>
          <w:color w:val="0F1115"/>
          <w:sz w:val="28"/>
          <w:szCs w:val="28"/>
        </w:rPr>
        <w:t>система навигации должна обеспечивать быстрый доступ ко всем основным разделам сайта;</w:t>
      </w:r>
    </w:p>
    <w:p w14:paraId="5975D1AA" w14:textId="24FCF3DB" w:rsidR="002424C0" w:rsidRPr="00763F3B" w:rsidRDefault="002424C0" w:rsidP="002424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–</w:t>
      </w:r>
      <w:r w:rsidR="00763F3B" w:rsidRPr="00763F3B">
        <w:rPr>
          <w:color w:val="0F1115"/>
          <w:sz w:val="28"/>
          <w:szCs w:val="28"/>
        </w:rPr>
        <w:t xml:space="preserve"> </w:t>
      </w:r>
      <w:r w:rsidR="00763F3B" w:rsidRPr="00763F3B">
        <w:rPr>
          <w:color w:val="0F1115"/>
          <w:sz w:val="28"/>
          <w:szCs w:val="28"/>
        </w:rPr>
        <w:t>карточки туров должны содержать четкую структурированную информацию с возможностью получения деталей;</w:t>
      </w:r>
    </w:p>
    <w:p w14:paraId="17F95967" w14:textId="7A7B2A2D" w:rsidR="002424C0" w:rsidRPr="002424C0" w:rsidRDefault="002424C0" w:rsidP="002424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763F3B" w:rsidRPr="00763F3B">
        <w:rPr>
          <w:color w:val="0F1115"/>
          <w:sz w:val="28"/>
          <w:szCs w:val="28"/>
        </w:rPr>
        <w:t xml:space="preserve">сайт должен поддерживать </w:t>
      </w:r>
      <w:proofErr w:type="spellStart"/>
      <w:r w:rsidR="00763F3B" w:rsidRPr="00763F3B">
        <w:rPr>
          <w:color w:val="0F1115"/>
          <w:sz w:val="28"/>
          <w:szCs w:val="28"/>
        </w:rPr>
        <w:t>кроссбраузерную</w:t>
      </w:r>
      <w:proofErr w:type="spellEnd"/>
      <w:r w:rsidR="00763F3B" w:rsidRPr="00763F3B">
        <w:rPr>
          <w:color w:val="0F1115"/>
          <w:sz w:val="28"/>
          <w:szCs w:val="28"/>
        </w:rPr>
        <w:t xml:space="preserve"> совместимость с современными браузерами;</w:t>
      </w:r>
    </w:p>
    <w:p w14:paraId="53E78B73" w14:textId="036C0D2C" w:rsidR="002424C0" w:rsidRPr="002424C0" w:rsidRDefault="002424C0" w:rsidP="002424C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– </w:t>
      </w:r>
      <w:r w:rsidR="00763F3B" w:rsidRPr="00763F3B">
        <w:rPr>
          <w:color w:val="0F1115"/>
          <w:sz w:val="28"/>
          <w:szCs w:val="28"/>
        </w:rPr>
        <w:t>реализация адаптивного дизайна для мобильных устройств и планшетов;</w:t>
      </w:r>
    </w:p>
    <w:p w14:paraId="6D29A9BD" w14:textId="6EB38C7B" w:rsidR="00763F3B" w:rsidRPr="00763F3B" w:rsidRDefault="002424C0" w:rsidP="00763F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– </w:t>
      </w:r>
      <w:r w:rsidR="00763F3B" w:rsidRPr="00763F3B">
        <w:rPr>
          <w:color w:val="0F1115"/>
          <w:sz w:val="28"/>
          <w:szCs w:val="28"/>
        </w:rPr>
        <w:t>система должна обеспечивать быструю загрузку страниц (не более 3 секунд);</w:t>
      </w:r>
    </w:p>
    <w:p w14:paraId="39EA4025" w14:textId="77777777" w:rsidR="00825D64" w:rsidRPr="005209F2" w:rsidRDefault="005209F2" w:rsidP="00570629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851"/>
        <w:jc w:val="both"/>
        <w:rPr>
          <w:rFonts w:ascii="Segoe UI" w:hAnsi="Segoe UI" w:cs="Segoe UI"/>
          <w:color w:val="0F1115"/>
          <w:sz w:val="28"/>
          <w:szCs w:val="28"/>
        </w:rPr>
      </w:pPr>
      <w:r w:rsidRPr="005209F2">
        <w:rPr>
          <w:sz w:val="28"/>
          <w:szCs w:val="28"/>
        </w:rPr>
        <w:t>1.2.2</w:t>
      </w:r>
      <w:r w:rsidR="001B4629" w:rsidRPr="005209F2">
        <w:rPr>
          <w:sz w:val="28"/>
          <w:szCs w:val="28"/>
        </w:rPr>
        <w:t xml:space="preserve"> Требования к параметрам технических средств</w:t>
      </w:r>
    </w:p>
    <w:p w14:paraId="6AABA6C7" w14:textId="77777777" w:rsidR="0087364A" w:rsidRDefault="001B4629" w:rsidP="0087364A">
      <w:pPr>
        <w:spacing w:line="360" w:lineRule="auto"/>
        <w:ind w:firstLine="851"/>
        <w:contextualSpacing/>
        <w:rPr>
          <w:szCs w:val="28"/>
        </w:rPr>
      </w:pPr>
      <w:r w:rsidRPr="00615C94">
        <w:rPr>
          <w:szCs w:val="28"/>
        </w:rPr>
        <w:t>Минимальные системные требования представлены в соответствии с таблицей 1.</w:t>
      </w:r>
    </w:p>
    <w:p w14:paraId="562A0A3E" w14:textId="77777777" w:rsidR="00825D64" w:rsidRPr="00615C94" w:rsidRDefault="001B4629" w:rsidP="0087364A">
      <w:pPr>
        <w:spacing w:line="360" w:lineRule="auto"/>
        <w:contextualSpacing/>
        <w:rPr>
          <w:szCs w:val="28"/>
        </w:rPr>
      </w:pPr>
      <w:r w:rsidRPr="00615C94">
        <w:rPr>
          <w:szCs w:val="28"/>
        </w:rPr>
        <w:t>Таблица 1 – Минимальные системные требования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865"/>
        <w:gridCol w:w="4866"/>
      </w:tblGrid>
      <w:tr w:rsidR="00825D64" w14:paraId="578709DC" w14:textId="77777777" w:rsidTr="00615C94">
        <w:trPr>
          <w:trHeight w:val="35"/>
        </w:trPr>
        <w:tc>
          <w:tcPr>
            <w:tcW w:w="4865" w:type="dxa"/>
          </w:tcPr>
          <w:p w14:paraId="25D7C038" w14:textId="77777777" w:rsidR="00825D64" w:rsidRPr="005209F2" w:rsidRDefault="001B4629" w:rsidP="00570629">
            <w:pPr>
              <w:contextualSpacing/>
              <w:rPr>
                <w:szCs w:val="28"/>
              </w:rPr>
            </w:pPr>
            <w:r w:rsidRPr="005209F2">
              <w:rPr>
                <w:szCs w:val="28"/>
              </w:rPr>
              <w:t>Комплектующее</w:t>
            </w:r>
          </w:p>
        </w:tc>
        <w:tc>
          <w:tcPr>
            <w:tcW w:w="4866" w:type="dxa"/>
          </w:tcPr>
          <w:p w14:paraId="60F5FA0F" w14:textId="77777777" w:rsidR="00825D64" w:rsidRPr="005209F2" w:rsidRDefault="001B4629" w:rsidP="00570629">
            <w:pPr>
              <w:contextualSpacing/>
              <w:rPr>
                <w:szCs w:val="28"/>
              </w:rPr>
            </w:pPr>
            <w:r w:rsidRPr="005209F2">
              <w:rPr>
                <w:szCs w:val="28"/>
              </w:rPr>
              <w:t>Требование</w:t>
            </w:r>
          </w:p>
        </w:tc>
      </w:tr>
      <w:tr w:rsidR="00825D64" w14:paraId="1B3F76DA" w14:textId="77777777" w:rsidTr="00615C94">
        <w:trPr>
          <w:trHeight w:val="35"/>
        </w:trPr>
        <w:tc>
          <w:tcPr>
            <w:tcW w:w="4865" w:type="dxa"/>
          </w:tcPr>
          <w:p w14:paraId="729212C9" w14:textId="77777777" w:rsidR="00825D64" w:rsidRPr="005209F2" w:rsidRDefault="001B4629" w:rsidP="00570629">
            <w:pPr>
              <w:contextualSpacing/>
              <w:rPr>
                <w:szCs w:val="28"/>
              </w:rPr>
            </w:pPr>
            <w:r w:rsidRPr="005209F2">
              <w:rPr>
                <w:szCs w:val="28"/>
              </w:rPr>
              <w:t>Процессор</w:t>
            </w:r>
          </w:p>
        </w:tc>
        <w:tc>
          <w:tcPr>
            <w:tcW w:w="4866" w:type="dxa"/>
          </w:tcPr>
          <w:p w14:paraId="68E7AF5D" w14:textId="77777777" w:rsidR="00825D64" w:rsidRPr="005209F2" w:rsidRDefault="00615C94" w:rsidP="00570629">
            <w:pPr>
              <w:contextualSpacing/>
              <w:rPr>
                <w:szCs w:val="28"/>
              </w:rPr>
            </w:pPr>
            <w:r w:rsidRPr="005209F2">
              <w:rPr>
                <w:color w:val="0F1115"/>
                <w:szCs w:val="28"/>
                <w:shd w:val="clear" w:color="auto" w:fill="FFFFFF"/>
              </w:rPr>
              <w:t>1 ГГц и выше</w:t>
            </w:r>
          </w:p>
        </w:tc>
      </w:tr>
      <w:tr w:rsidR="00825D64" w14:paraId="38FCB1C5" w14:textId="77777777" w:rsidTr="00615C94">
        <w:trPr>
          <w:trHeight w:val="35"/>
        </w:trPr>
        <w:tc>
          <w:tcPr>
            <w:tcW w:w="4865" w:type="dxa"/>
          </w:tcPr>
          <w:p w14:paraId="6CBF4A88" w14:textId="77777777" w:rsidR="00825D64" w:rsidRPr="005209F2" w:rsidRDefault="001B4629" w:rsidP="00570629">
            <w:pPr>
              <w:contextualSpacing/>
              <w:rPr>
                <w:szCs w:val="28"/>
              </w:rPr>
            </w:pPr>
            <w:r w:rsidRPr="005209F2">
              <w:rPr>
                <w:szCs w:val="28"/>
              </w:rPr>
              <w:t>Оперативная память</w:t>
            </w:r>
          </w:p>
        </w:tc>
        <w:tc>
          <w:tcPr>
            <w:tcW w:w="4866" w:type="dxa"/>
          </w:tcPr>
          <w:p w14:paraId="019B2C3C" w14:textId="77777777" w:rsidR="00825D64" w:rsidRPr="005209F2" w:rsidRDefault="00615C94" w:rsidP="00570629">
            <w:pPr>
              <w:contextualSpacing/>
              <w:rPr>
                <w:szCs w:val="28"/>
              </w:rPr>
            </w:pPr>
            <w:r w:rsidRPr="005209F2">
              <w:rPr>
                <w:color w:val="0F1115"/>
                <w:szCs w:val="28"/>
                <w:shd w:val="clear" w:color="auto" w:fill="FFFFFF"/>
              </w:rPr>
              <w:t>2 ГБ и более</w:t>
            </w:r>
          </w:p>
        </w:tc>
      </w:tr>
      <w:tr w:rsidR="00825D64" w:rsidRPr="00615C94" w14:paraId="3AC7E659" w14:textId="77777777" w:rsidTr="00615C94">
        <w:trPr>
          <w:trHeight w:val="35"/>
        </w:trPr>
        <w:tc>
          <w:tcPr>
            <w:tcW w:w="4865" w:type="dxa"/>
          </w:tcPr>
          <w:p w14:paraId="513CA058" w14:textId="77777777" w:rsidR="00825D64" w:rsidRPr="005209F2" w:rsidRDefault="00615C94" w:rsidP="00570629">
            <w:pPr>
              <w:contextualSpacing/>
              <w:rPr>
                <w:szCs w:val="28"/>
              </w:rPr>
            </w:pPr>
            <w:r w:rsidRPr="005209F2">
              <w:rPr>
                <w:color w:val="0F1115"/>
                <w:szCs w:val="28"/>
                <w:shd w:val="clear" w:color="auto" w:fill="FFFFFF"/>
              </w:rPr>
              <w:t>ОС</w:t>
            </w:r>
          </w:p>
        </w:tc>
        <w:tc>
          <w:tcPr>
            <w:tcW w:w="4866" w:type="dxa"/>
          </w:tcPr>
          <w:p w14:paraId="1DE023BE" w14:textId="77777777" w:rsidR="00825D64" w:rsidRPr="005209F2" w:rsidRDefault="00615C94" w:rsidP="00570629">
            <w:pPr>
              <w:contextualSpacing/>
              <w:rPr>
                <w:szCs w:val="28"/>
                <w:lang w:val="en-US"/>
              </w:rPr>
            </w:pPr>
            <w:r w:rsidRPr="005209F2">
              <w:rPr>
                <w:color w:val="0F1115"/>
                <w:szCs w:val="28"/>
                <w:shd w:val="clear" w:color="auto" w:fill="FFFFFF"/>
                <w:lang w:val="en-US"/>
              </w:rPr>
              <w:t xml:space="preserve">Windows 10 </w:t>
            </w:r>
            <w:r w:rsidRPr="005209F2">
              <w:rPr>
                <w:color w:val="0F1115"/>
                <w:szCs w:val="28"/>
                <w:shd w:val="clear" w:color="auto" w:fill="FFFFFF"/>
              </w:rPr>
              <w:t>и</w:t>
            </w:r>
            <w:r w:rsidRPr="005209F2">
              <w:rPr>
                <w:color w:val="0F1115"/>
                <w:szCs w:val="28"/>
                <w:shd w:val="clear" w:color="auto" w:fill="FFFFFF"/>
                <w:lang w:val="en-US"/>
              </w:rPr>
              <w:t xml:space="preserve"> </w:t>
            </w:r>
            <w:r w:rsidRPr="005209F2">
              <w:rPr>
                <w:color w:val="0F1115"/>
                <w:szCs w:val="28"/>
                <w:shd w:val="clear" w:color="auto" w:fill="FFFFFF"/>
              </w:rPr>
              <w:t>выше</w:t>
            </w:r>
          </w:p>
        </w:tc>
      </w:tr>
      <w:tr w:rsidR="00825D64" w14:paraId="25A494CF" w14:textId="77777777" w:rsidTr="00615C94">
        <w:trPr>
          <w:trHeight w:val="35"/>
        </w:trPr>
        <w:tc>
          <w:tcPr>
            <w:tcW w:w="4865" w:type="dxa"/>
          </w:tcPr>
          <w:p w14:paraId="21DCB242" w14:textId="77777777" w:rsidR="00825D64" w:rsidRPr="005209F2" w:rsidRDefault="00615C94" w:rsidP="00570629">
            <w:pPr>
              <w:contextualSpacing/>
              <w:rPr>
                <w:szCs w:val="28"/>
              </w:rPr>
            </w:pPr>
            <w:r w:rsidRPr="005209F2">
              <w:rPr>
                <w:szCs w:val="28"/>
              </w:rPr>
              <w:t>Браузер</w:t>
            </w:r>
          </w:p>
        </w:tc>
        <w:tc>
          <w:tcPr>
            <w:tcW w:w="4866" w:type="dxa"/>
          </w:tcPr>
          <w:p w14:paraId="2AAF6438" w14:textId="77777777" w:rsidR="00825D64" w:rsidRPr="005209F2" w:rsidRDefault="00615C94" w:rsidP="00570629">
            <w:pPr>
              <w:contextualSpacing/>
              <w:rPr>
                <w:szCs w:val="28"/>
              </w:rPr>
            </w:pPr>
            <w:proofErr w:type="spellStart"/>
            <w:r w:rsidRPr="005209F2">
              <w:rPr>
                <w:color w:val="0F1115"/>
                <w:szCs w:val="28"/>
                <w:shd w:val="clear" w:color="auto" w:fill="FFFFFF"/>
              </w:rPr>
              <w:t>Chrome</w:t>
            </w:r>
            <w:proofErr w:type="spellEnd"/>
            <w:r w:rsidRPr="005209F2">
              <w:rPr>
                <w:color w:val="0F1115"/>
                <w:szCs w:val="28"/>
                <w:shd w:val="clear" w:color="auto" w:fill="FFFFFF"/>
              </w:rPr>
              <w:t xml:space="preserve"> 90+, Firefox 88+, Safari 14+, Edge 90+</w:t>
            </w:r>
          </w:p>
        </w:tc>
      </w:tr>
      <w:tr w:rsidR="00825D64" w:rsidRPr="001B4629" w14:paraId="48C4C59D" w14:textId="77777777" w:rsidTr="00615C94">
        <w:trPr>
          <w:trHeight w:val="35"/>
        </w:trPr>
        <w:tc>
          <w:tcPr>
            <w:tcW w:w="4865" w:type="dxa"/>
          </w:tcPr>
          <w:p w14:paraId="35ED8238" w14:textId="77777777" w:rsidR="00825D64" w:rsidRPr="005209F2" w:rsidRDefault="00615C94" w:rsidP="00570629">
            <w:pPr>
              <w:contextualSpacing/>
              <w:rPr>
                <w:szCs w:val="28"/>
              </w:rPr>
            </w:pPr>
            <w:r w:rsidRPr="005209F2">
              <w:rPr>
                <w:szCs w:val="28"/>
              </w:rPr>
              <w:t>Интернет–соединение</w:t>
            </w:r>
          </w:p>
        </w:tc>
        <w:tc>
          <w:tcPr>
            <w:tcW w:w="4866" w:type="dxa"/>
          </w:tcPr>
          <w:p w14:paraId="73A980F2" w14:textId="77777777" w:rsidR="00825D64" w:rsidRPr="005209F2" w:rsidRDefault="00615C94" w:rsidP="00570629">
            <w:pPr>
              <w:contextualSpacing/>
              <w:rPr>
                <w:szCs w:val="28"/>
                <w:lang w:val="en-US"/>
              </w:rPr>
            </w:pPr>
            <w:r w:rsidRPr="005209F2">
              <w:rPr>
                <w:color w:val="0F1115"/>
                <w:szCs w:val="28"/>
                <w:shd w:val="clear" w:color="auto" w:fill="FFFFFF"/>
              </w:rPr>
              <w:t>5 Мбит/с и выше</w:t>
            </w:r>
          </w:p>
        </w:tc>
      </w:tr>
      <w:tr w:rsidR="00825D64" w14:paraId="38332E22" w14:textId="77777777" w:rsidTr="00615C94">
        <w:trPr>
          <w:trHeight w:val="35"/>
        </w:trPr>
        <w:tc>
          <w:tcPr>
            <w:tcW w:w="4865" w:type="dxa"/>
          </w:tcPr>
          <w:p w14:paraId="3FDE020F" w14:textId="77777777" w:rsidR="00825D64" w:rsidRPr="005209F2" w:rsidRDefault="00615C94" w:rsidP="00570629">
            <w:pPr>
              <w:contextualSpacing/>
              <w:rPr>
                <w:szCs w:val="28"/>
              </w:rPr>
            </w:pPr>
            <w:r w:rsidRPr="005209F2">
              <w:rPr>
                <w:szCs w:val="28"/>
              </w:rPr>
              <w:t>Разрешение экрана</w:t>
            </w:r>
          </w:p>
        </w:tc>
        <w:tc>
          <w:tcPr>
            <w:tcW w:w="4866" w:type="dxa"/>
          </w:tcPr>
          <w:p w14:paraId="4301D41D" w14:textId="77777777" w:rsidR="00825D64" w:rsidRPr="005209F2" w:rsidRDefault="00615C94" w:rsidP="00570629">
            <w:pPr>
              <w:contextualSpacing/>
              <w:rPr>
                <w:szCs w:val="28"/>
              </w:rPr>
            </w:pPr>
            <w:r w:rsidRPr="005209F2">
              <w:rPr>
                <w:color w:val="0F1115"/>
                <w:szCs w:val="28"/>
                <w:shd w:val="clear" w:color="auto" w:fill="FFFFFF"/>
              </w:rPr>
              <w:t>От 320x568 и выше </w:t>
            </w:r>
          </w:p>
        </w:tc>
      </w:tr>
    </w:tbl>
    <w:p w14:paraId="1E7DA0C6" w14:textId="338799B5" w:rsidR="00825D64" w:rsidRPr="0020223B" w:rsidRDefault="0020223B" w:rsidP="005209F2">
      <w:pPr>
        <w:spacing w:before="120" w:line="360" w:lineRule="auto"/>
        <w:ind w:firstLine="851"/>
        <w:rPr>
          <w:szCs w:val="28"/>
          <w:highlight w:val="yellow"/>
          <w:lang w:val="en-US"/>
        </w:rPr>
      </w:pPr>
      <w:r w:rsidRPr="0020223B">
        <w:rPr>
          <w:color w:val="0F1115"/>
          <w:szCs w:val="28"/>
          <w:shd w:val="clear" w:color="auto" w:fill="FFFFFF"/>
        </w:rPr>
        <w:t xml:space="preserve">Использование таких параметров обеспечивает стабильное функционирование веб-сайта, включая корректное отображение адаптивного дизайна, работу интерактивных элементов, обработку JavaScript-кода и загрузку </w:t>
      </w:r>
      <w:proofErr w:type="gramStart"/>
      <w:r w:rsidRPr="0020223B">
        <w:rPr>
          <w:color w:val="0F1115"/>
          <w:szCs w:val="28"/>
          <w:shd w:val="clear" w:color="auto" w:fill="FFFFFF"/>
        </w:rPr>
        <w:t>медиа-контента</w:t>
      </w:r>
      <w:proofErr w:type="gramEnd"/>
      <w:r w:rsidRPr="0020223B">
        <w:rPr>
          <w:color w:val="0F1115"/>
          <w:szCs w:val="28"/>
          <w:shd w:val="clear" w:color="auto" w:fill="FFFFFF"/>
        </w:rPr>
        <w:t xml:space="preserve">. Требования к браузерам обеспечивают </w:t>
      </w:r>
      <w:proofErr w:type="spellStart"/>
      <w:r w:rsidRPr="0020223B">
        <w:rPr>
          <w:color w:val="0F1115"/>
          <w:szCs w:val="28"/>
          <w:shd w:val="clear" w:color="auto" w:fill="FFFFFF"/>
        </w:rPr>
        <w:t>кроссбраузерную</w:t>
      </w:r>
      <w:proofErr w:type="spellEnd"/>
      <w:r w:rsidRPr="0020223B">
        <w:rPr>
          <w:color w:val="0F1115"/>
          <w:szCs w:val="28"/>
          <w:shd w:val="clear" w:color="auto" w:fill="FFFFFF"/>
        </w:rPr>
        <w:t xml:space="preserve"> совместимость и поддержку современных веб-стандартов, что гарантирует одинаково качественное отображение контента независимо от используемого программного обеспечения.</w:t>
      </w:r>
    </w:p>
    <w:p w14:paraId="3A030C2C" w14:textId="77777777" w:rsidR="005209F2" w:rsidRDefault="005209F2" w:rsidP="00550B88">
      <w:pPr>
        <w:pStyle w:val="ds-markdown-paragraph"/>
        <w:shd w:val="clear" w:color="auto" w:fill="FFFFFF"/>
        <w:spacing w:after="240" w:afterAutospacing="0" w:line="360" w:lineRule="auto"/>
        <w:jc w:val="both"/>
        <w:rPr>
          <w:rStyle w:val="ab"/>
          <w:b w:val="0"/>
          <w:color w:val="0F1115"/>
          <w:sz w:val="28"/>
          <w:szCs w:val="28"/>
        </w:rPr>
      </w:pPr>
    </w:p>
    <w:p w14:paraId="201FB143" w14:textId="77777777" w:rsidR="00550B88" w:rsidRDefault="00550B88" w:rsidP="00550B88">
      <w:pPr>
        <w:pStyle w:val="ds-markdown-paragraph"/>
        <w:shd w:val="clear" w:color="auto" w:fill="FFFFFF"/>
        <w:spacing w:after="240" w:afterAutospacing="0" w:line="360" w:lineRule="auto"/>
        <w:jc w:val="both"/>
        <w:rPr>
          <w:rStyle w:val="ab"/>
          <w:b w:val="0"/>
          <w:color w:val="0F1115"/>
          <w:sz w:val="28"/>
          <w:szCs w:val="28"/>
        </w:rPr>
      </w:pPr>
    </w:p>
    <w:p w14:paraId="7AE00AAA" w14:textId="77777777" w:rsidR="00550B88" w:rsidRDefault="00550B88" w:rsidP="00550B88">
      <w:pPr>
        <w:pStyle w:val="ds-markdown-paragraph"/>
        <w:shd w:val="clear" w:color="auto" w:fill="FFFFFF"/>
        <w:spacing w:after="240" w:afterAutospacing="0" w:line="360" w:lineRule="auto"/>
        <w:jc w:val="both"/>
        <w:rPr>
          <w:rStyle w:val="ab"/>
          <w:b w:val="0"/>
          <w:color w:val="0F1115"/>
          <w:sz w:val="28"/>
          <w:szCs w:val="28"/>
        </w:rPr>
      </w:pPr>
    </w:p>
    <w:p w14:paraId="000605DC" w14:textId="77777777" w:rsidR="00550B88" w:rsidRPr="003F6653" w:rsidRDefault="00550B88" w:rsidP="00550B88">
      <w:pPr>
        <w:pStyle w:val="ds-markdown-paragraph"/>
        <w:shd w:val="clear" w:color="auto" w:fill="FFFFFF"/>
        <w:spacing w:after="240" w:afterAutospacing="0" w:line="360" w:lineRule="auto"/>
        <w:jc w:val="both"/>
        <w:rPr>
          <w:rStyle w:val="ab"/>
          <w:b w:val="0"/>
          <w:color w:val="0F1115"/>
          <w:sz w:val="28"/>
          <w:szCs w:val="28"/>
        </w:rPr>
      </w:pPr>
    </w:p>
    <w:p w14:paraId="28571423" w14:textId="77777777" w:rsidR="002A407E" w:rsidRDefault="002A407E" w:rsidP="00550B88">
      <w:pPr>
        <w:pStyle w:val="ds-markdown-paragraph"/>
        <w:shd w:val="clear" w:color="auto" w:fill="FFFFFF"/>
        <w:spacing w:after="240" w:afterAutospacing="0" w:line="360" w:lineRule="auto"/>
        <w:jc w:val="both"/>
        <w:rPr>
          <w:rStyle w:val="ab"/>
          <w:b w:val="0"/>
          <w:color w:val="0F1115"/>
          <w:sz w:val="28"/>
          <w:szCs w:val="28"/>
          <w:lang w:val="en-US"/>
        </w:rPr>
      </w:pPr>
    </w:p>
    <w:p w14:paraId="20364CF4" w14:textId="77777777" w:rsidR="0020223B" w:rsidRPr="0020223B" w:rsidRDefault="0020223B" w:rsidP="00550B88">
      <w:pPr>
        <w:pStyle w:val="ds-markdown-paragraph"/>
        <w:shd w:val="clear" w:color="auto" w:fill="FFFFFF"/>
        <w:spacing w:after="240" w:afterAutospacing="0" w:line="360" w:lineRule="auto"/>
        <w:jc w:val="both"/>
        <w:rPr>
          <w:rStyle w:val="ab"/>
          <w:b w:val="0"/>
          <w:color w:val="0F1115"/>
          <w:sz w:val="28"/>
          <w:szCs w:val="28"/>
          <w:lang w:val="en-US"/>
        </w:rPr>
      </w:pPr>
    </w:p>
    <w:p w14:paraId="21F6C6A2" w14:textId="77777777" w:rsidR="00654093" w:rsidRDefault="005209F2" w:rsidP="005209F2">
      <w:pPr>
        <w:pStyle w:val="ds-markdown-paragraph"/>
        <w:shd w:val="clear" w:color="auto" w:fill="FFFFFF"/>
        <w:spacing w:after="240" w:afterAutospacing="0" w:line="360" w:lineRule="auto"/>
        <w:ind w:firstLine="851"/>
        <w:jc w:val="both"/>
        <w:rPr>
          <w:rStyle w:val="ab"/>
          <w:b w:val="0"/>
          <w:color w:val="0F1115"/>
          <w:sz w:val="28"/>
          <w:szCs w:val="28"/>
        </w:rPr>
      </w:pPr>
      <w:r>
        <w:rPr>
          <w:rStyle w:val="ab"/>
          <w:b w:val="0"/>
          <w:color w:val="0F1115"/>
          <w:sz w:val="28"/>
          <w:szCs w:val="28"/>
        </w:rPr>
        <w:lastRenderedPageBreak/>
        <w:t>1.3 Целевая аудитория и ее характеристики.</w:t>
      </w:r>
    </w:p>
    <w:p w14:paraId="132EF5BE" w14:textId="77777777" w:rsidR="005209F2" w:rsidRP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5209F2">
        <w:rPr>
          <w:color w:val="0F1115"/>
          <w:sz w:val="28"/>
          <w:szCs w:val="28"/>
        </w:rPr>
        <w:t>Основную целевую аудиторию веб-сайта составляют:</w:t>
      </w:r>
    </w:p>
    <w:p w14:paraId="0B96390B" w14:textId="43FB54B2" w:rsidR="005209F2" w:rsidRPr="002A407E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0223B" w:rsidRPr="0020223B">
        <w:rPr>
          <w:color w:val="0F1115"/>
          <w:sz w:val="28"/>
          <w:szCs w:val="28"/>
        </w:rPr>
        <w:t>внутренние туристы, интересующиеся культурно-познавательным отдыхом (25-60 лет);</w:t>
      </w:r>
    </w:p>
    <w:p w14:paraId="1D170542" w14:textId="72FF6E3D" w:rsidR="005209F2" w:rsidRP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0223B" w:rsidRPr="0020223B">
        <w:rPr>
          <w:color w:val="0F1115"/>
          <w:sz w:val="28"/>
          <w:szCs w:val="28"/>
        </w:rPr>
        <w:t>иностранные туристы, желающие познакомиться с культурным наследием России;</w:t>
      </w:r>
    </w:p>
    <w:p w14:paraId="1731798A" w14:textId="02EB21F5" w:rsidR="005209F2" w:rsidRPr="005209F2" w:rsidRDefault="003D25FF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–</w:t>
      </w:r>
      <w:r w:rsidR="002A407E" w:rsidRPr="002A407E">
        <w:rPr>
          <w:color w:val="0F1115"/>
          <w:sz w:val="28"/>
          <w:szCs w:val="28"/>
        </w:rPr>
        <w:t xml:space="preserve"> </w:t>
      </w:r>
      <w:r w:rsidR="0020223B" w:rsidRPr="0020223B">
        <w:rPr>
          <w:color w:val="0F1115"/>
          <w:sz w:val="28"/>
          <w:szCs w:val="28"/>
        </w:rPr>
        <w:t>семьи с детьми, ищущие образовательные и развлекательные маршруты;</w:t>
      </w:r>
    </w:p>
    <w:p w14:paraId="60105E53" w14:textId="003EA8F2" w:rsid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– </w:t>
      </w:r>
      <w:r w:rsidR="0020223B" w:rsidRPr="0020223B">
        <w:rPr>
          <w:color w:val="0F1115"/>
          <w:sz w:val="28"/>
          <w:szCs w:val="28"/>
        </w:rPr>
        <w:t>организованные туристические группы;</w:t>
      </w:r>
    </w:p>
    <w:p w14:paraId="1C6F3AEE" w14:textId="2C9FAD32" w:rsidR="0020223B" w:rsidRPr="0020223B" w:rsidRDefault="0020223B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–</w:t>
      </w:r>
      <w:r w:rsidRPr="0020223B">
        <w:rPr>
          <w:color w:val="0F1115"/>
          <w:sz w:val="28"/>
          <w:szCs w:val="28"/>
        </w:rPr>
        <w:t xml:space="preserve"> </w:t>
      </w:r>
      <w:r w:rsidRPr="0020223B">
        <w:rPr>
          <w:color w:val="0F1115"/>
          <w:sz w:val="28"/>
          <w:szCs w:val="28"/>
        </w:rPr>
        <w:t>корпоративные клиенты, планирующие командообразующие мероприятия;</w:t>
      </w:r>
    </w:p>
    <w:p w14:paraId="12A8E24D" w14:textId="6BA0A2C0" w:rsidR="0020223B" w:rsidRPr="0020223B" w:rsidRDefault="0020223B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–</w:t>
      </w:r>
      <w:r w:rsidRPr="0020223B">
        <w:rPr>
          <w:color w:val="0F1115"/>
          <w:sz w:val="28"/>
          <w:szCs w:val="28"/>
        </w:rPr>
        <w:t xml:space="preserve"> </w:t>
      </w:r>
      <w:r w:rsidRPr="0020223B">
        <w:rPr>
          <w:color w:val="0F1115"/>
          <w:sz w:val="28"/>
          <w:szCs w:val="28"/>
        </w:rPr>
        <w:t>партнеры и потенциальные инвесторы в туристическую отрасль.</w:t>
      </w:r>
    </w:p>
    <w:p w14:paraId="6EFF8305" w14:textId="77777777" w:rsidR="005209F2" w:rsidRPr="005209F2" w:rsidRDefault="005209F2" w:rsidP="00AA45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t>Характеристики целевой аудитории:</w:t>
      </w:r>
    </w:p>
    <w:p w14:paraId="5B525418" w14:textId="77777777" w:rsidR="005209F2" w:rsidRPr="005209F2" w:rsidRDefault="005209F2" w:rsidP="003D25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D25FF">
        <w:rPr>
          <w:color w:val="0F1115"/>
          <w:sz w:val="28"/>
          <w:szCs w:val="28"/>
        </w:rPr>
        <w:t>в</w:t>
      </w:r>
      <w:r w:rsidRPr="005209F2">
        <w:rPr>
          <w:color w:val="0F1115"/>
          <w:sz w:val="28"/>
          <w:szCs w:val="28"/>
        </w:rPr>
        <w:t>ысокие требования к достоверности и актуальности информации</w:t>
      </w:r>
      <w:r w:rsidR="003D25FF">
        <w:rPr>
          <w:color w:val="0F1115"/>
          <w:sz w:val="28"/>
          <w:szCs w:val="28"/>
        </w:rPr>
        <w:t>;</w:t>
      </w:r>
    </w:p>
    <w:p w14:paraId="00711189" w14:textId="792CFDB2" w:rsidR="005209F2" w:rsidRPr="005209F2" w:rsidRDefault="005209F2" w:rsidP="003D25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0223B" w:rsidRPr="0020223B">
        <w:rPr>
          <w:color w:val="0F1115"/>
          <w:sz w:val="28"/>
          <w:szCs w:val="28"/>
        </w:rPr>
        <w:t>потребность в визуальном контенте (фотографии, видео);</w:t>
      </w:r>
    </w:p>
    <w:p w14:paraId="06798209" w14:textId="0A5D6C7D" w:rsidR="002A407E" w:rsidRPr="002A407E" w:rsidRDefault="005209F2" w:rsidP="003D25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0223B" w:rsidRPr="0020223B">
        <w:rPr>
          <w:color w:val="0F1115"/>
          <w:sz w:val="28"/>
          <w:szCs w:val="28"/>
        </w:rPr>
        <w:t>ограниченное время для поиска и анализа информации;</w:t>
      </w:r>
    </w:p>
    <w:p w14:paraId="67439ECA" w14:textId="41EA0F56" w:rsidR="005209F2" w:rsidRPr="005209F2" w:rsidRDefault="005209F2" w:rsidP="003D25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0223B" w:rsidRPr="0020223B">
        <w:rPr>
          <w:color w:val="0F1115"/>
          <w:sz w:val="28"/>
          <w:szCs w:val="28"/>
        </w:rPr>
        <w:t>потребность в быстром получении консультации и бронировании;</w:t>
      </w:r>
    </w:p>
    <w:p w14:paraId="282F98E4" w14:textId="1AACD87B" w:rsidR="005209F2" w:rsidRPr="0020223B" w:rsidRDefault="005209F2" w:rsidP="003D25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D25FF">
        <w:rPr>
          <w:color w:val="0F1115"/>
          <w:sz w:val="28"/>
          <w:szCs w:val="28"/>
        </w:rPr>
        <w:t>р</w:t>
      </w:r>
      <w:r w:rsidRPr="005209F2">
        <w:rPr>
          <w:color w:val="0F1115"/>
          <w:sz w:val="28"/>
          <w:szCs w:val="28"/>
        </w:rPr>
        <w:t>азный уровень технической грамотности</w:t>
      </w:r>
      <w:r w:rsidR="0020223B">
        <w:rPr>
          <w:color w:val="0F1115"/>
          <w:sz w:val="28"/>
          <w:szCs w:val="28"/>
          <w:lang w:val="en-US"/>
        </w:rPr>
        <w:t>;</w:t>
      </w:r>
    </w:p>
    <w:p w14:paraId="4A709EFF" w14:textId="002E0EE4" w:rsidR="0020223B" w:rsidRPr="0020223B" w:rsidRDefault="0020223B" w:rsidP="003D25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20223B">
        <w:rPr>
          <w:color w:val="0F1115"/>
          <w:sz w:val="28"/>
          <w:szCs w:val="28"/>
        </w:rPr>
        <w:t>высокие требования к достоверности и актуальности информации;</w:t>
      </w:r>
    </w:p>
    <w:p w14:paraId="03508B85" w14:textId="19A33222" w:rsidR="0020223B" w:rsidRPr="0020223B" w:rsidRDefault="0020223B" w:rsidP="003D25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–</w:t>
      </w:r>
      <w:r w:rsidRPr="0020223B">
        <w:rPr>
          <w:color w:val="0F1115"/>
          <w:sz w:val="28"/>
          <w:szCs w:val="28"/>
        </w:rPr>
        <w:t xml:space="preserve"> </w:t>
      </w:r>
      <w:r w:rsidRPr="0020223B">
        <w:rPr>
          <w:color w:val="0F1115"/>
          <w:sz w:val="28"/>
          <w:szCs w:val="28"/>
        </w:rPr>
        <w:t>предпочтение мобильных устройств для поиска информации;</w:t>
      </w:r>
    </w:p>
    <w:p w14:paraId="45093B65" w14:textId="77777777" w:rsidR="005209F2" w:rsidRP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Style w:val="ab"/>
          <w:b w:val="0"/>
          <w:bCs w:val="0"/>
          <w:color w:val="0F1115"/>
          <w:sz w:val="28"/>
          <w:szCs w:val="28"/>
        </w:rPr>
      </w:pPr>
    </w:p>
    <w:p w14:paraId="0E385FFF" w14:textId="77777777" w:rsidR="005209F2" w:rsidRDefault="005209F2">
      <w:pPr>
        <w:spacing w:line="360" w:lineRule="auto"/>
        <w:contextualSpacing/>
        <w:jc w:val="center"/>
        <w:rPr>
          <w:szCs w:val="28"/>
        </w:rPr>
      </w:pPr>
    </w:p>
    <w:p w14:paraId="23C765FF" w14:textId="77777777" w:rsidR="005209F2" w:rsidRDefault="005209F2">
      <w:pPr>
        <w:spacing w:line="360" w:lineRule="auto"/>
        <w:contextualSpacing/>
        <w:jc w:val="center"/>
        <w:rPr>
          <w:szCs w:val="28"/>
        </w:rPr>
      </w:pPr>
    </w:p>
    <w:p w14:paraId="33A0AF7E" w14:textId="77777777" w:rsidR="005209F2" w:rsidRDefault="005209F2">
      <w:pPr>
        <w:spacing w:line="360" w:lineRule="auto"/>
        <w:contextualSpacing/>
        <w:jc w:val="center"/>
        <w:rPr>
          <w:szCs w:val="28"/>
        </w:rPr>
      </w:pPr>
    </w:p>
    <w:p w14:paraId="36795608" w14:textId="77777777" w:rsidR="005209F2" w:rsidRDefault="005209F2">
      <w:pPr>
        <w:spacing w:line="360" w:lineRule="auto"/>
        <w:contextualSpacing/>
        <w:jc w:val="center"/>
        <w:rPr>
          <w:szCs w:val="28"/>
        </w:rPr>
      </w:pPr>
    </w:p>
    <w:p w14:paraId="67E641E7" w14:textId="77777777" w:rsidR="005209F2" w:rsidRDefault="005209F2">
      <w:pPr>
        <w:spacing w:line="360" w:lineRule="auto"/>
        <w:contextualSpacing/>
        <w:jc w:val="center"/>
        <w:rPr>
          <w:szCs w:val="28"/>
        </w:rPr>
      </w:pPr>
    </w:p>
    <w:p w14:paraId="077B2253" w14:textId="77777777" w:rsidR="005209F2" w:rsidRDefault="005209F2">
      <w:pPr>
        <w:spacing w:line="360" w:lineRule="auto"/>
        <w:contextualSpacing/>
        <w:jc w:val="center"/>
        <w:rPr>
          <w:szCs w:val="28"/>
        </w:rPr>
      </w:pPr>
    </w:p>
    <w:p w14:paraId="19E070BE" w14:textId="77777777" w:rsidR="005209F2" w:rsidRDefault="005209F2">
      <w:pPr>
        <w:spacing w:line="360" w:lineRule="auto"/>
        <w:contextualSpacing/>
        <w:jc w:val="center"/>
        <w:rPr>
          <w:szCs w:val="28"/>
        </w:rPr>
      </w:pPr>
    </w:p>
    <w:p w14:paraId="6BC83973" w14:textId="77777777" w:rsidR="005209F2" w:rsidRPr="0020223B" w:rsidRDefault="005209F2" w:rsidP="005209F2">
      <w:pPr>
        <w:spacing w:line="360" w:lineRule="auto"/>
        <w:contextualSpacing/>
        <w:rPr>
          <w:szCs w:val="28"/>
          <w:lang w:val="en-US"/>
        </w:rPr>
      </w:pPr>
    </w:p>
    <w:p w14:paraId="7B50E297" w14:textId="77777777" w:rsidR="00825D64" w:rsidRPr="002A407E" w:rsidRDefault="001B4629" w:rsidP="00D505ED">
      <w:pPr>
        <w:spacing w:line="360" w:lineRule="auto"/>
        <w:contextualSpacing/>
        <w:jc w:val="center"/>
        <w:rPr>
          <w:szCs w:val="28"/>
        </w:rPr>
      </w:pPr>
      <w:r w:rsidRPr="002A407E">
        <w:rPr>
          <w:szCs w:val="28"/>
        </w:rPr>
        <w:lastRenderedPageBreak/>
        <w:t>2 СПЕЦИАЛЬНАЯ ЧАСТЬ</w:t>
      </w:r>
    </w:p>
    <w:p w14:paraId="6911B7C2" w14:textId="77777777" w:rsidR="00825D64" w:rsidRPr="002A407E" w:rsidRDefault="001B4629" w:rsidP="00D505ED">
      <w:pPr>
        <w:spacing w:line="480" w:lineRule="auto"/>
        <w:ind w:firstLine="851"/>
        <w:contextualSpacing/>
        <w:rPr>
          <w:szCs w:val="28"/>
        </w:rPr>
      </w:pPr>
      <w:r w:rsidRPr="002A407E">
        <w:rPr>
          <w:szCs w:val="28"/>
        </w:rPr>
        <w:t xml:space="preserve">2.1 </w:t>
      </w:r>
      <w:r w:rsidR="005209F2" w:rsidRPr="002A407E">
        <w:rPr>
          <w:szCs w:val="28"/>
        </w:rPr>
        <w:t>Выбор среды разработки</w:t>
      </w:r>
    </w:p>
    <w:p w14:paraId="67C385E2" w14:textId="77777777" w:rsidR="005209F2" w:rsidRDefault="001B4629" w:rsidP="00D505ED">
      <w:pPr>
        <w:spacing w:line="480" w:lineRule="auto"/>
        <w:ind w:firstLine="851"/>
        <w:contextualSpacing/>
        <w:rPr>
          <w:szCs w:val="28"/>
        </w:rPr>
      </w:pPr>
      <w:r w:rsidRPr="002A407E">
        <w:rPr>
          <w:szCs w:val="28"/>
        </w:rPr>
        <w:t xml:space="preserve">2.1.1 </w:t>
      </w:r>
      <w:r w:rsidR="005209F2" w:rsidRPr="002A407E">
        <w:rPr>
          <w:szCs w:val="28"/>
        </w:rPr>
        <w:t>Требования к среде разработки</w:t>
      </w:r>
    </w:p>
    <w:p w14:paraId="52F42B55" w14:textId="77777777" w:rsidR="005209F2" w:rsidRPr="003F665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D25FF">
        <w:rPr>
          <w:color w:val="0F1115"/>
          <w:sz w:val="28"/>
          <w:szCs w:val="28"/>
        </w:rPr>
        <w:t>п</w:t>
      </w:r>
      <w:r w:rsidRPr="005209F2">
        <w:rPr>
          <w:color w:val="0F1115"/>
          <w:sz w:val="28"/>
          <w:szCs w:val="28"/>
        </w:rPr>
        <w:t>оддержка современных стандартов HTML5, CSS3, ES6+</w:t>
      </w:r>
      <w:r w:rsidR="003D25FF">
        <w:rPr>
          <w:color w:val="0F1115"/>
          <w:sz w:val="28"/>
          <w:szCs w:val="28"/>
        </w:rPr>
        <w:t>;</w:t>
      </w:r>
    </w:p>
    <w:p w14:paraId="7980BA4E" w14:textId="3DBEE2F9" w:rsidR="003F6653" w:rsidRPr="003F6653" w:rsidRDefault="003F6653" w:rsidP="003F66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>
        <w:rPr>
          <w:color w:val="0F1115"/>
          <w:sz w:val="28"/>
          <w:szCs w:val="28"/>
        </w:rPr>
        <w:t>с</w:t>
      </w:r>
      <w:r w:rsidRPr="003F6653">
        <w:rPr>
          <w:color w:val="0F1115"/>
          <w:sz w:val="28"/>
          <w:szCs w:val="28"/>
        </w:rPr>
        <w:t>оответствие современным стандартам веб-разработки</w:t>
      </w:r>
      <w:r w:rsidRPr="003F6653">
        <w:rPr>
          <w:color w:val="0F1115"/>
          <w:sz w:val="28"/>
          <w:szCs w:val="28"/>
        </w:rPr>
        <w:t>;</w:t>
      </w:r>
    </w:p>
    <w:p w14:paraId="7C2F3BDC" w14:textId="77777777" w:rsidR="005209F2" w:rsidRP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D25FF">
        <w:rPr>
          <w:color w:val="0F1115"/>
          <w:sz w:val="28"/>
          <w:szCs w:val="28"/>
        </w:rPr>
        <w:t>н</w:t>
      </w:r>
      <w:r w:rsidRPr="005209F2">
        <w:rPr>
          <w:color w:val="0F1115"/>
          <w:sz w:val="28"/>
          <w:szCs w:val="28"/>
        </w:rPr>
        <w:t>аличие инструментов для отладки и тестирования</w:t>
      </w:r>
      <w:r w:rsidR="003D25FF">
        <w:rPr>
          <w:color w:val="0F1115"/>
          <w:sz w:val="28"/>
          <w:szCs w:val="28"/>
        </w:rPr>
        <w:t>;</w:t>
      </w:r>
    </w:p>
    <w:p w14:paraId="3B185AE9" w14:textId="77777777" w:rsidR="005209F2" w:rsidRP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D25FF">
        <w:rPr>
          <w:color w:val="0F1115"/>
          <w:sz w:val="28"/>
          <w:szCs w:val="28"/>
        </w:rPr>
        <w:t>в</w:t>
      </w:r>
      <w:r w:rsidRPr="005209F2">
        <w:rPr>
          <w:color w:val="0F1115"/>
          <w:sz w:val="28"/>
          <w:szCs w:val="28"/>
        </w:rPr>
        <w:t>озможность работы с системами контроля версий</w:t>
      </w:r>
      <w:r w:rsidR="003D25FF">
        <w:rPr>
          <w:color w:val="0F1115"/>
          <w:sz w:val="28"/>
          <w:szCs w:val="28"/>
        </w:rPr>
        <w:t>;</w:t>
      </w:r>
    </w:p>
    <w:p w14:paraId="30647D61" w14:textId="77777777" w:rsid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– </w:t>
      </w:r>
      <w:r w:rsidR="003D25FF">
        <w:rPr>
          <w:color w:val="0F1115"/>
          <w:sz w:val="28"/>
          <w:szCs w:val="28"/>
        </w:rPr>
        <w:t>и</w:t>
      </w:r>
      <w:r w:rsidRPr="005209F2">
        <w:rPr>
          <w:color w:val="0F1115"/>
          <w:sz w:val="28"/>
          <w:szCs w:val="28"/>
        </w:rPr>
        <w:t>нтеграция с инструментами для оптимизации производительности</w:t>
      </w:r>
      <w:r w:rsidR="003D25FF">
        <w:rPr>
          <w:color w:val="0F1115"/>
          <w:sz w:val="28"/>
          <w:szCs w:val="28"/>
        </w:rPr>
        <w:t>;</w:t>
      </w:r>
    </w:p>
    <w:p w14:paraId="71B786C4" w14:textId="2D711FF2" w:rsidR="003F6653" w:rsidRPr="0020223B" w:rsidRDefault="003F6653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>
        <w:rPr>
          <w:color w:val="0F1115"/>
          <w:sz w:val="28"/>
          <w:szCs w:val="28"/>
        </w:rPr>
        <w:t>м</w:t>
      </w:r>
      <w:r w:rsidRPr="003F6653">
        <w:rPr>
          <w:color w:val="0F1115"/>
          <w:sz w:val="28"/>
          <w:szCs w:val="28"/>
        </w:rPr>
        <w:t>асштабируемость и гибкость архитектур</w:t>
      </w:r>
      <w:r w:rsidRPr="0020223B">
        <w:rPr>
          <w:color w:val="0F1115"/>
          <w:sz w:val="28"/>
          <w:szCs w:val="28"/>
        </w:rPr>
        <w:t>;</w:t>
      </w:r>
    </w:p>
    <w:p w14:paraId="1A2AB8D3" w14:textId="13F2F721" w:rsidR="005209F2" w:rsidRPr="0020223B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3D25FF">
        <w:rPr>
          <w:color w:val="0F1115"/>
          <w:sz w:val="28"/>
          <w:szCs w:val="28"/>
        </w:rPr>
        <w:t>п</w:t>
      </w:r>
      <w:r w:rsidRPr="005209F2">
        <w:rPr>
          <w:color w:val="0F1115"/>
          <w:sz w:val="28"/>
          <w:szCs w:val="28"/>
        </w:rPr>
        <w:t>оддержка препроцессоров CSS (SASS/SCSS)</w:t>
      </w:r>
      <w:r w:rsidR="0020223B" w:rsidRPr="0020223B">
        <w:rPr>
          <w:color w:val="0F1115"/>
          <w:sz w:val="28"/>
          <w:szCs w:val="28"/>
        </w:rPr>
        <w:t>;</w:t>
      </w:r>
    </w:p>
    <w:p w14:paraId="6C88D221" w14:textId="6C7046DD" w:rsidR="0020223B" w:rsidRPr="0020223B" w:rsidRDefault="0020223B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– </w:t>
      </w:r>
      <w:r w:rsidRPr="0020223B">
        <w:rPr>
          <w:color w:val="0F1115"/>
          <w:sz w:val="28"/>
          <w:szCs w:val="28"/>
        </w:rPr>
        <w:t>поддержка адаптивной верстки</w:t>
      </w:r>
      <w:r>
        <w:rPr>
          <w:color w:val="0F1115"/>
          <w:sz w:val="28"/>
          <w:szCs w:val="28"/>
          <w:lang w:val="en-US"/>
        </w:rPr>
        <w:t>.</w:t>
      </w:r>
    </w:p>
    <w:p w14:paraId="74012E2C" w14:textId="77777777" w:rsidR="00825D64" w:rsidRPr="008C1EA2" w:rsidRDefault="005209F2" w:rsidP="00D505ED">
      <w:pPr>
        <w:spacing w:line="480" w:lineRule="auto"/>
        <w:ind w:firstLine="851"/>
        <w:contextualSpacing/>
        <w:rPr>
          <w:szCs w:val="28"/>
        </w:rPr>
      </w:pPr>
      <w:r w:rsidRPr="00360E47">
        <w:rPr>
          <w:szCs w:val="28"/>
          <w:highlight w:val="yellow"/>
        </w:rPr>
        <w:t>2.1.2</w:t>
      </w:r>
      <w:r w:rsidR="001B4629" w:rsidRPr="00360E47">
        <w:rPr>
          <w:szCs w:val="28"/>
          <w:highlight w:val="yellow"/>
        </w:rPr>
        <w:t xml:space="preserve"> </w:t>
      </w:r>
      <w:r w:rsidRPr="00360E47">
        <w:rPr>
          <w:szCs w:val="28"/>
          <w:highlight w:val="yellow"/>
        </w:rPr>
        <w:t>Сравнительный анализ сред разработки</w:t>
      </w:r>
    </w:p>
    <w:p w14:paraId="23CD7999" w14:textId="0A70B100" w:rsidR="0020223B" w:rsidRPr="00266560" w:rsidRDefault="00266560" w:rsidP="002022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266560">
        <w:rPr>
          <w:color w:val="0F1115"/>
          <w:sz w:val="28"/>
          <w:szCs w:val="28"/>
        </w:rPr>
        <w:t>В рамках проектирования веб-сайта «Владимирский край» был проведен детальный анализ нескольких популярных технологических стеков, применяемых в современной веб-разработке. Рассматривались как классические, так и современные подходы к созданию веб-приложений</w:t>
      </w:r>
      <w:r w:rsidRPr="00266560">
        <w:rPr>
          <w:color w:val="0F1115"/>
          <w:sz w:val="28"/>
          <w:szCs w:val="28"/>
        </w:rPr>
        <w:t>:</w:t>
      </w:r>
    </w:p>
    <w:p w14:paraId="1D5253E2" w14:textId="103030D1" w:rsidR="005209F2" w:rsidRPr="00654093" w:rsidRDefault="003D25FF" w:rsidP="002022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– с</w:t>
      </w:r>
      <w:r w:rsidR="005209F2" w:rsidRPr="00654093">
        <w:rPr>
          <w:color w:val="0F1115"/>
          <w:sz w:val="28"/>
          <w:szCs w:val="28"/>
        </w:rPr>
        <w:t>татическая верстка (HTML/CSS/JavaScript);</w:t>
      </w:r>
    </w:p>
    <w:p w14:paraId="7A68C144" w14:textId="6B70FEBB" w:rsidR="005209F2" w:rsidRPr="00654093" w:rsidRDefault="00506D78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proofErr w:type="spellStart"/>
      <w:r w:rsidR="00AA4581">
        <w:rPr>
          <w:color w:val="0F1115"/>
          <w:sz w:val="28"/>
          <w:szCs w:val="28"/>
          <w:lang w:val="en-US"/>
        </w:rPr>
        <w:t>P</w:t>
      </w:r>
      <w:r>
        <w:rPr>
          <w:color w:val="0F1115"/>
          <w:sz w:val="28"/>
          <w:szCs w:val="28"/>
          <w:lang w:val="en-US"/>
        </w:rPr>
        <w:t>hp</w:t>
      </w:r>
      <w:proofErr w:type="spellEnd"/>
      <w:r w:rsidR="005209F2" w:rsidRPr="00654093">
        <w:rPr>
          <w:color w:val="0F1115"/>
          <w:sz w:val="28"/>
          <w:szCs w:val="28"/>
        </w:rPr>
        <w:t xml:space="preserve"> с фреймворками;</w:t>
      </w:r>
    </w:p>
    <w:p w14:paraId="1FCB4870" w14:textId="5900CDB3" w:rsidR="005209F2" w:rsidRPr="00550B88" w:rsidRDefault="00506D78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  <w:lang w:val="en-US"/>
        </w:rPr>
      </w:pPr>
      <w:r w:rsidRPr="00550B88">
        <w:rPr>
          <w:color w:val="0F1115"/>
          <w:sz w:val="28"/>
          <w:szCs w:val="28"/>
          <w:lang w:val="en-US"/>
        </w:rPr>
        <w:t xml:space="preserve">– </w:t>
      </w:r>
      <w:r w:rsidR="00AA4581">
        <w:rPr>
          <w:color w:val="0F1115"/>
          <w:sz w:val="28"/>
          <w:szCs w:val="28"/>
          <w:lang w:val="en-US"/>
        </w:rPr>
        <w:t>P</w:t>
      </w:r>
      <w:r w:rsidR="005209F2" w:rsidRPr="00C44D6D">
        <w:rPr>
          <w:color w:val="0F1115"/>
          <w:sz w:val="28"/>
          <w:szCs w:val="28"/>
          <w:lang w:val="en-US"/>
        </w:rPr>
        <w:t>ython</w:t>
      </w:r>
      <w:r w:rsidR="005209F2" w:rsidRPr="00550B88">
        <w:rPr>
          <w:color w:val="0F1115"/>
          <w:sz w:val="28"/>
          <w:szCs w:val="28"/>
          <w:lang w:val="en-US"/>
        </w:rPr>
        <w:t xml:space="preserve"> </w:t>
      </w:r>
      <w:r w:rsidR="005209F2" w:rsidRPr="00654093">
        <w:rPr>
          <w:color w:val="0F1115"/>
          <w:sz w:val="28"/>
          <w:szCs w:val="28"/>
        </w:rPr>
        <w:t>с</w:t>
      </w:r>
      <w:r w:rsidR="005209F2" w:rsidRPr="00550B88">
        <w:rPr>
          <w:color w:val="0F1115"/>
          <w:sz w:val="28"/>
          <w:szCs w:val="28"/>
          <w:lang w:val="en-US"/>
        </w:rPr>
        <w:t xml:space="preserve"> </w:t>
      </w:r>
      <w:r w:rsidR="005209F2" w:rsidRPr="00C44D6D">
        <w:rPr>
          <w:color w:val="0F1115"/>
          <w:sz w:val="28"/>
          <w:szCs w:val="28"/>
          <w:lang w:val="en-US"/>
        </w:rPr>
        <w:t>Django</w:t>
      </w:r>
      <w:r w:rsidR="005209F2" w:rsidRPr="00550B88">
        <w:rPr>
          <w:color w:val="0F1115"/>
          <w:sz w:val="28"/>
          <w:szCs w:val="28"/>
          <w:lang w:val="en-US"/>
        </w:rPr>
        <w:t>/</w:t>
      </w:r>
      <w:r w:rsidR="005209F2" w:rsidRPr="00C44D6D">
        <w:rPr>
          <w:color w:val="0F1115"/>
          <w:sz w:val="28"/>
          <w:szCs w:val="28"/>
          <w:lang w:val="en-US"/>
        </w:rPr>
        <w:t>Flask</w:t>
      </w:r>
      <w:r w:rsidR="005209F2" w:rsidRPr="00550B88">
        <w:rPr>
          <w:color w:val="0F1115"/>
          <w:sz w:val="28"/>
          <w:szCs w:val="28"/>
          <w:lang w:val="en-US"/>
        </w:rPr>
        <w:t>;</w:t>
      </w:r>
    </w:p>
    <w:p w14:paraId="54A6B88B" w14:textId="49EE123D" w:rsidR="005209F2" w:rsidRPr="00C44D6D" w:rsidRDefault="00506D78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left="851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– </w:t>
      </w:r>
      <w:r w:rsidR="00AA4581">
        <w:rPr>
          <w:color w:val="0F1115"/>
          <w:sz w:val="28"/>
          <w:szCs w:val="28"/>
          <w:lang w:val="en-US"/>
        </w:rPr>
        <w:t>J</w:t>
      </w:r>
      <w:r w:rsidR="005209F2" w:rsidRPr="00C44D6D">
        <w:rPr>
          <w:color w:val="0F1115"/>
          <w:sz w:val="28"/>
          <w:szCs w:val="28"/>
          <w:lang w:val="en-US"/>
        </w:rPr>
        <w:t xml:space="preserve">avaScript </w:t>
      </w:r>
      <w:r w:rsidR="005209F2" w:rsidRPr="00654093">
        <w:rPr>
          <w:color w:val="0F1115"/>
          <w:sz w:val="28"/>
          <w:szCs w:val="28"/>
        </w:rPr>
        <w:t>с</w:t>
      </w:r>
      <w:r w:rsidR="005209F2" w:rsidRPr="00C44D6D">
        <w:rPr>
          <w:color w:val="0F1115"/>
          <w:sz w:val="28"/>
          <w:szCs w:val="28"/>
          <w:lang w:val="en-US"/>
        </w:rPr>
        <w:t xml:space="preserve"> React/Vue.</w:t>
      </w:r>
    </w:p>
    <w:p w14:paraId="1B028DC1" w14:textId="30821BAB" w:rsidR="005209F2" w:rsidRPr="00266560" w:rsidRDefault="00266560" w:rsidP="005209F2">
      <w:pPr>
        <w:spacing w:line="360" w:lineRule="auto"/>
        <w:ind w:firstLine="851"/>
        <w:contextualSpacing/>
        <w:rPr>
          <w:szCs w:val="28"/>
          <w:highlight w:val="yellow"/>
        </w:rPr>
      </w:pPr>
      <w:r w:rsidRPr="00266560">
        <w:rPr>
          <w:color w:val="0F1115"/>
          <w:szCs w:val="28"/>
          <w:shd w:val="clear" w:color="auto" w:fill="FFFFFF"/>
        </w:rPr>
        <w:t>Статическая верстка (HTML5/CSS3/JavaScript)</w:t>
      </w:r>
      <w:r w:rsidRPr="00266560">
        <w:rPr>
          <w:bCs/>
          <w:color w:val="0F1115"/>
          <w:szCs w:val="28"/>
          <w:shd w:val="clear" w:color="auto" w:fill="FFFFFF"/>
        </w:rPr>
        <w:t> представляет собой фундаментальный набор технологий для построения клиентской части веб-сайтов. HTML5 обеспечивает структурную основу и семантическую разметку, CSS3 отвечает за визуальное представление и адаптивность, а JavaScript добавляет интерактивность и динамическое поведение на стороне клиента</w:t>
      </w:r>
      <w:r w:rsidRPr="00266560">
        <w:rPr>
          <w:bCs/>
          <w:color w:val="0F1115"/>
          <w:szCs w:val="28"/>
          <w:shd w:val="clear" w:color="auto" w:fill="FFFFFF"/>
        </w:rPr>
        <w:t>.</w:t>
      </w:r>
      <w:r w:rsidRPr="00266560">
        <w:rPr>
          <w:bCs/>
          <w:color w:val="0F1115"/>
          <w:szCs w:val="28"/>
          <w:shd w:val="clear" w:color="auto" w:fill="FFFFFF"/>
        </w:rPr>
        <w:t>[8]</w:t>
      </w:r>
    </w:p>
    <w:p w14:paraId="4C04F61C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/>
          <w:color w:val="0F1115"/>
          <w:sz w:val="28"/>
          <w:szCs w:val="28"/>
        </w:rPr>
      </w:pPr>
      <w:r w:rsidRPr="00654093">
        <w:rPr>
          <w:rStyle w:val="ab"/>
          <w:b w:val="0"/>
          <w:color w:val="0F1115"/>
          <w:sz w:val="28"/>
          <w:szCs w:val="28"/>
        </w:rPr>
        <w:t>Особенности HTML5/CSS3/JavaScript:</w:t>
      </w:r>
    </w:p>
    <w:p w14:paraId="75627792" w14:textId="2548DC1D" w:rsidR="005209F2" w:rsidRPr="00654093" w:rsidRDefault="00506D78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0223B" w:rsidRPr="0020223B">
        <w:rPr>
          <w:color w:val="0F1115"/>
          <w:sz w:val="28"/>
          <w:szCs w:val="28"/>
        </w:rPr>
        <w:t>HTML5 предоставляет семантическую разметку, что улучшает доступность и SEO-оптимизацию сайта;</w:t>
      </w:r>
    </w:p>
    <w:p w14:paraId="5D920F5A" w14:textId="628AB903" w:rsidR="005209F2" w:rsidRPr="00654093" w:rsidRDefault="00506D78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lastRenderedPageBreak/>
        <w:t xml:space="preserve">– </w:t>
      </w:r>
      <w:r w:rsidR="00AA4581">
        <w:rPr>
          <w:color w:val="0F1115"/>
          <w:sz w:val="28"/>
          <w:szCs w:val="28"/>
          <w:lang w:val="en-US"/>
        </w:rPr>
        <w:t>CSS</w:t>
      </w:r>
      <w:r w:rsidR="00AA4581" w:rsidRPr="00AA4581">
        <w:rPr>
          <w:color w:val="0F1115"/>
          <w:sz w:val="28"/>
          <w:szCs w:val="28"/>
        </w:rPr>
        <w:t>3</w:t>
      </w:r>
      <w:r w:rsidR="005209F2" w:rsidRPr="00654093">
        <w:rPr>
          <w:color w:val="0F1115"/>
          <w:sz w:val="28"/>
          <w:szCs w:val="28"/>
        </w:rPr>
        <w:t xml:space="preserve"> позволяет создавать сложные анимации и адаптивный дизайн без использования дополнительных библиотек;</w:t>
      </w:r>
    </w:p>
    <w:p w14:paraId="4763DE84" w14:textId="3BD85616" w:rsidR="005209F2" w:rsidRPr="00654093" w:rsidRDefault="00506D78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AA4581" w:rsidRPr="00AA4581">
        <w:rPr>
          <w:color w:val="0F1115"/>
          <w:sz w:val="28"/>
          <w:szCs w:val="28"/>
          <w:lang w:val="en-US"/>
        </w:rPr>
        <w:t>J</w:t>
      </w:r>
      <w:proofErr w:type="spellStart"/>
      <w:r w:rsidR="005209F2" w:rsidRPr="00AA4581">
        <w:rPr>
          <w:color w:val="0F1115"/>
          <w:sz w:val="28"/>
          <w:szCs w:val="28"/>
        </w:rPr>
        <w:t>avaScri</w:t>
      </w:r>
      <w:r w:rsidR="005209F2" w:rsidRPr="00654093">
        <w:rPr>
          <w:color w:val="0F1115"/>
          <w:sz w:val="28"/>
          <w:szCs w:val="28"/>
        </w:rPr>
        <w:t>pt</w:t>
      </w:r>
      <w:proofErr w:type="spellEnd"/>
      <w:r w:rsidR="005209F2" w:rsidRPr="00654093">
        <w:rPr>
          <w:color w:val="0F1115"/>
          <w:sz w:val="28"/>
          <w:szCs w:val="28"/>
        </w:rPr>
        <w:t xml:space="preserve"> обеспечивает интерактивность на стороне клиента, что улучшает пользовательский опыт;</w:t>
      </w:r>
    </w:p>
    <w:p w14:paraId="5D5C3A3B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технологии работают во всех современных браузерах и не требуют установки дополнительного программного обеспечения;</w:t>
      </w:r>
    </w:p>
    <w:p w14:paraId="3632BFD4" w14:textId="20D6F6EA" w:rsidR="005209F2" w:rsidRPr="00AA5F1A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</w:t>
      </w:r>
      <w:r w:rsidR="00AA5F1A" w:rsidRPr="00AA5F1A">
        <w:rPr>
          <w:color w:val="0F1115"/>
          <w:sz w:val="28"/>
          <w:szCs w:val="28"/>
        </w:rPr>
        <w:t xml:space="preserve"> </w:t>
      </w:r>
      <w:r w:rsidRPr="00654093">
        <w:rPr>
          <w:color w:val="0F1115"/>
          <w:sz w:val="28"/>
          <w:szCs w:val="28"/>
        </w:rPr>
        <w:t>по</w:t>
      </w:r>
      <w:r w:rsidR="00AA5F1A">
        <w:rPr>
          <w:color w:val="0F1115"/>
          <w:sz w:val="28"/>
          <w:szCs w:val="28"/>
        </w:rPr>
        <w:t>зво</w:t>
      </w:r>
      <w:r w:rsidRPr="00654093">
        <w:rPr>
          <w:color w:val="0F1115"/>
          <w:sz w:val="28"/>
          <w:szCs w:val="28"/>
        </w:rPr>
        <w:t xml:space="preserve">ляют создавать </w:t>
      </w:r>
      <w:proofErr w:type="spellStart"/>
      <w:r w:rsidRPr="00654093">
        <w:rPr>
          <w:color w:val="0F1115"/>
          <w:sz w:val="28"/>
          <w:szCs w:val="28"/>
        </w:rPr>
        <w:t>Progressive</w:t>
      </w:r>
      <w:proofErr w:type="spellEnd"/>
      <w:r w:rsidRPr="00654093">
        <w:rPr>
          <w:color w:val="0F1115"/>
          <w:sz w:val="28"/>
          <w:szCs w:val="28"/>
        </w:rPr>
        <w:t xml:space="preserve"> Web </w:t>
      </w:r>
      <w:proofErr w:type="spellStart"/>
      <w:r w:rsidRPr="00654093">
        <w:rPr>
          <w:color w:val="0F1115"/>
          <w:sz w:val="28"/>
          <w:szCs w:val="28"/>
        </w:rPr>
        <w:t>Apps</w:t>
      </w:r>
      <w:proofErr w:type="spellEnd"/>
      <w:r w:rsidRPr="00654093">
        <w:rPr>
          <w:color w:val="0F1115"/>
          <w:sz w:val="28"/>
          <w:szCs w:val="28"/>
        </w:rPr>
        <w:t xml:space="preserve"> (PWA) с офлайн-функциональностью</w:t>
      </w:r>
      <w:r w:rsidR="00AA5F1A" w:rsidRPr="00AA5F1A">
        <w:rPr>
          <w:color w:val="0F1115"/>
          <w:sz w:val="28"/>
          <w:szCs w:val="28"/>
        </w:rPr>
        <w:t>;</w:t>
      </w:r>
    </w:p>
    <w:p w14:paraId="65989A7C" w14:textId="3E4C17FF" w:rsidR="00AA5F1A" w:rsidRPr="00AA5F1A" w:rsidRDefault="00AA5F1A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 xml:space="preserve">– </w:t>
      </w:r>
      <w:r w:rsidRPr="00AA5F1A">
        <w:rPr>
          <w:color w:val="0F1115"/>
          <w:sz w:val="28"/>
          <w:szCs w:val="28"/>
        </w:rPr>
        <w:t>поддерживают современные API для работы с геолокацией, камерой и другими функциями устройств.</w:t>
      </w:r>
    </w:p>
    <w:p w14:paraId="53F5EC0D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rStyle w:val="ab"/>
          <w:b w:val="0"/>
          <w:color w:val="0F1115"/>
          <w:sz w:val="28"/>
          <w:szCs w:val="28"/>
        </w:rPr>
        <w:t>Преимущества HTML5/CSS3/</w:t>
      </w:r>
      <w:proofErr w:type="gramStart"/>
      <w:r w:rsidRPr="00654093">
        <w:rPr>
          <w:rStyle w:val="ab"/>
          <w:b w:val="0"/>
          <w:color w:val="0F1115"/>
          <w:sz w:val="28"/>
          <w:szCs w:val="28"/>
        </w:rPr>
        <w:t>JavaScript</w:t>
      </w:r>
      <w:r w:rsidR="0087364A" w:rsidRPr="005A7135">
        <w:rPr>
          <w:rStyle w:val="ab"/>
          <w:b w:val="0"/>
          <w:color w:val="0F1115"/>
          <w:sz w:val="28"/>
          <w:szCs w:val="28"/>
        </w:rPr>
        <w:t>[</w:t>
      </w:r>
      <w:proofErr w:type="gramEnd"/>
      <w:r w:rsidR="0087364A" w:rsidRPr="005A7135">
        <w:rPr>
          <w:rStyle w:val="ab"/>
          <w:b w:val="0"/>
          <w:color w:val="0F1115"/>
          <w:sz w:val="28"/>
          <w:szCs w:val="28"/>
        </w:rPr>
        <w:t>2]</w:t>
      </w:r>
      <w:r w:rsidRPr="00654093">
        <w:rPr>
          <w:rStyle w:val="ab"/>
          <w:b w:val="0"/>
          <w:color w:val="0F1115"/>
          <w:sz w:val="28"/>
          <w:szCs w:val="28"/>
        </w:rPr>
        <w:t>:</w:t>
      </w:r>
    </w:p>
    <w:p w14:paraId="1C6D85DE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быстрая разработка прототипов и готовых решений;</w:t>
      </w:r>
    </w:p>
    <w:p w14:paraId="30B552A4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огромное сообщество разработчиков и обширная документация;</w:t>
      </w:r>
    </w:p>
    <w:p w14:paraId="373031E0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кроссплатформенность - сайты работают на всех устройствах и операционных системах;</w:t>
      </w:r>
    </w:p>
    <w:p w14:paraId="4EF61F1D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легкая интеграция с различными API и сторонними сервисами;</w:t>
      </w:r>
    </w:p>
    <w:p w14:paraId="531472FA" w14:textId="28983C65" w:rsidR="005209F2" w:rsidRPr="00AA5F1A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низкие требования к хостингу для статических сайтов</w:t>
      </w:r>
      <w:r w:rsidR="00AA5F1A" w:rsidRPr="00AA5F1A">
        <w:rPr>
          <w:color w:val="0F1115"/>
          <w:sz w:val="28"/>
          <w:szCs w:val="28"/>
        </w:rPr>
        <w:t>;</w:t>
      </w:r>
    </w:p>
    <w:p w14:paraId="64AB98A8" w14:textId="155EBA19" w:rsidR="00AA5F1A" w:rsidRPr="00AA5F1A" w:rsidRDefault="00AA5F1A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 xml:space="preserve">– </w:t>
      </w:r>
      <w:r w:rsidRPr="00AA5F1A">
        <w:rPr>
          <w:color w:val="0F1115"/>
          <w:sz w:val="28"/>
          <w:szCs w:val="28"/>
        </w:rPr>
        <w:t>отличная производительность и скорость загрузки;</w:t>
      </w:r>
    </w:p>
    <w:p w14:paraId="229D29A2" w14:textId="235BBD05" w:rsidR="00AA5F1A" w:rsidRPr="00AA5F1A" w:rsidRDefault="00AA5F1A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 xml:space="preserve">– </w:t>
      </w:r>
      <w:r w:rsidRPr="00AA5F1A">
        <w:rPr>
          <w:color w:val="0F1115"/>
          <w:sz w:val="28"/>
          <w:szCs w:val="28"/>
        </w:rPr>
        <w:t>отличная производительность и скорость загрузки</w:t>
      </w:r>
      <w:r w:rsidRPr="00AA5F1A">
        <w:rPr>
          <w:color w:val="0F1115"/>
          <w:sz w:val="28"/>
          <w:szCs w:val="28"/>
        </w:rPr>
        <w:t>.</w:t>
      </w:r>
    </w:p>
    <w:p w14:paraId="528BB9AF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rStyle w:val="ab"/>
          <w:b w:val="0"/>
          <w:color w:val="0F1115"/>
          <w:sz w:val="28"/>
          <w:szCs w:val="28"/>
        </w:rPr>
        <w:t>Недостатки HTML5/CSS3/</w:t>
      </w:r>
      <w:proofErr w:type="gramStart"/>
      <w:r w:rsidRPr="00654093">
        <w:rPr>
          <w:rStyle w:val="ab"/>
          <w:b w:val="0"/>
          <w:color w:val="0F1115"/>
          <w:sz w:val="28"/>
          <w:szCs w:val="28"/>
        </w:rPr>
        <w:t>JavaScript</w:t>
      </w:r>
      <w:r w:rsidR="0087364A" w:rsidRPr="005A7135">
        <w:rPr>
          <w:rStyle w:val="ab"/>
          <w:b w:val="0"/>
          <w:color w:val="0F1115"/>
          <w:sz w:val="28"/>
          <w:szCs w:val="28"/>
        </w:rPr>
        <w:t>[</w:t>
      </w:r>
      <w:proofErr w:type="gramEnd"/>
      <w:r w:rsidR="0087364A" w:rsidRPr="005A7135">
        <w:rPr>
          <w:rStyle w:val="ab"/>
          <w:b w:val="0"/>
          <w:color w:val="0F1115"/>
          <w:sz w:val="28"/>
          <w:szCs w:val="28"/>
        </w:rPr>
        <w:t>5]</w:t>
      </w:r>
      <w:r w:rsidRPr="00654093">
        <w:rPr>
          <w:rStyle w:val="ab"/>
          <w:b w:val="0"/>
          <w:color w:val="0F1115"/>
          <w:sz w:val="28"/>
          <w:szCs w:val="28"/>
        </w:rPr>
        <w:t>:</w:t>
      </w:r>
    </w:p>
    <w:p w14:paraId="555F58BF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ограниченная функциональность для сложных веб-приложений без использования фреймворков;</w:t>
      </w:r>
    </w:p>
    <w:p w14:paraId="45DC7FFD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необходимость ручной реализации многих функций, которые в фреймворках предоставляются "из коробки";</w:t>
      </w:r>
    </w:p>
    <w:p w14:paraId="3726D644" w14:textId="77777777" w:rsidR="005209F2" w:rsidRPr="00654093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>– потенциальные проблемы с безопасностью при неправильной реализации;</w:t>
      </w:r>
    </w:p>
    <w:p w14:paraId="67F6C1DF" w14:textId="4DA18916" w:rsid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654093">
        <w:rPr>
          <w:color w:val="0F1115"/>
          <w:sz w:val="28"/>
          <w:szCs w:val="28"/>
        </w:rPr>
        <w:t>– зависимость от производительности браузера пользователя</w:t>
      </w:r>
      <w:r w:rsidR="00AA5F1A" w:rsidRPr="00AA5F1A">
        <w:rPr>
          <w:color w:val="0F1115"/>
          <w:sz w:val="28"/>
          <w:szCs w:val="28"/>
        </w:rPr>
        <w:t>;</w:t>
      </w:r>
    </w:p>
    <w:p w14:paraId="40D29273" w14:textId="34B7D1C5" w:rsidR="00AA5F1A" w:rsidRPr="00AA5F1A" w:rsidRDefault="00AA5F1A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654093">
        <w:rPr>
          <w:color w:val="0F1115"/>
          <w:sz w:val="28"/>
          <w:szCs w:val="28"/>
        </w:rPr>
        <w:t xml:space="preserve">– </w:t>
      </w:r>
      <w:r w:rsidRPr="00AA5F1A">
        <w:rPr>
          <w:color w:val="0F1115"/>
          <w:sz w:val="28"/>
          <w:szCs w:val="28"/>
        </w:rPr>
        <w:t>сложность поддержки большого количества интерактивных элементов.</w:t>
      </w:r>
    </w:p>
    <w:p w14:paraId="1E6759CD" w14:textId="37463AF2" w:rsidR="00266560" w:rsidRPr="00266560" w:rsidRDefault="00266560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Cs/>
          <w:color w:val="0F1115"/>
          <w:sz w:val="28"/>
          <w:szCs w:val="28"/>
        </w:rPr>
      </w:pPr>
      <w:r w:rsidRPr="00266560">
        <w:rPr>
          <w:color w:val="0F1115"/>
          <w:sz w:val="28"/>
          <w:szCs w:val="28"/>
        </w:rPr>
        <w:lastRenderedPageBreak/>
        <w:t>Серверные технологии (PHP с фреймворками)</w:t>
      </w:r>
      <w:r w:rsidRPr="00266560">
        <w:rPr>
          <w:bCs/>
          <w:color w:val="0F1115"/>
          <w:sz w:val="28"/>
          <w:szCs w:val="28"/>
        </w:rPr>
        <w:t xml:space="preserve"> предлагают комплексный подход к созданию динамических веб-приложений. PHP как серверный язык исполнения обеспечивает обработку данных на стороне сервера, а фреймворки типа </w:t>
      </w:r>
      <w:proofErr w:type="spellStart"/>
      <w:r w:rsidRPr="00266560">
        <w:rPr>
          <w:bCs/>
          <w:color w:val="0F1115"/>
          <w:sz w:val="28"/>
          <w:szCs w:val="28"/>
        </w:rPr>
        <w:t>Laravel</w:t>
      </w:r>
      <w:proofErr w:type="spellEnd"/>
      <w:r w:rsidRPr="00266560">
        <w:rPr>
          <w:bCs/>
          <w:color w:val="0F1115"/>
          <w:sz w:val="28"/>
          <w:szCs w:val="28"/>
        </w:rPr>
        <w:t xml:space="preserve"> и </w:t>
      </w:r>
      <w:proofErr w:type="spellStart"/>
      <w:r w:rsidRPr="00266560">
        <w:rPr>
          <w:bCs/>
          <w:color w:val="0F1115"/>
          <w:sz w:val="28"/>
          <w:szCs w:val="28"/>
        </w:rPr>
        <w:t>Symfony</w:t>
      </w:r>
      <w:proofErr w:type="spellEnd"/>
      <w:r w:rsidRPr="00266560">
        <w:rPr>
          <w:bCs/>
          <w:color w:val="0F1115"/>
          <w:sz w:val="28"/>
          <w:szCs w:val="28"/>
        </w:rPr>
        <w:t xml:space="preserve"> предоставляют готовую архитектуру для построения сложных систем</w:t>
      </w:r>
      <w:r w:rsidRPr="00266560">
        <w:rPr>
          <w:bCs/>
          <w:color w:val="0F1115"/>
          <w:sz w:val="28"/>
          <w:szCs w:val="28"/>
        </w:rPr>
        <w:t>.</w:t>
      </w:r>
      <w:r w:rsidRPr="00266560">
        <w:rPr>
          <w:bCs/>
          <w:color w:val="0F1115"/>
          <w:sz w:val="28"/>
          <w:szCs w:val="28"/>
        </w:rPr>
        <w:t>[9]</w:t>
      </w:r>
    </w:p>
    <w:p w14:paraId="28E0D0BE" w14:textId="74E55E80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 xml:space="preserve">Особенности </w:t>
      </w:r>
      <w:proofErr w:type="gramStart"/>
      <w:r w:rsidRPr="001A1BD8">
        <w:rPr>
          <w:rStyle w:val="ab"/>
          <w:b w:val="0"/>
          <w:color w:val="0F1115"/>
          <w:sz w:val="28"/>
          <w:szCs w:val="28"/>
        </w:rPr>
        <w:t>PHP</w:t>
      </w:r>
      <w:r w:rsidR="0087364A" w:rsidRPr="005A7135">
        <w:rPr>
          <w:rStyle w:val="ab"/>
          <w:b w:val="0"/>
          <w:color w:val="0F1115"/>
          <w:sz w:val="28"/>
          <w:szCs w:val="28"/>
        </w:rPr>
        <w:t>[</w:t>
      </w:r>
      <w:proofErr w:type="gramEnd"/>
      <w:r w:rsidR="0087364A" w:rsidRPr="005A7135">
        <w:rPr>
          <w:rStyle w:val="ab"/>
          <w:b w:val="0"/>
          <w:color w:val="0F1115"/>
          <w:sz w:val="28"/>
          <w:szCs w:val="28"/>
        </w:rPr>
        <w:t>6]</w:t>
      </w:r>
      <w:r w:rsidRPr="001A1BD8">
        <w:rPr>
          <w:rStyle w:val="ab"/>
          <w:b w:val="0"/>
          <w:color w:val="0F1115"/>
          <w:sz w:val="28"/>
          <w:szCs w:val="28"/>
        </w:rPr>
        <w:t>:</w:t>
      </w:r>
    </w:p>
    <w:p w14:paraId="53B4DC45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– выполнение кода на сервере, что обеспечивает лучшую безопасность;</w:t>
      </w:r>
    </w:p>
    <w:p w14:paraId="5C7320D6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– простота интеграции с базами данных;</w:t>
      </w:r>
    </w:p>
    <w:p w14:paraId="47BFAB20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– встроенная поддержка сессий и аутентификации;</w:t>
      </w:r>
    </w:p>
    <w:p w14:paraId="1F14CE5B" w14:textId="4A6021B0" w:rsid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1A1BD8">
        <w:rPr>
          <w:color w:val="0F1115"/>
          <w:sz w:val="28"/>
          <w:szCs w:val="28"/>
        </w:rPr>
        <w:t>– возможность создания сложной бизнес-логики на сервере</w:t>
      </w:r>
      <w:r w:rsidR="00AA5F1A" w:rsidRPr="00AA5F1A">
        <w:rPr>
          <w:color w:val="0F1115"/>
          <w:sz w:val="28"/>
          <w:szCs w:val="28"/>
        </w:rPr>
        <w:t>;</w:t>
      </w:r>
    </w:p>
    <w:p w14:paraId="31923A5E" w14:textId="3363CBDD" w:rsidR="00AA5F1A" w:rsidRPr="00AA5F1A" w:rsidRDefault="00AA5F1A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 xml:space="preserve">– </w:t>
      </w:r>
      <w:r w:rsidRPr="00AA5F1A">
        <w:rPr>
          <w:color w:val="0F1115"/>
          <w:sz w:val="28"/>
          <w:szCs w:val="28"/>
        </w:rPr>
        <w:t>поддержка множества СУБД</w:t>
      </w:r>
      <w:r w:rsidRPr="00AA5F1A">
        <w:rPr>
          <w:color w:val="0F1115"/>
          <w:sz w:val="28"/>
          <w:szCs w:val="28"/>
        </w:rPr>
        <w:t>.</w:t>
      </w:r>
    </w:p>
    <w:p w14:paraId="7C3D49D4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>Преимущества PHP:</w:t>
      </w:r>
    </w:p>
    <w:p w14:paraId="564642E0" w14:textId="77777777" w:rsidR="005209F2" w:rsidRPr="001A1BD8" w:rsidRDefault="005209F2" w:rsidP="005209F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подходит для создания сложных веб-приложений с динамическим контентом;</w:t>
      </w:r>
    </w:p>
    <w:p w14:paraId="608064C3" w14:textId="77777777" w:rsidR="005209F2" w:rsidRPr="001A1BD8" w:rsidRDefault="005209F2" w:rsidP="005209F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хорошая производительность при правильной оптимизации;</w:t>
      </w:r>
    </w:p>
    <w:p w14:paraId="38A6816E" w14:textId="1797F346" w:rsidR="005209F2" w:rsidRPr="001A1BD8" w:rsidRDefault="00AA5F1A" w:rsidP="005209F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AA5F1A">
        <w:rPr>
          <w:color w:val="0F1115"/>
          <w:sz w:val="28"/>
          <w:szCs w:val="28"/>
        </w:rPr>
        <w:t>низкий порог входа для начинающих разработчиков</w:t>
      </w:r>
      <w:r w:rsidR="005209F2" w:rsidRPr="001A1BD8">
        <w:rPr>
          <w:color w:val="0F1115"/>
          <w:sz w:val="28"/>
          <w:szCs w:val="28"/>
        </w:rPr>
        <w:t>;</w:t>
      </w:r>
    </w:p>
    <w:p w14:paraId="66C024B6" w14:textId="274FF6DD" w:rsidR="005209F2" w:rsidRPr="001A1BD8" w:rsidRDefault="00AA5F1A" w:rsidP="005209F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AA5F1A">
        <w:rPr>
          <w:color w:val="0F1115"/>
          <w:sz w:val="28"/>
          <w:szCs w:val="28"/>
        </w:rPr>
        <w:t>стабильность и надежность</w:t>
      </w:r>
      <w:r w:rsidR="005209F2" w:rsidRPr="001A1BD8">
        <w:rPr>
          <w:color w:val="0F1115"/>
          <w:sz w:val="28"/>
          <w:szCs w:val="28"/>
        </w:rPr>
        <w:t>.</w:t>
      </w:r>
    </w:p>
    <w:p w14:paraId="744D4C74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>Недостатки PHP:</w:t>
      </w:r>
    </w:p>
    <w:p w14:paraId="547B0563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– требуется сервер с поддержкой PHP;</w:t>
      </w:r>
    </w:p>
    <w:p w14:paraId="0E8A7B90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– более сложная настройка окружения разработки;</w:t>
      </w:r>
    </w:p>
    <w:p w14:paraId="71B2F98F" w14:textId="0DA38428" w:rsid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1A1BD8">
        <w:rPr>
          <w:color w:val="0F1115"/>
          <w:sz w:val="28"/>
          <w:szCs w:val="28"/>
        </w:rPr>
        <w:t xml:space="preserve">– </w:t>
      </w:r>
      <w:r w:rsidR="00266560" w:rsidRPr="00266560">
        <w:rPr>
          <w:color w:val="0F1115"/>
          <w:sz w:val="28"/>
          <w:szCs w:val="28"/>
        </w:rPr>
        <w:t>возможные проблемы с безопасностью при неправильной настройке;</w:t>
      </w:r>
    </w:p>
    <w:p w14:paraId="3BF1FF44" w14:textId="46169302" w:rsidR="00266560" w:rsidRPr="00266560" w:rsidRDefault="00266560" w:rsidP="0026656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ab/>
      </w:r>
      <w:r w:rsidRPr="001A1BD8">
        <w:rPr>
          <w:color w:val="0F1115"/>
          <w:sz w:val="28"/>
          <w:szCs w:val="28"/>
        </w:rPr>
        <w:t xml:space="preserve">– </w:t>
      </w:r>
      <w:r w:rsidRPr="00266560">
        <w:rPr>
          <w:color w:val="0F1115"/>
          <w:sz w:val="28"/>
          <w:szCs w:val="28"/>
        </w:rPr>
        <w:t>менее современный синтаксис по сравнению с новыми языками.</w:t>
      </w:r>
    </w:p>
    <w:p w14:paraId="09FE134B" w14:textId="5B72BD96" w:rsidR="00266560" w:rsidRPr="00266560" w:rsidRDefault="00266560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Cs/>
          <w:color w:val="0F1115"/>
          <w:sz w:val="28"/>
          <w:szCs w:val="28"/>
        </w:rPr>
      </w:pPr>
      <w:r w:rsidRPr="00266560">
        <w:rPr>
          <w:color w:val="0F1115"/>
          <w:sz w:val="28"/>
          <w:szCs w:val="28"/>
        </w:rPr>
        <w:t>Python с веб-фреймворками</w:t>
      </w:r>
      <w:r w:rsidRPr="00266560">
        <w:rPr>
          <w:bCs/>
          <w:color w:val="0F1115"/>
          <w:sz w:val="28"/>
          <w:szCs w:val="28"/>
        </w:rPr>
        <w:t xml:space="preserve"> представляет высокоуровневый подход к веб-разработке, сочетающий простоту синтаксиса с мощными возможностями фреймворков </w:t>
      </w:r>
      <w:proofErr w:type="spellStart"/>
      <w:r w:rsidRPr="00266560">
        <w:rPr>
          <w:bCs/>
          <w:color w:val="0F1115"/>
          <w:sz w:val="28"/>
          <w:szCs w:val="28"/>
        </w:rPr>
        <w:t>Django</w:t>
      </w:r>
      <w:proofErr w:type="spellEnd"/>
      <w:r w:rsidRPr="00266560">
        <w:rPr>
          <w:bCs/>
          <w:color w:val="0F1115"/>
          <w:sz w:val="28"/>
          <w:szCs w:val="28"/>
        </w:rPr>
        <w:t xml:space="preserve"> и </w:t>
      </w:r>
      <w:proofErr w:type="spellStart"/>
      <w:r w:rsidRPr="00266560">
        <w:rPr>
          <w:bCs/>
          <w:color w:val="0F1115"/>
          <w:sz w:val="28"/>
          <w:szCs w:val="28"/>
        </w:rPr>
        <w:t>Flask</w:t>
      </w:r>
      <w:proofErr w:type="spellEnd"/>
      <w:r w:rsidRPr="00266560">
        <w:rPr>
          <w:bCs/>
          <w:color w:val="0F1115"/>
          <w:sz w:val="28"/>
          <w:szCs w:val="28"/>
        </w:rPr>
        <w:t>.</w:t>
      </w:r>
      <w:r w:rsidRPr="00266560">
        <w:rPr>
          <w:bCs/>
          <w:color w:val="0F1115"/>
          <w:sz w:val="28"/>
          <w:szCs w:val="28"/>
        </w:rPr>
        <w:t>[10]</w:t>
      </w:r>
    </w:p>
    <w:p w14:paraId="3E6EC181" w14:textId="54563362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>Особенности Python:</w:t>
      </w:r>
    </w:p>
    <w:p w14:paraId="3A0254FE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– чистый и читаемый синтаксис;</w:t>
      </w:r>
    </w:p>
    <w:p w14:paraId="06837A08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– мощные фреймворки для веб-разработки;</w:t>
      </w:r>
    </w:p>
    <w:p w14:paraId="7CED2BA4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color w:val="0F1115"/>
          <w:sz w:val="28"/>
          <w:szCs w:val="28"/>
        </w:rPr>
        <w:t>– поддержка MVC-архитектуры;</w:t>
      </w:r>
    </w:p>
    <w:p w14:paraId="31B02F43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– в</w:t>
      </w:r>
      <w:r w:rsidRPr="001A1BD8">
        <w:rPr>
          <w:color w:val="0F1115"/>
          <w:sz w:val="28"/>
          <w:szCs w:val="28"/>
        </w:rPr>
        <w:t xml:space="preserve">строенная панель администратора в </w:t>
      </w:r>
      <w:proofErr w:type="spellStart"/>
      <w:r w:rsidRPr="001A1BD8">
        <w:rPr>
          <w:color w:val="0F1115"/>
          <w:sz w:val="28"/>
          <w:szCs w:val="28"/>
        </w:rPr>
        <w:t>Django</w:t>
      </w:r>
      <w:proofErr w:type="spellEnd"/>
      <w:r w:rsidRPr="001A1BD8">
        <w:rPr>
          <w:color w:val="0F1115"/>
          <w:sz w:val="28"/>
          <w:szCs w:val="28"/>
        </w:rPr>
        <w:t>.</w:t>
      </w:r>
    </w:p>
    <w:p w14:paraId="4F11DA68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>Преимущества Python:</w:t>
      </w:r>
    </w:p>
    <w:p w14:paraId="7AF4A30A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быстрое прототипирование сложных приложений;</w:t>
      </w:r>
    </w:p>
    <w:p w14:paraId="161FBFFB" w14:textId="165A5D25" w:rsidR="005209F2" w:rsidRPr="00266560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66560">
        <w:rPr>
          <w:color w:val="0F1115"/>
          <w:sz w:val="28"/>
          <w:szCs w:val="28"/>
        </w:rPr>
        <w:t>в</w:t>
      </w:r>
      <w:r w:rsidR="00266560" w:rsidRPr="00266560">
        <w:rPr>
          <w:color w:val="0F1115"/>
          <w:sz w:val="28"/>
          <w:szCs w:val="28"/>
        </w:rPr>
        <w:t>строенные механизмы безопасност</w:t>
      </w:r>
      <w:r w:rsidR="00266560">
        <w:rPr>
          <w:color w:val="0F1115"/>
          <w:sz w:val="28"/>
          <w:szCs w:val="28"/>
        </w:rPr>
        <w:t>и</w:t>
      </w:r>
      <w:r w:rsidR="00266560" w:rsidRPr="00266560">
        <w:rPr>
          <w:color w:val="0F1115"/>
          <w:sz w:val="28"/>
          <w:szCs w:val="28"/>
        </w:rPr>
        <w:t>;</w:t>
      </w:r>
    </w:p>
    <w:p w14:paraId="5B14B1B6" w14:textId="37CC3002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66560">
        <w:rPr>
          <w:color w:val="0F1115"/>
          <w:sz w:val="28"/>
          <w:szCs w:val="28"/>
        </w:rPr>
        <w:t>Б</w:t>
      </w:r>
      <w:r w:rsidR="00266560" w:rsidRPr="00266560">
        <w:rPr>
          <w:color w:val="0F1115"/>
          <w:sz w:val="28"/>
          <w:szCs w:val="28"/>
        </w:rPr>
        <w:t>огатая библиотечная экосистема</w:t>
      </w:r>
      <w:r w:rsidRPr="001A1BD8">
        <w:rPr>
          <w:color w:val="0F1115"/>
          <w:sz w:val="28"/>
          <w:szCs w:val="28"/>
        </w:rPr>
        <w:t>;</w:t>
      </w:r>
    </w:p>
    <w:p w14:paraId="43F26F6E" w14:textId="3B84A013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66560">
        <w:rPr>
          <w:color w:val="0F1115"/>
          <w:sz w:val="28"/>
          <w:szCs w:val="28"/>
        </w:rPr>
        <w:t>Ч</w:t>
      </w:r>
      <w:r w:rsidR="00266560" w:rsidRPr="00266560">
        <w:rPr>
          <w:color w:val="0F1115"/>
          <w:sz w:val="28"/>
          <w:szCs w:val="28"/>
        </w:rPr>
        <w:t xml:space="preserve">итаемость и </w:t>
      </w:r>
      <w:proofErr w:type="spellStart"/>
      <w:r w:rsidR="00266560" w:rsidRPr="00266560">
        <w:rPr>
          <w:color w:val="0F1115"/>
          <w:sz w:val="28"/>
          <w:szCs w:val="28"/>
        </w:rPr>
        <w:t>поддерживаемость</w:t>
      </w:r>
      <w:proofErr w:type="spellEnd"/>
      <w:r w:rsidR="00266560" w:rsidRPr="00266560">
        <w:rPr>
          <w:color w:val="0F1115"/>
          <w:sz w:val="28"/>
          <w:szCs w:val="28"/>
        </w:rPr>
        <w:t xml:space="preserve"> кода</w:t>
      </w:r>
      <w:r w:rsidRPr="001A1BD8">
        <w:rPr>
          <w:color w:val="0F1115"/>
          <w:sz w:val="28"/>
          <w:szCs w:val="28"/>
        </w:rPr>
        <w:t>.</w:t>
      </w:r>
    </w:p>
    <w:p w14:paraId="46A9A068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>Недостатки Python:</w:t>
      </w:r>
    </w:p>
    <w:p w14:paraId="747BA0A0" w14:textId="0A36F12B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66560">
        <w:rPr>
          <w:color w:val="0F1115"/>
          <w:sz w:val="28"/>
          <w:szCs w:val="28"/>
        </w:rPr>
        <w:t>п</w:t>
      </w:r>
      <w:r w:rsidR="00266560" w:rsidRPr="00266560">
        <w:rPr>
          <w:color w:val="0F1115"/>
          <w:sz w:val="28"/>
          <w:szCs w:val="28"/>
        </w:rPr>
        <w:t>овышенные требования к серверным ресурса</w:t>
      </w:r>
      <w:r w:rsidRPr="001A1BD8">
        <w:rPr>
          <w:color w:val="0F1115"/>
          <w:sz w:val="28"/>
          <w:szCs w:val="28"/>
        </w:rPr>
        <w:t>м;</w:t>
      </w:r>
    </w:p>
    <w:p w14:paraId="45CE1B14" w14:textId="0E7EAA89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66560">
        <w:rPr>
          <w:color w:val="0F1115"/>
          <w:sz w:val="28"/>
          <w:szCs w:val="28"/>
        </w:rPr>
        <w:t>с</w:t>
      </w:r>
      <w:r w:rsidR="00266560" w:rsidRPr="00266560">
        <w:rPr>
          <w:color w:val="0F1115"/>
          <w:sz w:val="28"/>
          <w:szCs w:val="28"/>
        </w:rPr>
        <w:t>ложность начальной настройки для новичков</w:t>
      </w:r>
      <w:r w:rsidRPr="001A1BD8">
        <w:rPr>
          <w:color w:val="0F1115"/>
          <w:sz w:val="28"/>
          <w:szCs w:val="28"/>
        </w:rPr>
        <w:t>;</w:t>
      </w:r>
    </w:p>
    <w:p w14:paraId="0EF198F9" w14:textId="158AD7F4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266560">
        <w:rPr>
          <w:color w:val="0F1115"/>
          <w:sz w:val="28"/>
          <w:szCs w:val="28"/>
        </w:rPr>
        <w:t>о</w:t>
      </w:r>
      <w:r w:rsidR="00266560" w:rsidRPr="00266560">
        <w:rPr>
          <w:color w:val="0F1115"/>
          <w:sz w:val="28"/>
          <w:szCs w:val="28"/>
        </w:rPr>
        <w:t>граниченная производительность при высоких нагрузках</w:t>
      </w:r>
      <w:r w:rsidRPr="001A1BD8">
        <w:rPr>
          <w:color w:val="0F1115"/>
          <w:sz w:val="28"/>
          <w:szCs w:val="28"/>
        </w:rPr>
        <w:t>.</w:t>
      </w:r>
    </w:p>
    <w:p w14:paraId="3DDB6CAC" w14:textId="1839D6E6" w:rsidR="00266560" w:rsidRPr="00266560" w:rsidRDefault="00266560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Cs/>
          <w:color w:val="0F1115"/>
          <w:sz w:val="28"/>
          <w:szCs w:val="28"/>
        </w:rPr>
      </w:pPr>
      <w:r w:rsidRPr="00266560">
        <w:rPr>
          <w:color w:val="0F1115"/>
          <w:sz w:val="28"/>
          <w:szCs w:val="28"/>
        </w:rPr>
        <w:t>Современные фронтенд-фреймворки (</w:t>
      </w:r>
      <w:proofErr w:type="spellStart"/>
      <w:r w:rsidRPr="00266560">
        <w:rPr>
          <w:color w:val="0F1115"/>
          <w:sz w:val="28"/>
          <w:szCs w:val="28"/>
        </w:rPr>
        <w:t>React</w:t>
      </w:r>
      <w:proofErr w:type="spellEnd"/>
      <w:r w:rsidRPr="00266560">
        <w:rPr>
          <w:color w:val="0F1115"/>
          <w:sz w:val="28"/>
          <w:szCs w:val="28"/>
        </w:rPr>
        <w:t>/</w:t>
      </w:r>
      <w:proofErr w:type="spellStart"/>
      <w:r w:rsidRPr="00266560">
        <w:rPr>
          <w:color w:val="0F1115"/>
          <w:sz w:val="28"/>
          <w:szCs w:val="28"/>
        </w:rPr>
        <w:t>Vue</w:t>
      </w:r>
      <w:proofErr w:type="spellEnd"/>
      <w:r w:rsidRPr="00266560">
        <w:rPr>
          <w:color w:val="0F1115"/>
          <w:sz w:val="28"/>
          <w:szCs w:val="28"/>
        </w:rPr>
        <w:t>)</w:t>
      </w:r>
      <w:r w:rsidRPr="00266560">
        <w:rPr>
          <w:bCs/>
          <w:color w:val="0F1115"/>
          <w:sz w:val="28"/>
          <w:szCs w:val="28"/>
        </w:rPr>
        <w:t xml:space="preserve"> ориентированы на создание сложных интерактивных интерфейсов с использованием компонентного подхода и виртуального </w:t>
      </w:r>
      <w:proofErr w:type="gramStart"/>
      <w:r w:rsidRPr="00266560">
        <w:rPr>
          <w:bCs/>
          <w:color w:val="0F1115"/>
          <w:sz w:val="28"/>
          <w:szCs w:val="28"/>
        </w:rPr>
        <w:t>DOM</w:t>
      </w:r>
      <w:r w:rsidRPr="00266560">
        <w:rPr>
          <w:bCs/>
          <w:color w:val="0F1115"/>
          <w:sz w:val="28"/>
          <w:szCs w:val="28"/>
        </w:rPr>
        <w:t>.</w:t>
      </w:r>
      <w:r w:rsidRPr="00266560">
        <w:rPr>
          <w:bCs/>
          <w:color w:val="0F1115"/>
          <w:sz w:val="28"/>
          <w:szCs w:val="28"/>
        </w:rPr>
        <w:t>[</w:t>
      </w:r>
      <w:proofErr w:type="gramEnd"/>
      <w:r w:rsidRPr="00266560">
        <w:rPr>
          <w:bCs/>
          <w:color w:val="0F1115"/>
          <w:sz w:val="28"/>
          <w:szCs w:val="28"/>
        </w:rPr>
        <w:t>11]</w:t>
      </w:r>
    </w:p>
    <w:p w14:paraId="6A42EB28" w14:textId="4EC3853E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 xml:space="preserve">Особенности </w:t>
      </w:r>
      <w:proofErr w:type="spellStart"/>
      <w:r w:rsidRPr="001A1BD8">
        <w:rPr>
          <w:rStyle w:val="ab"/>
          <w:b w:val="0"/>
          <w:color w:val="0F1115"/>
          <w:sz w:val="28"/>
          <w:szCs w:val="28"/>
        </w:rPr>
        <w:t>React</w:t>
      </w:r>
      <w:proofErr w:type="spellEnd"/>
      <w:r w:rsidRPr="001A1BD8">
        <w:rPr>
          <w:rStyle w:val="ab"/>
          <w:b w:val="0"/>
          <w:color w:val="0F1115"/>
          <w:sz w:val="28"/>
          <w:szCs w:val="28"/>
        </w:rPr>
        <w:t>/</w:t>
      </w:r>
      <w:proofErr w:type="spellStart"/>
      <w:r w:rsidRPr="001A1BD8">
        <w:rPr>
          <w:rStyle w:val="ab"/>
          <w:b w:val="0"/>
          <w:color w:val="0F1115"/>
          <w:sz w:val="28"/>
          <w:szCs w:val="28"/>
        </w:rPr>
        <w:t>Vue</w:t>
      </w:r>
      <w:proofErr w:type="spellEnd"/>
      <w:r w:rsidRPr="001A1BD8">
        <w:rPr>
          <w:rStyle w:val="ab"/>
          <w:b w:val="0"/>
          <w:color w:val="0F1115"/>
          <w:sz w:val="28"/>
          <w:szCs w:val="28"/>
        </w:rPr>
        <w:t>:</w:t>
      </w:r>
    </w:p>
    <w:p w14:paraId="2444532C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компонентный подход к разработке;</w:t>
      </w:r>
    </w:p>
    <w:p w14:paraId="6C377934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виртуальный DOM для оптимизации производительности;</w:t>
      </w:r>
    </w:p>
    <w:p w14:paraId="27319EE7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однонаправленный поток данных;</w:t>
      </w:r>
    </w:p>
    <w:p w14:paraId="35A9C3AF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богатая экосистема дополнительных библиотек.</w:t>
      </w:r>
    </w:p>
    <w:p w14:paraId="4CC4DA27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 xml:space="preserve">Преимущества </w:t>
      </w:r>
      <w:proofErr w:type="spellStart"/>
      <w:r w:rsidRPr="001A1BD8">
        <w:rPr>
          <w:rStyle w:val="ab"/>
          <w:b w:val="0"/>
          <w:color w:val="0F1115"/>
          <w:sz w:val="28"/>
          <w:szCs w:val="28"/>
        </w:rPr>
        <w:t>React</w:t>
      </w:r>
      <w:proofErr w:type="spellEnd"/>
      <w:r w:rsidRPr="001A1BD8">
        <w:rPr>
          <w:rStyle w:val="ab"/>
          <w:b w:val="0"/>
          <w:color w:val="0F1115"/>
          <w:sz w:val="28"/>
          <w:szCs w:val="28"/>
        </w:rPr>
        <w:t>/</w:t>
      </w:r>
      <w:proofErr w:type="spellStart"/>
      <w:r w:rsidRPr="001A1BD8">
        <w:rPr>
          <w:rStyle w:val="ab"/>
          <w:b w:val="0"/>
          <w:color w:val="0F1115"/>
          <w:sz w:val="28"/>
          <w:szCs w:val="28"/>
        </w:rPr>
        <w:t>Vue</w:t>
      </w:r>
      <w:proofErr w:type="spellEnd"/>
      <w:r w:rsidRPr="001A1BD8">
        <w:rPr>
          <w:rStyle w:val="ab"/>
          <w:b w:val="0"/>
          <w:color w:val="0F1115"/>
          <w:sz w:val="28"/>
          <w:szCs w:val="28"/>
        </w:rPr>
        <w:t>:</w:t>
      </w:r>
    </w:p>
    <w:p w14:paraId="36F1F23F" w14:textId="257BA1CF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="00457AD9">
        <w:rPr>
          <w:color w:val="0F1115"/>
          <w:sz w:val="28"/>
          <w:szCs w:val="28"/>
        </w:rPr>
        <w:t>э</w:t>
      </w:r>
      <w:r w:rsidR="00457AD9" w:rsidRPr="00457AD9">
        <w:rPr>
          <w:color w:val="0F1115"/>
          <w:sz w:val="28"/>
          <w:szCs w:val="28"/>
        </w:rPr>
        <w:t>ффективное управление сложными интерфейсами</w:t>
      </w:r>
      <w:r w:rsidRPr="001A1BD8">
        <w:rPr>
          <w:color w:val="0F1115"/>
          <w:sz w:val="28"/>
          <w:szCs w:val="28"/>
        </w:rPr>
        <w:t>;</w:t>
      </w:r>
    </w:p>
    <w:p w14:paraId="7AE719D3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повторное использование компонентов;</w:t>
      </w:r>
    </w:p>
    <w:p w14:paraId="0ED6A3AC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сильная поддержка со стороны крупных компаний;</w:t>
      </w:r>
    </w:p>
    <w:p w14:paraId="5B51C63D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активное сообщество разработчиков.</w:t>
      </w:r>
    </w:p>
    <w:p w14:paraId="6B2EFA4F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1A1BD8">
        <w:rPr>
          <w:rStyle w:val="ab"/>
          <w:b w:val="0"/>
          <w:color w:val="0F1115"/>
          <w:sz w:val="28"/>
          <w:szCs w:val="28"/>
        </w:rPr>
        <w:t xml:space="preserve">Недостатки </w:t>
      </w:r>
      <w:proofErr w:type="spellStart"/>
      <w:r w:rsidRPr="001A1BD8">
        <w:rPr>
          <w:rStyle w:val="ab"/>
          <w:b w:val="0"/>
          <w:color w:val="0F1115"/>
          <w:sz w:val="28"/>
          <w:szCs w:val="28"/>
        </w:rPr>
        <w:t>React</w:t>
      </w:r>
      <w:proofErr w:type="spellEnd"/>
      <w:r w:rsidRPr="001A1BD8">
        <w:rPr>
          <w:rStyle w:val="ab"/>
          <w:b w:val="0"/>
          <w:color w:val="0F1115"/>
          <w:sz w:val="28"/>
          <w:szCs w:val="28"/>
        </w:rPr>
        <w:t>/</w:t>
      </w:r>
      <w:proofErr w:type="spellStart"/>
      <w:r w:rsidRPr="001A1BD8">
        <w:rPr>
          <w:rStyle w:val="ab"/>
          <w:b w:val="0"/>
          <w:color w:val="0F1115"/>
          <w:sz w:val="28"/>
          <w:szCs w:val="28"/>
        </w:rPr>
        <w:t>Vue</w:t>
      </w:r>
      <w:proofErr w:type="spellEnd"/>
      <w:r w:rsidR="0087364A" w:rsidRPr="005A7135">
        <w:rPr>
          <w:rStyle w:val="ab"/>
          <w:b w:val="0"/>
          <w:color w:val="0F1115"/>
          <w:sz w:val="28"/>
          <w:szCs w:val="28"/>
        </w:rPr>
        <w:t>[1]</w:t>
      </w:r>
      <w:r w:rsidRPr="001A1BD8">
        <w:rPr>
          <w:rStyle w:val="ab"/>
          <w:b w:val="0"/>
          <w:color w:val="0F1115"/>
          <w:sz w:val="28"/>
          <w:szCs w:val="28"/>
        </w:rPr>
        <w:t>:</w:t>
      </w:r>
    </w:p>
    <w:p w14:paraId="044594F9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сложность для простых сайтов;</w:t>
      </w:r>
    </w:p>
    <w:p w14:paraId="7C70DA10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требования к знаниям современных инструментов сборки;</w:t>
      </w:r>
    </w:p>
    <w:p w14:paraId="106A8E34" w14:textId="77777777" w:rsidR="005209F2" w:rsidRPr="001A1BD8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1A1BD8">
        <w:rPr>
          <w:color w:val="0F1115"/>
          <w:sz w:val="28"/>
          <w:szCs w:val="28"/>
        </w:rPr>
        <w:t>потенциальные проблемы с SEO для SPA.</w:t>
      </w:r>
    </w:p>
    <w:p w14:paraId="62DE1411" w14:textId="77777777" w:rsidR="005209F2" w:rsidRPr="00384FAB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/>
          <w:color w:val="0F1115"/>
          <w:sz w:val="28"/>
          <w:szCs w:val="28"/>
        </w:rPr>
      </w:pPr>
      <w:r w:rsidRPr="00384FAB">
        <w:rPr>
          <w:rStyle w:val="ab"/>
          <w:b w:val="0"/>
          <w:color w:val="0F1115"/>
          <w:sz w:val="28"/>
          <w:szCs w:val="28"/>
        </w:rPr>
        <w:t>HTML5/CSS3/JavaScript были выбраны для разработки сайта «Право и Партнерство» по следующим причинам:</w:t>
      </w:r>
    </w:p>
    <w:p w14:paraId="7CB4AC56" w14:textId="77777777" w:rsidR="005209F2" w:rsidRPr="00384FAB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– </w:t>
      </w:r>
      <w:r w:rsidRPr="00384FAB">
        <w:rPr>
          <w:color w:val="0F1115"/>
          <w:sz w:val="28"/>
          <w:szCs w:val="28"/>
        </w:rPr>
        <w:t>для создания корпоративного сайта с преимущественно статическим контентом не требуются сложные фреймворки;</w:t>
      </w:r>
    </w:p>
    <w:p w14:paraId="3A44491E" w14:textId="77777777" w:rsidR="005209F2" w:rsidRPr="00384FAB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384FAB">
        <w:rPr>
          <w:color w:val="0F1115"/>
          <w:sz w:val="28"/>
          <w:szCs w:val="28"/>
        </w:rPr>
        <w:t>простота развертывания и низкие требования к хостингу;</w:t>
      </w:r>
    </w:p>
    <w:p w14:paraId="68B5D0B3" w14:textId="77777777" w:rsidR="005209F2" w:rsidRPr="00384FAB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384FAB">
        <w:rPr>
          <w:color w:val="0F1115"/>
          <w:sz w:val="28"/>
          <w:szCs w:val="28"/>
        </w:rPr>
        <w:t>быстрая загрузка и отличная производительность;</w:t>
      </w:r>
    </w:p>
    <w:p w14:paraId="221443D6" w14:textId="77777777" w:rsidR="005209F2" w:rsidRPr="00384FAB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– </w:t>
      </w:r>
      <w:r w:rsidRPr="00384FAB">
        <w:rPr>
          <w:color w:val="0F1115"/>
          <w:sz w:val="28"/>
          <w:szCs w:val="28"/>
        </w:rPr>
        <w:t>полный контроль над кодом и дизайном;</w:t>
      </w:r>
    </w:p>
    <w:p w14:paraId="7E7B364A" w14:textId="77777777" w:rsidR="005209F2" w:rsidRDefault="005209F2" w:rsidP="005209F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ascii="Segoe UI" w:hAnsi="Segoe UI" w:cs="Segoe UI"/>
          <w:color w:val="0F1115"/>
        </w:rPr>
      </w:pPr>
      <w:r>
        <w:rPr>
          <w:color w:val="0F1115"/>
          <w:sz w:val="28"/>
          <w:szCs w:val="28"/>
        </w:rPr>
        <w:t xml:space="preserve">– </w:t>
      </w:r>
      <w:r w:rsidRPr="00384FAB">
        <w:rPr>
          <w:color w:val="0F1115"/>
          <w:sz w:val="28"/>
          <w:szCs w:val="28"/>
        </w:rPr>
        <w:t>идеальное решение для сайта-визитки юридической фирмы</w:t>
      </w:r>
      <w:r>
        <w:rPr>
          <w:rFonts w:ascii="Segoe UI" w:hAnsi="Segoe UI" w:cs="Segoe UI"/>
          <w:color w:val="0F1115"/>
        </w:rPr>
        <w:t>.</w:t>
      </w:r>
    </w:p>
    <w:p w14:paraId="26E9F18C" w14:textId="77777777" w:rsidR="00457AD9" w:rsidRPr="00457AD9" w:rsidRDefault="005209F2" w:rsidP="00457AD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384FAB">
        <w:rPr>
          <w:color w:val="0F1115"/>
          <w:sz w:val="28"/>
          <w:szCs w:val="28"/>
          <w:shd w:val="clear" w:color="auto" w:fill="FFFFFF"/>
        </w:rPr>
        <w:t>П</w:t>
      </w:r>
      <w:r w:rsidR="00457AD9" w:rsidRPr="00457AD9">
        <w:rPr>
          <w:color w:val="0F1115"/>
          <w:sz w:val="28"/>
          <w:szCs w:val="28"/>
          <w:shd w:val="clear" w:color="auto" w:fill="FFFFFF"/>
        </w:rPr>
        <w:t xml:space="preserve">о сравнению с другими технологиями, чистый HTML/CSS/JavaScript обеспечивает максимальную производительность для статических сайтов, не требует серверной логики и легко </w:t>
      </w:r>
      <w:proofErr w:type="gramStart"/>
      <w:r w:rsidR="00457AD9" w:rsidRPr="00457AD9">
        <w:rPr>
          <w:color w:val="0F1115"/>
          <w:sz w:val="28"/>
          <w:szCs w:val="28"/>
          <w:shd w:val="clear" w:color="auto" w:fill="FFFFFF"/>
        </w:rPr>
        <w:t>масштабируется[</w:t>
      </w:r>
      <w:proofErr w:type="gramEnd"/>
      <w:r w:rsidR="00457AD9" w:rsidRPr="00457AD9">
        <w:rPr>
          <w:color w:val="0F1115"/>
          <w:sz w:val="28"/>
          <w:szCs w:val="28"/>
          <w:shd w:val="clear" w:color="auto" w:fill="FFFFFF"/>
        </w:rPr>
        <w:t xml:space="preserve">7]. PHP и Python были бы избыточны для данного проекта, а </w:t>
      </w:r>
      <w:proofErr w:type="spellStart"/>
      <w:r w:rsidR="00457AD9" w:rsidRPr="00457AD9">
        <w:rPr>
          <w:color w:val="0F1115"/>
          <w:sz w:val="28"/>
          <w:szCs w:val="28"/>
          <w:shd w:val="clear" w:color="auto" w:fill="FFFFFF"/>
        </w:rPr>
        <w:t>React</w:t>
      </w:r>
      <w:proofErr w:type="spellEnd"/>
      <w:r w:rsidR="00457AD9" w:rsidRPr="00457AD9">
        <w:rPr>
          <w:color w:val="0F1115"/>
          <w:sz w:val="28"/>
          <w:szCs w:val="28"/>
          <w:shd w:val="clear" w:color="auto" w:fill="FFFFFF"/>
        </w:rPr>
        <w:t>/</w:t>
      </w:r>
      <w:proofErr w:type="spellStart"/>
      <w:r w:rsidR="00457AD9" w:rsidRPr="00457AD9">
        <w:rPr>
          <w:color w:val="0F1115"/>
          <w:sz w:val="28"/>
          <w:szCs w:val="28"/>
          <w:shd w:val="clear" w:color="auto" w:fill="FFFFFF"/>
        </w:rPr>
        <w:t>Vue</w:t>
      </w:r>
      <w:proofErr w:type="spellEnd"/>
      <w:r w:rsidR="00457AD9" w:rsidRPr="00457AD9">
        <w:rPr>
          <w:color w:val="0F1115"/>
          <w:sz w:val="28"/>
          <w:szCs w:val="28"/>
          <w:shd w:val="clear" w:color="auto" w:fill="FFFFFF"/>
        </w:rPr>
        <w:t xml:space="preserve"> добавили бы ненужную сложность без существенных преимуществ для сайта данного типа. Выбор базовых технологий также обусловлен необходимостью обеспечения максимальной доступности контента для пользователей с разным уровнем технической оснащенности.</w:t>
      </w:r>
    </w:p>
    <w:p w14:paraId="15D2FEF2" w14:textId="2C251D83" w:rsidR="005D24AC" w:rsidRDefault="005209F2" w:rsidP="00457AD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360E47">
        <w:rPr>
          <w:rStyle w:val="ab"/>
          <w:b w:val="0"/>
          <w:color w:val="0F1115"/>
          <w:sz w:val="28"/>
          <w:szCs w:val="28"/>
          <w:highlight w:val="yellow"/>
        </w:rPr>
        <w:t>2.</w:t>
      </w:r>
      <w:r w:rsidR="005D24AC" w:rsidRPr="00360E47">
        <w:rPr>
          <w:rStyle w:val="ab"/>
          <w:b w:val="0"/>
          <w:color w:val="0F1115"/>
          <w:sz w:val="28"/>
          <w:szCs w:val="28"/>
          <w:highlight w:val="yellow"/>
        </w:rPr>
        <w:t xml:space="preserve">2 </w:t>
      </w:r>
      <w:r w:rsidRPr="00360E47">
        <w:rPr>
          <w:sz w:val="28"/>
          <w:szCs w:val="28"/>
          <w:highlight w:val="yellow"/>
        </w:rPr>
        <w:t>Проектирование структуры сайта</w:t>
      </w:r>
    </w:p>
    <w:p w14:paraId="5A8B4EFF" w14:textId="17815AA8" w:rsidR="00B1670B" w:rsidRPr="00B1670B" w:rsidRDefault="00B1670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B1670B">
        <w:rPr>
          <w:color w:val="0F1115"/>
          <w:sz w:val="28"/>
          <w:szCs w:val="28"/>
        </w:rPr>
        <w:t>Структура сайта построена по принципу "сверху-вниз", где наиболее важная информация распо</w:t>
      </w:r>
      <w:r>
        <w:rPr>
          <w:color w:val="0F1115"/>
          <w:sz w:val="28"/>
          <w:szCs w:val="28"/>
        </w:rPr>
        <w:t xml:space="preserve">ложена в верхней части страницы и </w:t>
      </w:r>
      <w:r w:rsidR="00AA4581" w:rsidRPr="00AA4581">
        <w:rPr>
          <w:color w:val="0F1115"/>
          <w:sz w:val="28"/>
          <w:szCs w:val="28"/>
        </w:rPr>
        <w:t>так</w:t>
      </w:r>
      <w:r w:rsidRPr="00AA4581">
        <w:rPr>
          <w:color w:val="0F1115"/>
          <w:sz w:val="28"/>
          <w:szCs w:val="28"/>
        </w:rPr>
        <w:t>же</w:t>
      </w:r>
      <w:r>
        <w:rPr>
          <w:color w:val="0F1115"/>
          <w:sz w:val="28"/>
          <w:szCs w:val="28"/>
        </w:rPr>
        <w:t xml:space="preserve"> представлена в соответствии с приложением Б:</w:t>
      </w:r>
    </w:p>
    <w:p w14:paraId="2D62789C" w14:textId="7E00BAE8" w:rsidR="00B1670B" w:rsidRPr="00AA4581" w:rsidRDefault="00B1670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t xml:space="preserve">– </w:t>
      </w:r>
      <w:proofErr w:type="spellStart"/>
      <w:r w:rsidR="00457AD9" w:rsidRPr="00457AD9">
        <w:rPr>
          <w:color w:val="0F1115"/>
          <w:sz w:val="28"/>
          <w:szCs w:val="28"/>
        </w:rPr>
        <w:t>header</w:t>
      </w:r>
      <w:proofErr w:type="spellEnd"/>
      <w:r w:rsidR="00457AD9" w:rsidRPr="00457AD9">
        <w:rPr>
          <w:color w:val="0F1115"/>
          <w:sz w:val="28"/>
          <w:szCs w:val="28"/>
        </w:rPr>
        <w:t xml:space="preserve"> с навигацией, логотипом и кнопкой обратного звонка;</w:t>
      </w:r>
    </w:p>
    <w:p w14:paraId="35B9C8B2" w14:textId="5D95DFC2" w:rsidR="00B1670B" w:rsidRPr="00AA4581" w:rsidRDefault="00B1670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t xml:space="preserve">– </w:t>
      </w:r>
      <w:proofErr w:type="spellStart"/>
      <w:r w:rsidR="00457AD9" w:rsidRPr="00457AD9">
        <w:rPr>
          <w:color w:val="0F1115"/>
          <w:sz w:val="28"/>
          <w:szCs w:val="28"/>
        </w:rPr>
        <w:t>hero</w:t>
      </w:r>
      <w:proofErr w:type="spellEnd"/>
      <w:r w:rsidR="00457AD9" w:rsidRPr="00457AD9">
        <w:rPr>
          <w:color w:val="0F1115"/>
          <w:sz w:val="28"/>
          <w:szCs w:val="28"/>
        </w:rPr>
        <w:t>-секция с основным предложением и призывом к действию;</w:t>
      </w:r>
    </w:p>
    <w:p w14:paraId="33552E34" w14:textId="082AA1CB" w:rsidR="00B1670B" w:rsidRPr="00AA4581" w:rsidRDefault="00B1670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t xml:space="preserve">– </w:t>
      </w:r>
      <w:r w:rsidR="00457AD9" w:rsidRPr="00457AD9">
        <w:rPr>
          <w:color w:val="0F1115"/>
          <w:sz w:val="28"/>
          <w:szCs w:val="28"/>
        </w:rPr>
        <w:t>раздел "Популярные направления" с кратким обзором основных туров;</w:t>
      </w:r>
    </w:p>
    <w:p w14:paraId="65DA5D0D" w14:textId="51DB0081" w:rsidR="00B1670B" w:rsidRPr="00AA4581" w:rsidRDefault="00B1670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t xml:space="preserve">– </w:t>
      </w:r>
      <w:r w:rsidR="00457AD9" w:rsidRPr="00457AD9">
        <w:rPr>
          <w:color w:val="0F1115"/>
          <w:sz w:val="28"/>
          <w:szCs w:val="28"/>
        </w:rPr>
        <w:t>блок "О регионе" с ключевой информацией о Владимирской области;</w:t>
      </w:r>
    </w:p>
    <w:p w14:paraId="0530A59A" w14:textId="3A7B4B34" w:rsidR="00B1670B" w:rsidRPr="00AA4581" w:rsidRDefault="00B1670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t xml:space="preserve">– </w:t>
      </w:r>
      <w:r w:rsidR="00457AD9" w:rsidRPr="00457AD9">
        <w:rPr>
          <w:color w:val="0F1115"/>
          <w:sz w:val="28"/>
          <w:szCs w:val="28"/>
        </w:rPr>
        <w:t>раздел "Туры и экскурсии" с описанием;</w:t>
      </w:r>
    </w:p>
    <w:p w14:paraId="364DAB4F" w14:textId="41D65049" w:rsidR="00B1670B" w:rsidRDefault="00B1670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AA4581">
        <w:rPr>
          <w:color w:val="0F1115"/>
          <w:sz w:val="28"/>
          <w:szCs w:val="28"/>
        </w:rPr>
        <w:t xml:space="preserve">– </w:t>
      </w:r>
      <w:r w:rsidR="00457AD9" w:rsidRPr="00457AD9">
        <w:rPr>
          <w:color w:val="0F1115"/>
          <w:sz w:val="28"/>
          <w:szCs w:val="28"/>
        </w:rPr>
        <w:t>блок "Достопримечательности;</w:t>
      </w:r>
    </w:p>
    <w:p w14:paraId="15C4E4F3" w14:textId="707D2E93" w:rsidR="00457AD9" w:rsidRPr="00457AD9" w:rsidRDefault="00457AD9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A4581">
        <w:rPr>
          <w:color w:val="0F1115"/>
          <w:sz w:val="28"/>
          <w:szCs w:val="28"/>
        </w:rPr>
        <w:t xml:space="preserve">– </w:t>
      </w:r>
      <w:r w:rsidRPr="00457AD9">
        <w:rPr>
          <w:color w:val="0F1115"/>
          <w:sz w:val="28"/>
          <w:szCs w:val="28"/>
        </w:rPr>
        <w:t>контактная информация и форма обратной связи;</w:t>
      </w:r>
    </w:p>
    <w:p w14:paraId="5CB1CF89" w14:textId="465A028A" w:rsidR="00B1670B" w:rsidRDefault="00B1670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AA4581">
        <w:rPr>
          <w:color w:val="0F1115"/>
          <w:sz w:val="28"/>
          <w:szCs w:val="28"/>
        </w:rPr>
        <w:t xml:space="preserve">– </w:t>
      </w:r>
      <w:r w:rsidR="003D25FF" w:rsidRPr="00AA4581">
        <w:rPr>
          <w:color w:val="0F1115"/>
          <w:sz w:val="28"/>
          <w:szCs w:val="28"/>
          <w:lang w:val="en-US"/>
        </w:rPr>
        <w:t>f</w:t>
      </w:r>
      <w:proofErr w:type="spellStart"/>
      <w:r w:rsidRPr="00AA4581">
        <w:rPr>
          <w:color w:val="0F1115"/>
          <w:sz w:val="28"/>
          <w:szCs w:val="28"/>
        </w:rPr>
        <w:t>ooter</w:t>
      </w:r>
      <w:proofErr w:type="spellEnd"/>
      <w:r w:rsidRPr="00AA4581">
        <w:rPr>
          <w:color w:val="0F1115"/>
          <w:sz w:val="28"/>
          <w:szCs w:val="28"/>
        </w:rPr>
        <w:t xml:space="preserve"> с дополнительной информацией</w:t>
      </w:r>
      <w:r w:rsidR="00AA4581">
        <w:rPr>
          <w:color w:val="0F1115"/>
          <w:sz w:val="28"/>
          <w:szCs w:val="28"/>
        </w:rPr>
        <w:t>.</w:t>
      </w:r>
    </w:p>
    <w:p w14:paraId="6C74A362" w14:textId="69E7E34F" w:rsidR="00AE75B8" w:rsidRDefault="00AE75B8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AE75B8">
        <w:rPr>
          <w:color w:val="0F1115"/>
          <w:sz w:val="28"/>
          <w:szCs w:val="28"/>
        </w:rPr>
        <w:t>Навигационная структура организована таким образом, чтобы пользователь мог легко найти нужную информацию независимо от точки входа на сайт. Основное меню включает следующие разделы: Главная, Туры</w:t>
      </w:r>
      <w:proofErr w:type="gramStart"/>
      <w:r w:rsidRPr="00AE75B8">
        <w:rPr>
          <w:color w:val="0F1115"/>
          <w:sz w:val="28"/>
          <w:szCs w:val="28"/>
        </w:rPr>
        <w:t xml:space="preserve">, </w:t>
      </w:r>
      <w:r w:rsidRPr="00AE75B8">
        <w:rPr>
          <w:color w:val="0F1115"/>
          <w:sz w:val="28"/>
          <w:szCs w:val="28"/>
        </w:rPr>
        <w:t>О</w:t>
      </w:r>
      <w:proofErr w:type="gramEnd"/>
      <w:r w:rsidRPr="00AE75B8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нас</w:t>
      </w:r>
      <w:r w:rsidRPr="00AE75B8">
        <w:rPr>
          <w:color w:val="0F1115"/>
          <w:sz w:val="28"/>
          <w:szCs w:val="28"/>
        </w:rPr>
        <w:t>, Контакты.</w:t>
      </w:r>
    </w:p>
    <w:p w14:paraId="54F87E42" w14:textId="77777777" w:rsidR="00AE75B8" w:rsidRPr="00AE75B8" w:rsidRDefault="00AE75B8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</w:p>
    <w:p w14:paraId="2C73B2CE" w14:textId="77777777" w:rsidR="00B1670B" w:rsidRPr="00D505ED" w:rsidRDefault="00B1670B" w:rsidP="00570629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851"/>
        <w:jc w:val="both"/>
        <w:rPr>
          <w:color w:val="0F1115"/>
          <w:sz w:val="28"/>
          <w:szCs w:val="28"/>
        </w:rPr>
      </w:pPr>
      <w:r w:rsidRPr="00D505ED">
        <w:rPr>
          <w:color w:val="0F1115"/>
          <w:sz w:val="28"/>
          <w:szCs w:val="28"/>
        </w:rPr>
        <w:lastRenderedPageBreak/>
        <w:t>2.3 Разработка информационной архитектуры.</w:t>
      </w:r>
    </w:p>
    <w:p w14:paraId="2442205E" w14:textId="6AB869AE" w:rsidR="00C375E0" w:rsidRPr="00C375E0" w:rsidRDefault="00C375E0" w:rsidP="00B1670B">
      <w:pPr>
        <w:shd w:val="clear" w:color="auto" w:fill="FFFFFF"/>
        <w:spacing w:line="360" w:lineRule="auto"/>
        <w:ind w:firstLine="851"/>
        <w:rPr>
          <w:color w:val="0F1115"/>
          <w:szCs w:val="28"/>
        </w:rPr>
      </w:pPr>
      <w:r w:rsidRPr="00C375E0">
        <w:rPr>
          <w:color w:val="0F1115"/>
          <w:szCs w:val="28"/>
        </w:rPr>
        <w:t>Информационная архитектура веб-сайта «Владимирский край» построена с применением семантических HTML5 тегов, что обеспечивает лучшую доступность</w:t>
      </w:r>
      <w:r w:rsidRPr="00C375E0">
        <w:rPr>
          <w:color w:val="0F1115"/>
          <w:szCs w:val="28"/>
        </w:rPr>
        <w:t xml:space="preserve">. </w:t>
      </w:r>
      <w:r w:rsidRPr="00C375E0">
        <w:rPr>
          <w:color w:val="0F1115"/>
          <w:szCs w:val="28"/>
        </w:rPr>
        <w:t>Основные используемые теги представлены в соответствии с таблицей 2.</w:t>
      </w:r>
    </w:p>
    <w:p w14:paraId="484F2A84" w14:textId="52F536BF" w:rsidR="00D505ED" w:rsidRPr="00D505ED" w:rsidRDefault="00D505ED" w:rsidP="00C375E0">
      <w:pPr>
        <w:shd w:val="clear" w:color="auto" w:fill="FFFFFF"/>
        <w:spacing w:line="360" w:lineRule="auto"/>
        <w:rPr>
          <w:color w:val="0F1115"/>
          <w:szCs w:val="28"/>
        </w:rPr>
      </w:pPr>
      <w:r>
        <w:rPr>
          <w:color w:val="0F1115"/>
          <w:szCs w:val="28"/>
        </w:rPr>
        <w:t xml:space="preserve">Таблица 2 – </w:t>
      </w:r>
      <w:r>
        <w:rPr>
          <w:color w:val="0F1115"/>
          <w:szCs w:val="28"/>
          <w:lang w:val="en-US"/>
        </w:rPr>
        <w:t>HTML</w:t>
      </w:r>
      <w:r w:rsidRPr="00C375E0">
        <w:rPr>
          <w:color w:val="0F1115"/>
          <w:szCs w:val="28"/>
        </w:rPr>
        <w:t xml:space="preserve"> </w:t>
      </w:r>
      <w:r>
        <w:rPr>
          <w:color w:val="0F1115"/>
          <w:szCs w:val="28"/>
        </w:rPr>
        <w:t>теги.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998"/>
        <w:gridCol w:w="4999"/>
      </w:tblGrid>
      <w:tr w:rsidR="00136AE8" w14:paraId="175F1926" w14:textId="77777777" w:rsidTr="00550B88">
        <w:tc>
          <w:tcPr>
            <w:tcW w:w="4998" w:type="dxa"/>
            <w:vAlign w:val="center"/>
          </w:tcPr>
          <w:p w14:paraId="18F763E6" w14:textId="64A14E45" w:rsidR="00136AE8" w:rsidRPr="00D505ED" w:rsidRDefault="00136AE8" w:rsidP="00136AE8">
            <w:r>
              <w:t>Название тега</w:t>
            </w:r>
          </w:p>
        </w:tc>
        <w:tc>
          <w:tcPr>
            <w:tcW w:w="4999" w:type="dxa"/>
            <w:vAlign w:val="center"/>
          </w:tcPr>
          <w:p w14:paraId="65C0252D" w14:textId="3370507C" w:rsidR="00136AE8" w:rsidRPr="00D505ED" w:rsidRDefault="00136AE8" w:rsidP="00136AE8">
            <w:pPr>
              <w:rPr>
                <w:color w:val="0F1115"/>
                <w:szCs w:val="28"/>
              </w:rPr>
            </w:pPr>
            <w:r>
              <w:rPr>
                <w:color w:val="0F1115"/>
                <w:szCs w:val="28"/>
              </w:rPr>
              <w:t>Описание</w:t>
            </w:r>
          </w:p>
        </w:tc>
      </w:tr>
      <w:tr w:rsidR="00D505ED" w14:paraId="19257EF9" w14:textId="77777777" w:rsidTr="00550B88">
        <w:tc>
          <w:tcPr>
            <w:tcW w:w="4998" w:type="dxa"/>
            <w:vAlign w:val="center"/>
          </w:tcPr>
          <w:p w14:paraId="0C0A917E" w14:textId="6FD534CA" w:rsidR="00D505ED" w:rsidRPr="00D505ED" w:rsidRDefault="00D505ED" w:rsidP="00136AE8">
            <w:r w:rsidRPr="00D505ED">
              <w:t>&lt;!DOCTYPE&gt;</w:t>
            </w:r>
          </w:p>
        </w:tc>
        <w:tc>
          <w:tcPr>
            <w:tcW w:w="4999" w:type="dxa"/>
            <w:vAlign w:val="center"/>
          </w:tcPr>
          <w:p w14:paraId="0C7C5715" w14:textId="61571128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Объявление типа документа для HTML5</w:t>
            </w:r>
          </w:p>
        </w:tc>
      </w:tr>
      <w:tr w:rsidR="00D505ED" w14:paraId="6B180587" w14:textId="77777777" w:rsidTr="00550B88">
        <w:tc>
          <w:tcPr>
            <w:tcW w:w="4998" w:type="dxa"/>
            <w:vAlign w:val="center"/>
          </w:tcPr>
          <w:p w14:paraId="4E84CEBA" w14:textId="643A1B66" w:rsidR="00D505ED" w:rsidRPr="00D505ED" w:rsidRDefault="00D505ED" w:rsidP="00136AE8">
            <w:r w:rsidRPr="00D505ED">
              <w:t>&lt;</w:t>
            </w:r>
            <w:proofErr w:type="spellStart"/>
            <w:r w:rsidRPr="00D505ED">
              <w:t>html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57FB9F38" w14:textId="2439F92A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Корневой элемент HTML-документа</w:t>
            </w:r>
          </w:p>
        </w:tc>
      </w:tr>
      <w:tr w:rsidR="00D505ED" w14:paraId="1B992548" w14:textId="77777777" w:rsidTr="00550B88">
        <w:tc>
          <w:tcPr>
            <w:tcW w:w="4998" w:type="dxa"/>
            <w:vAlign w:val="center"/>
          </w:tcPr>
          <w:p w14:paraId="1398F240" w14:textId="5F188351" w:rsidR="00D505ED" w:rsidRPr="00D505ED" w:rsidRDefault="00D505ED" w:rsidP="00136AE8">
            <w:r w:rsidRPr="00D505ED">
              <w:t>&lt;</w:t>
            </w:r>
            <w:proofErr w:type="spellStart"/>
            <w:r w:rsidRPr="00D505ED">
              <w:t>head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6D922B6F" w14:textId="4A72AA12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Контейнер для метаданных и заголовка страницы</w:t>
            </w:r>
          </w:p>
        </w:tc>
      </w:tr>
      <w:tr w:rsidR="00D505ED" w14:paraId="72CCB293" w14:textId="77777777" w:rsidTr="00550B88">
        <w:tc>
          <w:tcPr>
            <w:tcW w:w="4998" w:type="dxa"/>
            <w:vAlign w:val="center"/>
          </w:tcPr>
          <w:p w14:paraId="5D37FA9E" w14:textId="2BF340BE" w:rsidR="00D505ED" w:rsidRPr="00D505ED" w:rsidRDefault="00D505ED" w:rsidP="00136AE8">
            <w:r w:rsidRPr="00D505ED">
              <w:t>&lt;</w:t>
            </w:r>
            <w:proofErr w:type="spellStart"/>
            <w:r w:rsidRPr="00D505ED">
              <w:t>meta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479679D5" w14:textId="2E078873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 xml:space="preserve">Определяет метаинформацию (кодировка, </w:t>
            </w:r>
            <w:proofErr w:type="spellStart"/>
            <w:r w:rsidRPr="00D505ED">
              <w:rPr>
                <w:color w:val="0F1115"/>
                <w:szCs w:val="28"/>
              </w:rPr>
              <w:t>viewport</w:t>
            </w:r>
            <w:proofErr w:type="spellEnd"/>
            <w:r w:rsidRPr="00D505ED">
              <w:rPr>
                <w:color w:val="0F1115"/>
                <w:szCs w:val="28"/>
              </w:rPr>
              <w:t>)</w:t>
            </w:r>
          </w:p>
        </w:tc>
      </w:tr>
      <w:tr w:rsidR="00D505ED" w14:paraId="5168AA03" w14:textId="77777777" w:rsidTr="00550B88">
        <w:tc>
          <w:tcPr>
            <w:tcW w:w="4998" w:type="dxa"/>
            <w:vAlign w:val="center"/>
          </w:tcPr>
          <w:p w14:paraId="31EB9535" w14:textId="720A6BEE" w:rsidR="00D505ED" w:rsidRPr="00D505ED" w:rsidRDefault="00D505ED" w:rsidP="00136AE8">
            <w:r w:rsidRPr="00D505ED">
              <w:t>&lt;</w:t>
            </w:r>
            <w:proofErr w:type="spellStart"/>
            <w:r w:rsidRPr="00D505ED">
              <w:t>title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35C7E9FF" w14:textId="14DB8698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Заголовок страницы для вкладки браузера</w:t>
            </w:r>
          </w:p>
        </w:tc>
      </w:tr>
      <w:tr w:rsidR="00D505ED" w14:paraId="0DF227F7" w14:textId="77777777" w:rsidTr="00550B88">
        <w:tc>
          <w:tcPr>
            <w:tcW w:w="4998" w:type="dxa"/>
            <w:vAlign w:val="center"/>
          </w:tcPr>
          <w:p w14:paraId="374F0EC8" w14:textId="65609DA3" w:rsidR="00C375E0" w:rsidRPr="00C375E0" w:rsidRDefault="00D505ED" w:rsidP="00136AE8">
            <w:pPr>
              <w:rPr>
                <w:lang w:val="en-US"/>
              </w:rPr>
            </w:pPr>
            <w:r w:rsidRPr="00D505ED">
              <w:t>&lt;</w:t>
            </w:r>
            <w:proofErr w:type="spellStart"/>
            <w:r w:rsidRPr="00D505ED">
              <w:t>body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6EF6D264" w14:textId="296AEF94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Основное содержимое веб-страницы</w:t>
            </w:r>
          </w:p>
        </w:tc>
      </w:tr>
      <w:tr w:rsidR="00C375E0" w14:paraId="25E74CE1" w14:textId="77777777" w:rsidTr="00550B88">
        <w:tc>
          <w:tcPr>
            <w:tcW w:w="4998" w:type="dxa"/>
            <w:vAlign w:val="center"/>
          </w:tcPr>
          <w:p w14:paraId="503EE99C" w14:textId="1BEB2A8F" w:rsidR="00C375E0" w:rsidRPr="00D505ED" w:rsidRDefault="00C375E0" w:rsidP="00136AE8">
            <w:r w:rsidRPr="00C375E0">
              <w:t>&lt;</w:t>
            </w:r>
            <w:proofErr w:type="spellStart"/>
            <w:r w:rsidRPr="00C375E0">
              <w:t>link</w:t>
            </w:r>
            <w:proofErr w:type="spellEnd"/>
            <w:r w:rsidRPr="00C375E0">
              <w:t>&gt;</w:t>
            </w:r>
          </w:p>
        </w:tc>
        <w:tc>
          <w:tcPr>
            <w:tcW w:w="4999" w:type="dxa"/>
            <w:vAlign w:val="center"/>
          </w:tcPr>
          <w:p w14:paraId="1894F77E" w14:textId="25C9EFB4" w:rsidR="00C375E0" w:rsidRPr="00D505ED" w:rsidRDefault="00C375E0" w:rsidP="00136AE8">
            <w:pPr>
              <w:rPr>
                <w:color w:val="0F1115"/>
                <w:szCs w:val="28"/>
              </w:rPr>
            </w:pPr>
            <w:r w:rsidRPr="00C375E0">
              <w:rPr>
                <w:color w:val="0F1115"/>
                <w:szCs w:val="28"/>
              </w:rPr>
              <w:t>Подключение внешних ресурсов (CSS, иконки)</w:t>
            </w:r>
          </w:p>
        </w:tc>
      </w:tr>
      <w:tr w:rsidR="00D505ED" w14:paraId="11C1736C" w14:textId="77777777" w:rsidTr="00550B88">
        <w:tc>
          <w:tcPr>
            <w:tcW w:w="4998" w:type="dxa"/>
            <w:vAlign w:val="center"/>
          </w:tcPr>
          <w:p w14:paraId="1DF3D5EC" w14:textId="0675B764" w:rsidR="00D505ED" w:rsidRPr="00D505ED" w:rsidRDefault="00D505ED" w:rsidP="00136AE8">
            <w:r w:rsidRPr="00D505ED">
              <w:t>&lt;</w:t>
            </w:r>
            <w:proofErr w:type="spellStart"/>
            <w:r w:rsidRPr="00D505ED">
              <w:t>header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2E627223" w14:textId="6D093AC3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Секция заголовка сайта (шапка)</w:t>
            </w:r>
          </w:p>
        </w:tc>
      </w:tr>
      <w:tr w:rsidR="00D505ED" w14:paraId="05C66F6B" w14:textId="77777777" w:rsidTr="00550B88">
        <w:tc>
          <w:tcPr>
            <w:tcW w:w="4998" w:type="dxa"/>
            <w:vAlign w:val="center"/>
          </w:tcPr>
          <w:p w14:paraId="4575AD62" w14:textId="162036F7" w:rsidR="00D505ED" w:rsidRPr="00D505ED" w:rsidRDefault="00D505ED" w:rsidP="00136AE8">
            <w:r w:rsidRPr="00D505ED">
              <w:t>&lt;</w:t>
            </w:r>
            <w:proofErr w:type="spellStart"/>
            <w:r w:rsidRPr="00D505ED">
              <w:t>section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4E895674" w14:textId="6CE95966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Логический раздел содержимого страницы</w:t>
            </w:r>
          </w:p>
        </w:tc>
      </w:tr>
      <w:tr w:rsidR="00C375E0" w14:paraId="74F903F7" w14:textId="77777777" w:rsidTr="00550B88">
        <w:tc>
          <w:tcPr>
            <w:tcW w:w="4998" w:type="dxa"/>
            <w:vAlign w:val="center"/>
          </w:tcPr>
          <w:p w14:paraId="521C837F" w14:textId="33E4776A" w:rsidR="00C375E0" w:rsidRPr="00C375E0" w:rsidRDefault="00C375E0" w:rsidP="00136AE8">
            <w:pPr>
              <w:rPr>
                <w:lang w:val="en-US"/>
              </w:rPr>
            </w:pPr>
            <w:r w:rsidRPr="00C375E0">
              <w:t>&lt;</w:t>
            </w:r>
            <w:proofErr w:type="spellStart"/>
            <w:r w:rsidRPr="00C375E0">
              <w:t>nav</w:t>
            </w:r>
            <w:proofErr w:type="spellEnd"/>
            <w:r w:rsidRPr="00C375E0">
              <w:t>&gt;</w:t>
            </w:r>
          </w:p>
        </w:tc>
        <w:tc>
          <w:tcPr>
            <w:tcW w:w="4999" w:type="dxa"/>
            <w:vAlign w:val="center"/>
          </w:tcPr>
          <w:p w14:paraId="2AED844B" w14:textId="332ED8EC" w:rsidR="00C375E0" w:rsidRPr="00D505ED" w:rsidRDefault="00C375E0" w:rsidP="00136AE8">
            <w:pPr>
              <w:rPr>
                <w:color w:val="0F1115"/>
                <w:szCs w:val="28"/>
              </w:rPr>
            </w:pPr>
            <w:r w:rsidRPr="00C375E0">
              <w:rPr>
                <w:color w:val="0F1115"/>
                <w:szCs w:val="28"/>
              </w:rPr>
              <w:t>Навигационное меню сайта</w:t>
            </w:r>
          </w:p>
        </w:tc>
      </w:tr>
      <w:tr w:rsidR="00C375E0" w14:paraId="3C48E423" w14:textId="77777777" w:rsidTr="00550B88">
        <w:tc>
          <w:tcPr>
            <w:tcW w:w="4998" w:type="dxa"/>
            <w:vAlign w:val="center"/>
          </w:tcPr>
          <w:p w14:paraId="3366F921" w14:textId="498555F1" w:rsidR="00C375E0" w:rsidRPr="00C375E0" w:rsidRDefault="00C375E0" w:rsidP="00136AE8">
            <w:r w:rsidRPr="00C375E0">
              <w:t>&lt;</w:t>
            </w:r>
            <w:proofErr w:type="spellStart"/>
            <w:r w:rsidRPr="00C375E0">
              <w:t>button</w:t>
            </w:r>
            <w:proofErr w:type="spellEnd"/>
            <w:r w:rsidRPr="00C375E0">
              <w:t>&gt;</w:t>
            </w:r>
          </w:p>
        </w:tc>
        <w:tc>
          <w:tcPr>
            <w:tcW w:w="4999" w:type="dxa"/>
            <w:vAlign w:val="center"/>
          </w:tcPr>
          <w:p w14:paraId="1070390A" w14:textId="4E549FED" w:rsidR="00C375E0" w:rsidRPr="00C375E0" w:rsidRDefault="00C375E0" w:rsidP="00136AE8">
            <w:pPr>
              <w:rPr>
                <w:color w:val="0F1115"/>
                <w:szCs w:val="28"/>
              </w:rPr>
            </w:pPr>
            <w:r w:rsidRPr="00C375E0">
              <w:rPr>
                <w:color w:val="0F1115"/>
                <w:szCs w:val="28"/>
              </w:rPr>
              <w:t>Кнопки для действий пользователя</w:t>
            </w:r>
          </w:p>
        </w:tc>
      </w:tr>
      <w:tr w:rsidR="00D505ED" w14:paraId="3AF65CB8" w14:textId="77777777" w:rsidTr="00550B88">
        <w:tc>
          <w:tcPr>
            <w:tcW w:w="4998" w:type="dxa"/>
            <w:vAlign w:val="center"/>
          </w:tcPr>
          <w:p w14:paraId="7F3288E9" w14:textId="4F179CAF" w:rsidR="00D505ED" w:rsidRPr="00D505ED" w:rsidRDefault="00D505ED" w:rsidP="00136AE8">
            <w:r w:rsidRPr="00D505ED">
              <w:t>&lt;</w:t>
            </w:r>
            <w:proofErr w:type="spellStart"/>
            <w:r w:rsidRPr="00D505ED">
              <w:t>footer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50BB4296" w14:textId="57E2BE83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Нижний колонтитул (подвал) сайта</w:t>
            </w:r>
          </w:p>
        </w:tc>
      </w:tr>
      <w:tr w:rsidR="00D505ED" w14:paraId="746113CE" w14:textId="77777777" w:rsidTr="00550B88">
        <w:tc>
          <w:tcPr>
            <w:tcW w:w="4998" w:type="dxa"/>
            <w:vAlign w:val="center"/>
          </w:tcPr>
          <w:p w14:paraId="6F7A5230" w14:textId="30B398BC" w:rsidR="00D505ED" w:rsidRPr="00D505ED" w:rsidRDefault="00D505ED" w:rsidP="00136AE8">
            <w:r w:rsidRPr="00D505ED">
              <w:t>&lt;</w:t>
            </w:r>
            <w:proofErr w:type="spellStart"/>
            <w:r w:rsidRPr="00D505ED">
              <w:t>script</w:t>
            </w:r>
            <w:proofErr w:type="spellEnd"/>
            <w:r w:rsidRPr="00D505ED">
              <w:t>&gt;</w:t>
            </w:r>
          </w:p>
        </w:tc>
        <w:tc>
          <w:tcPr>
            <w:tcW w:w="4999" w:type="dxa"/>
            <w:vAlign w:val="center"/>
          </w:tcPr>
          <w:p w14:paraId="42AFFBF1" w14:textId="74F72269" w:rsidR="00D505ED" w:rsidRPr="00D505ED" w:rsidRDefault="00D505ED" w:rsidP="00136AE8">
            <w:pPr>
              <w:rPr>
                <w:bCs/>
                <w:color w:val="0F1115"/>
                <w:szCs w:val="28"/>
              </w:rPr>
            </w:pPr>
            <w:r w:rsidRPr="00D505ED">
              <w:rPr>
                <w:color w:val="0F1115"/>
                <w:szCs w:val="28"/>
              </w:rPr>
              <w:t>Подключение или встраивание JavaScript-кода</w:t>
            </w:r>
          </w:p>
        </w:tc>
      </w:tr>
    </w:tbl>
    <w:p w14:paraId="37912218" w14:textId="77777777" w:rsidR="00AA4581" w:rsidRDefault="00AA4581" w:rsidP="00570629">
      <w:pPr>
        <w:shd w:val="clear" w:color="auto" w:fill="FFFFFF"/>
        <w:spacing w:line="480" w:lineRule="auto"/>
        <w:ind w:firstLine="851"/>
        <w:rPr>
          <w:bCs/>
          <w:color w:val="0F1115"/>
          <w:szCs w:val="28"/>
        </w:rPr>
      </w:pPr>
    </w:p>
    <w:p w14:paraId="52B35E54" w14:textId="77777777" w:rsidR="00136AE8" w:rsidRDefault="00136AE8" w:rsidP="00570629">
      <w:pPr>
        <w:shd w:val="clear" w:color="auto" w:fill="FFFFFF"/>
        <w:spacing w:line="480" w:lineRule="auto"/>
        <w:ind w:firstLine="851"/>
        <w:rPr>
          <w:bCs/>
          <w:color w:val="0F1115"/>
          <w:szCs w:val="28"/>
          <w:lang w:val="en-US"/>
        </w:rPr>
      </w:pPr>
    </w:p>
    <w:p w14:paraId="25B254F8" w14:textId="77777777" w:rsidR="00C375E0" w:rsidRPr="00C375E0" w:rsidRDefault="00C375E0" w:rsidP="00570629">
      <w:pPr>
        <w:shd w:val="clear" w:color="auto" w:fill="FFFFFF"/>
        <w:spacing w:line="480" w:lineRule="auto"/>
        <w:ind w:firstLine="851"/>
        <w:rPr>
          <w:bCs/>
          <w:color w:val="0F1115"/>
          <w:szCs w:val="28"/>
          <w:lang w:val="en-US"/>
        </w:rPr>
      </w:pPr>
    </w:p>
    <w:p w14:paraId="46368CEA" w14:textId="77777777" w:rsidR="00136AE8" w:rsidRDefault="00136AE8" w:rsidP="00570629">
      <w:pPr>
        <w:shd w:val="clear" w:color="auto" w:fill="FFFFFF"/>
        <w:spacing w:line="480" w:lineRule="auto"/>
        <w:ind w:firstLine="851"/>
        <w:rPr>
          <w:bCs/>
          <w:color w:val="0F1115"/>
          <w:szCs w:val="28"/>
        </w:rPr>
      </w:pPr>
    </w:p>
    <w:p w14:paraId="35C8C307" w14:textId="77777777" w:rsidR="00136AE8" w:rsidRDefault="00136AE8" w:rsidP="00570629">
      <w:pPr>
        <w:shd w:val="clear" w:color="auto" w:fill="FFFFFF"/>
        <w:spacing w:line="480" w:lineRule="auto"/>
        <w:ind w:firstLine="851"/>
        <w:rPr>
          <w:bCs/>
          <w:color w:val="0F1115"/>
          <w:szCs w:val="28"/>
        </w:rPr>
      </w:pPr>
    </w:p>
    <w:p w14:paraId="0953129D" w14:textId="77777777" w:rsidR="00D505ED" w:rsidRDefault="00D505ED" w:rsidP="00D505ED">
      <w:pPr>
        <w:shd w:val="clear" w:color="auto" w:fill="FFFFFF"/>
        <w:spacing w:line="480" w:lineRule="auto"/>
        <w:rPr>
          <w:bCs/>
          <w:color w:val="0F1115"/>
          <w:szCs w:val="28"/>
          <w:lang w:val="en-US"/>
        </w:rPr>
      </w:pPr>
    </w:p>
    <w:p w14:paraId="541A4AFE" w14:textId="77777777" w:rsidR="00C375E0" w:rsidRPr="00C375E0" w:rsidRDefault="00C375E0" w:rsidP="00C375E0">
      <w:pPr>
        <w:shd w:val="clear" w:color="auto" w:fill="FFFFFF"/>
        <w:spacing w:line="480" w:lineRule="auto"/>
        <w:rPr>
          <w:color w:val="0F1115"/>
          <w:szCs w:val="28"/>
          <w:lang w:val="en-US"/>
        </w:rPr>
      </w:pPr>
    </w:p>
    <w:p w14:paraId="006585F3" w14:textId="77777777" w:rsidR="00B1670B" w:rsidRDefault="00B1670B" w:rsidP="00570629">
      <w:pPr>
        <w:shd w:val="clear" w:color="auto" w:fill="FFFFFF"/>
        <w:spacing w:line="480" w:lineRule="auto"/>
        <w:ind w:firstLine="851"/>
        <w:rPr>
          <w:color w:val="0F1115"/>
          <w:szCs w:val="28"/>
        </w:rPr>
      </w:pPr>
      <w:r>
        <w:rPr>
          <w:color w:val="0F1115"/>
          <w:szCs w:val="28"/>
        </w:rPr>
        <w:lastRenderedPageBreak/>
        <w:t>2.4 Дизайн-концепция.</w:t>
      </w:r>
    </w:p>
    <w:p w14:paraId="46D98C76" w14:textId="77777777" w:rsidR="0090748B" w:rsidRDefault="0090748B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90748B">
        <w:rPr>
          <w:color w:val="0F1115"/>
          <w:sz w:val="28"/>
          <w:szCs w:val="28"/>
        </w:rPr>
        <w:t>Дизайн-концепция основана на принципах минимализма, ориентированности на пользователя и визуальной привлекательности, и представлена в соответствии с приложением В.</w:t>
      </w:r>
    </w:p>
    <w:p w14:paraId="439A7AC5" w14:textId="30C22FE9" w:rsidR="00B1670B" w:rsidRPr="00D505ED" w:rsidRDefault="00D505ED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D505ED">
        <w:rPr>
          <w:color w:val="0F1115"/>
          <w:sz w:val="28"/>
          <w:szCs w:val="28"/>
        </w:rPr>
        <w:t xml:space="preserve">– </w:t>
      </w:r>
      <w:r w:rsidR="00DC76E4" w:rsidRPr="00DC76E4">
        <w:rPr>
          <w:color w:val="0F1115"/>
          <w:sz w:val="28"/>
          <w:szCs w:val="28"/>
        </w:rPr>
        <w:t xml:space="preserve">цветовая палитра: основной синий цвет (#1a3a5f), ассоциирующийся с надежностью, стабильностью и небом, что символизирует открытость и доступность региона; дополнительные цвета включают градиентный желтый (#fff200, #ffd700) для кнопок и акцентов, и голубой (#00c3ff) для </w:t>
      </w:r>
      <w:proofErr w:type="spellStart"/>
      <w:r w:rsidR="00DC76E4" w:rsidRPr="00DC76E4">
        <w:rPr>
          <w:color w:val="0F1115"/>
          <w:sz w:val="28"/>
          <w:szCs w:val="28"/>
        </w:rPr>
        <w:t>hover</w:t>
      </w:r>
      <w:proofErr w:type="spellEnd"/>
      <w:r w:rsidR="00DC76E4" w:rsidRPr="00DC76E4">
        <w:rPr>
          <w:color w:val="0F1115"/>
          <w:sz w:val="28"/>
          <w:szCs w:val="28"/>
        </w:rPr>
        <w:t>-эффектов и дополнительных акцентов;</w:t>
      </w:r>
    </w:p>
    <w:p w14:paraId="1864B7B4" w14:textId="69A18127" w:rsidR="00B1670B" w:rsidRPr="00D505ED" w:rsidRDefault="00D505ED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D505ED">
        <w:rPr>
          <w:color w:val="0F1115"/>
          <w:sz w:val="28"/>
          <w:szCs w:val="28"/>
        </w:rPr>
        <w:t xml:space="preserve">– </w:t>
      </w:r>
      <w:r w:rsidR="00DC76E4" w:rsidRPr="00DC76E4">
        <w:rPr>
          <w:color w:val="0F1115"/>
          <w:sz w:val="28"/>
          <w:szCs w:val="28"/>
        </w:rPr>
        <w:t>акцентный желтый цвет (#fff200) используется для привлечения внимания к ключевым элементам, таким как кнопки бронирования и специальные предложения;</w:t>
      </w:r>
    </w:p>
    <w:p w14:paraId="6AE82996" w14:textId="531E7CEC" w:rsidR="00B1670B" w:rsidRPr="00D505ED" w:rsidRDefault="00D505ED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D505ED">
        <w:rPr>
          <w:color w:val="0F1115"/>
          <w:sz w:val="28"/>
          <w:szCs w:val="28"/>
        </w:rPr>
        <w:t>– т</w:t>
      </w:r>
      <w:r w:rsidR="00B1670B" w:rsidRPr="00D505ED">
        <w:rPr>
          <w:color w:val="0F1115"/>
          <w:sz w:val="28"/>
          <w:szCs w:val="28"/>
        </w:rPr>
        <w:t xml:space="preserve">ипографика: система шрифтов </w:t>
      </w:r>
      <w:proofErr w:type="spellStart"/>
      <w:r w:rsidR="00800F41" w:rsidRPr="00800F41">
        <w:rPr>
          <w:color w:val="0F1115"/>
          <w:sz w:val="28"/>
          <w:szCs w:val="28"/>
        </w:rPr>
        <w:t>Segoe</w:t>
      </w:r>
      <w:proofErr w:type="spellEnd"/>
      <w:r w:rsidR="00800F41" w:rsidRPr="00800F41">
        <w:rPr>
          <w:color w:val="0F1115"/>
          <w:sz w:val="28"/>
          <w:szCs w:val="28"/>
        </w:rPr>
        <w:t xml:space="preserve"> UI</w:t>
      </w:r>
      <w:r w:rsidR="00800F41" w:rsidRPr="00800F41">
        <w:rPr>
          <w:color w:val="0F1115"/>
          <w:sz w:val="28"/>
          <w:szCs w:val="28"/>
        </w:rPr>
        <w:t>/</w:t>
      </w:r>
      <w:proofErr w:type="spellStart"/>
      <w:r w:rsidR="00800F41" w:rsidRPr="00800F41">
        <w:rPr>
          <w:color w:val="0F1115"/>
          <w:sz w:val="28"/>
          <w:szCs w:val="28"/>
        </w:rPr>
        <w:t>sans-serif</w:t>
      </w:r>
      <w:proofErr w:type="spellEnd"/>
      <w:r w:rsidR="00B1670B" w:rsidRPr="00D505ED">
        <w:rPr>
          <w:color w:val="0F1115"/>
          <w:sz w:val="28"/>
          <w:szCs w:val="28"/>
        </w:rPr>
        <w:t xml:space="preserve"> для лучшей читабельности</w:t>
      </w:r>
      <w:r w:rsidRPr="00D505ED">
        <w:rPr>
          <w:color w:val="0F1115"/>
          <w:sz w:val="28"/>
          <w:szCs w:val="28"/>
        </w:rPr>
        <w:t>;</w:t>
      </w:r>
    </w:p>
    <w:p w14:paraId="67905E58" w14:textId="33E9022B" w:rsidR="00B1670B" w:rsidRPr="00D505ED" w:rsidRDefault="00D505ED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D505ED">
        <w:rPr>
          <w:color w:val="0F1115"/>
          <w:sz w:val="28"/>
          <w:szCs w:val="28"/>
        </w:rPr>
        <w:t xml:space="preserve">– </w:t>
      </w:r>
      <w:r w:rsidR="00EA7909" w:rsidRPr="00EA7909">
        <w:rPr>
          <w:color w:val="0F1115"/>
          <w:sz w:val="28"/>
          <w:szCs w:val="28"/>
        </w:rPr>
        <w:t>пространство: активное использование "воздуха" (отступов и полей) для улучшения восприятия контента и создания чувства открытости;</w:t>
      </w:r>
    </w:p>
    <w:p w14:paraId="288043BE" w14:textId="0E0092FC" w:rsidR="00B1670B" w:rsidRDefault="00D505ED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D505ED">
        <w:rPr>
          <w:color w:val="0F1115"/>
          <w:sz w:val="28"/>
          <w:szCs w:val="28"/>
        </w:rPr>
        <w:t xml:space="preserve">– </w:t>
      </w:r>
      <w:r w:rsidR="00EA7909" w:rsidRPr="00EA7909">
        <w:rPr>
          <w:color w:val="0F1115"/>
          <w:sz w:val="28"/>
          <w:szCs w:val="28"/>
        </w:rPr>
        <w:t>визуальная иерархия: четкое распределение элементов по важности с помощью размера, цвета и расположения;</w:t>
      </w:r>
    </w:p>
    <w:p w14:paraId="73AB564C" w14:textId="0F2C627E" w:rsidR="00EA7909" w:rsidRPr="00EA7909" w:rsidRDefault="00EA7909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D505ED">
        <w:rPr>
          <w:color w:val="0F1115"/>
          <w:sz w:val="28"/>
          <w:szCs w:val="28"/>
        </w:rPr>
        <w:t xml:space="preserve">– </w:t>
      </w:r>
      <w:r w:rsidRPr="00EA7909">
        <w:rPr>
          <w:color w:val="0F1115"/>
          <w:sz w:val="28"/>
          <w:szCs w:val="28"/>
        </w:rPr>
        <w:t>изображения: использование качественных фотографий высокого разрешения, демонстрирующих красоту Владимирской области;</w:t>
      </w:r>
    </w:p>
    <w:p w14:paraId="71ACBE3F" w14:textId="29176BC6" w:rsidR="00EA7909" w:rsidRPr="00EA7909" w:rsidRDefault="00EA7909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D505ED">
        <w:rPr>
          <w:color w:val="0F1115"/>
          <w:sz w:val="28"/>
          <w:szCs w:val="28"/>
        </w:rPr>
        <w:t xml:space="preserve">– </w:t>
      </w:r>
      <w:r w:rsidRPr="00EA7909">
        <w:rPr>
          <w:color w:val="0F1115"/>
          <w:sz w:val="28"/>
          <w:szCs w:val="28"/>
        </w:rPr>
        <w:t>интерактивные элементы: плавные переходы, анимации и визуальная обратная связь для улучшения пользовательского опыта;</w:t>
      </w:r>
    </w:p>
    <w:p w14:paraId="3BCE8DD5" w14:textId="028E5902" w:rsidR="00EA7909" w:rsidRPr="00EA7909" w:rsidRDefault="00EA7909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D505ED">
        <w:rPr>
          <w:color w:val="0F1115"/>
          <w:sz w:val="28"/>
          <w:szCs w:val="28"/>
        </w:rPr>
        <w:t xml:space="preserve">– </w:t>
      </w:r>
      <w:r w:rsidRPr="00EA7909">
        <w:rPr>
          <w:color w:val="0F1115"/>
          <w:sz w:val="28"/>
          <w:szCs w:val="28"/>
        </w:rPr>
        <w:t>адаптивность: единый дизайн, который оптимально отображается на всех типах устройств от мобильных телефонов до настольных компьютеров.</w:t>
      </w:r>
    </w:p>
    <w:p w14:paraId="2C5D5F5F" w14:textId="77777777" w:rsidR="00EA7909" w:rsidRPr="00EA7909" w:rsidRDefault="00EA7909" w:rsidP="00B167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</w:p>
    <w:p w14:paraId="5BB38778" w14:textId="77777777" w:rsidR="00B1670B" w:rsidRDefault="00B1670B">
      <w:pPr>
        <w:spacing w:before="120" w:line="480" w:lineRule="auto"/>
        <w:ind w:firstLine="851"/>
        <w:rPr>
          <w:szCs w:val="28"/>
          <w:highlight w:val="yellow"/>
        </w:rPr>
      </w:pPr>
    </w:p>
    <w:p w14:paraId="1160F052" w14:textId="77777777" w:rsidR="00B1670B" w:rsidRDefault="00B1670B">
      <w:pPr>
        <w:spacing w:before="120" w:line="480" w:lineRule="auto"/>
        <w:ind w:firstLine="851"/>
        <w:rPr>
          <w:szCs w:val="28"/>
          <w:highlight w:val="yellow"/>
        </w:rPr>
      </w:pPr>
    </w:p>
    <w:p w14:paraId="171787F9" w14:textId="77777777" w:rsidR="00550B88" w:rsidRPr="003D0C57" w:rsidRDefault="00550B88" w:rsidP="003D0C57">
      <w:pPr>
        <w:spacing w:line="480" w:lineRule="auto"/>
        <w:rPr>
          <w:szCs w:val="28"/>
          <w:lang w:val="en-US"/>
        </w:rPr>
      </w:pPr>
    </w:p>
    <w:p w14:paraId="47FEA7EF" w14:textId="77777777" w:rsidR="00B1670B" w:rsidRPr="00B1670B" w:rsidRDefault="00B1670B" w:rsidP="00570629">
      <w:pPr>
        <w:spacing w:line="480" w:lineRule="auto"/>
        <w:jc w:val="center"/>
        <w:rPr>
          <w:szCs w:val="28"/>
        </w:rPr>
      </w:pPr>
      <w:r>
        <w:rPr>
          <w:szCs w:val="28"/>
        </w:rPr>
        <w:lastRenderedPageBreak/>
        <w:t xml:space="preserve">3 </w:t>
      </w:r>
      <w:r w:rsidRPr="00B1670B">
        <w:rPr>
          <w:szCs w:val="28"/>
        </w:rPr>
        <w:t>ТЕХНОЛОГИЧЕСКИЙ РАЗДЕЛ.</w:t>
      </w:r>
    </w:p>
    <w:p w14:paraId="0F7D43FC" w14:textId="77777777" w:rsidR="00535731" w:rsidRDefault="00B1670B" w:rsidP="00570629">
      <w:pPr>
        <w:pStyle w:val="affc"/>
        <w:spacing w:line="480" w:lineRule="auto"/>
        <w:ind w:left="0" w:firstLine="851"/>
        <w:rPr>
          <w:szCs w:val="28"/>
        </w:rPr>
      </w:pPr>
      <w:r>
        <w:rPr>
          <w:szCs w:val="28"/>
        </w:rPr>
        <w:t>3.1</w:t>
      </w:r>
      <w:r w:rsidR="00535731">
        <w:rPr>
          <w:szCs w:val="28"/>
        </w:rPr>
        <w:t xml:space="preserve"> Реализация HTML-разметки</w:t>
      </w:r>
    </w:p>
    <w:p w14:paraId="24714685" w14:textId="090423AD" w:rsidR="00BA3529" w:rsidRPr="00570629" w:rsidRDefault="00BA3529" w:rsidP="00570629">
      <w:pPr>
        <w:pStyle w:val="affc"/>
        <w:spacing w:line="480" w:lineRule="auto"/>
        <w:ind w:left="0" w:firstLine="851"/>
        <w:rPr>
          <w:szCs w:val="28"/>
        </w:rPr>
      </w:pPr>
      <w:r>
        <w:rPr>
          <w:szCs w:val="28"/>
        </w:rPr>
        <w:t>Скриншоты основной страницы представлены в соответствии с рисунками 1-4</w:t>
      </w:r>
    </w:p>
    <w:p w14:paraId="24447875" w14:textId="43A25539" w:rsidR="00A23436" w:rsidRDefault="00BA3529" w:rsidP="003D25FF">
      <w:pPr>
        <w:spacing w:line="360" w:lineRule="auto"/>
        <w:ind w:firstLine="851"/>
        <w:contextualSpacing/>
        <w:jc w:val="left"/>
        <w:rPr>
          <w:szCs w:val="28"/>
          <w:highlight w:val="yellow"/>
        </w:rPr>
      </w:pPr>
      <w:r w:rsidRPr="00BA3529">
        <w:rPr>
          <w:noProof/>
          <w:szCs w:val="28"/>
        </w:rPr>
        <w:drawing>
          <wp:inline distT="0" distB="0" distL="0" distR="0" wp14:anchorId="45AC34E9" wp14:editId="7985FE14">
            <wp:extent cx="5170618" cy="270842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112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6508" w14:textId="6D8E043C" w:rsidR="00BA3529" w:rsidRPr="00BA3529" w:rsidRDefault="00BA3529" w:rsidP="00BA3529">
      <w:pPr>
        <w:spacing w:line="360" w:lineRule="auto"/>
        <w:ind w:firstLine="851"/>
        <w:contextualSpacing/>
        <w:rPr>
          <w:szCs w:val="28"/>
        </w:rPr>
      </w:pPr>
      <w:r w:rsidRPr="00BA3529">
        <w:rPr>
          <w:szCs w:val="28"/>
        </w:rPr>
        <w:t>Рисунок 1 – основная страница</w:t>
      </w:r>
    </w:p>
    <w:p w14:paraId="144BAB9B" w14:textId="77777777" w:rsidR="00BA3529" w:rsidRPr="00BA3529" w:rsidRDefault="00BA3529" w:rsidP="00BA3529">
      <w:pPr>
        <w:spacing w:line="360" w:lineRule="auto"/>
        <w:ind w:firstLine="851"/>
        <w:contextualSpacing/>
        <w:rPr>
          <w:szCs w:val="28"/>
        </w:rPr>
      </w:pPr>
    </w:p>
    <w:p w14:paraId="71CDD3C1" w14:textId="486ECD4F" w:rsidR="00A23436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noProof/>
          <w:szCs w:val="28"/>
        </w:rPr>
        <w:drawing>
          <wp:inline distT="0" distB="0" distL="0" distR="0" wp14:anchorId="5DC7330D" wp14:editId="01AE963A">
            <wp:extent cx="4382310" cy="291613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032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F6A3" w14:textId="68818EB5" w:rsidR="00BA3529" w:rsidRPr="00BA3529" w:rsidRDefault="00BA3529" w:rsidP="00BA3529">
      <w:pPr>
        <w:spacing w:line="360" w:lineRule="auto"/>
        <w:ind w:firstLine="851"/>
        <w:contextualSpacing/>
        <w:rPr>
          <w:szCs w:val="28"/>
        </w:rPr>
      </w:pPr>
      <w:r w:rsidRPr="00BA3529">
        <w:rPr>
          <w:szCs w:val="28"/>
        </w:rPr>
        <w:t>Рисунок 2 – услуги основной страницы</w:t>
      </w:r>
    </w:p>
    <w:p w14:paraId="39FB8235" w14:textId="77777777" w:rsidR="00BA3529" w:rsidRDefault="00BA3529" w:rsidP="003D25FF">
      <w:pPr>
        <w:spacing w:line="360" w:lineRule="auto"/>
        <w:ind w:firstLine="851"/>
        <w:contextualSpacing/>
        <w:jc w:val="left"/>
        <w:rPr>
          <w:szCs w:val="28"/>
          <w:highlight w:val="yellow"/>
        </w:rPr>
      </w:pPr>
    </w:p>
    <w:p w14:paraId="0041763F" w14:textId="0B89E246" w:rsidR="00A23436" w:rsidRDefault="00BA3529" w:rsidP="003D25FF">
      <w:pPr>
        <w:spacing w:line="360" w:lineRule="auto"/>
        <w:ind w:firstLine="851"/>
        <w:contextualSpacing/>
        <w:jc w:val="left"/>
        <w:rPr>
          <w:szCs w:val="28"/>
          <w:highlight w:val="yellow"/>
        </w:rPr>
      </w:pPr>
      <w:r w:rsidRPr="00BA3529">
        <w:rPr>
          <w:noProof/>
          <w:szCs w:val="28"/>
        </w:rPr>
        <w:lastRenderedPageBreak/>
        <w:drawing>
          <wp:inline distT="0" distB="0" distL="0" distR="0" wp14:anchorId="43BA50E6" wp14:editId="660FF8AC">
            <wp:extent cx="4635611" cy="306731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259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466D" w14:textId="19E40CE0" w:rsidR="00BA3529" w:rsidRPr="00BA3529" w:rsidRDefault="00BA3529" w:rsidP="00BA3529">
      <w:pPr>
        <w:spacing w:line="360" w:lineRule="auto"/>
        <w:ind w:firstLine="851"/>
        <w:contextualSpacing/>
        <w:rPr>
          <w:szCs w:val="28"/>
        </w:rPr>
      </w:pPr>
      <w:r w:rsidRPr="00BA3529">
        <w:rPr>
          <w:szCs w:val="28"/>
        </w:rPr>
        <w:t>Рисунок 3 – раздел команды основной страницы</w:t>
      </w:r>
    </w:p>
    <w:p w14:paraId="0DC3C391" w14:textId="77777777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</w:p>
    <w:p w14:paraId="21C5F2E2" w14:textId="5DA78A92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noProof/>
          <w:szCs w:val="28"/>
        </w:rPr>
        <w:drawing>
          <wp:inline distT="0" distB="0" distL="0" distR="0" wp14:anchorId="7F7BFA8C" wp14:editId="508F3BAE">
            <wp:extent cx="5375082" cy="6517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3514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6C84" w14:textId="38E59460" w:rsidR="00BA3529" w:rsidRPr="00BA3529" w:rsidRDefault="00BA3529" w:rsidP="00BA3529">
      <w:pPr>
        <w:spacing w:line="360" w:lineRule="auto"/>
        <w:ind w:firstLine="851"/>
        <w:contextualSpacing/>
        <w:rPr>
          <w:szCs w:val="28"/>
        </w:rPr>
      </w:pPr>
      <w:r w:rsidRPr="00BA3529">
        <w:rPr>
          <w:szCs w:val="28"/>
        </w:rPr>
        <w:t>Рисунок 4 – подвал основой страницы</w:t>
      </w:r>
    </w:p>
    <w:p w14:paraId="21F15E4D" w14:textId="00BBEC02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>
        <w:rPr>
          <w:szCs w:val="28"/>
        </w:rPr>
        <w:t xml:space="preserve">Скриншоты подробного описания услуг </w:t>
      </w:r>
      <w:r w:rsidRPr="00BA3529">
        <w:rPr>
          <w:szCs w:val="28"/>
        </w:rPr>
        <w:t>представлена в соответствии с рисунками 5-8</w:t>
      </w:r>
    </w:p>
    <w:p w14:paraId="190BAFFA" w14:textId="359CE166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noProof/>
          <w:szCs w:val="28"/>
        </w:rPr>
        <w:drawing>
          <wp:inline distT="0" distB="0" distL="0" distR="0" wp14:anchorId="5E7FCC56" wp14:editId="5EF3A858">
            <wp:extent cx="4619708" cy="149141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8361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194" w14:textId="43001845" w:rsid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szCs w:val="28"/>
        </w:rPr>
        <w:t xml:space="preserve">Рисунок 5 – начало страницы с </w:t>
      </w:r>
      <w:r>
        <w:rPr>
          <w:szCs w:val="28"/>
        </w:rPr>
        <w:t>описание.</w:t>
      </w:r>
    </w:p>
    <w:p w14:paraId="6306AE0D" w14:textId="77777777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</w:p>
    <w:p w14:paraId="42038A57" w14:textId="4C647E2D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noProof/>
          <w:szCs w:val="28"/>
        </w:rPr>
        <w:lastRenderedPageBreak/>
        <w:drawing>
          <wp:inline distT="0" distB="0" distL="0" distR="0" wp14:anchorId="46496CA6" wp14:editId="72671AEE">
            <wp:extent cx="3609892" cy="7498080"/>
            <wp:effectExtent l="0" t="0" r="0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783" cy="74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45FA" w14:textId="7719CE60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szCs w:val="28"/>
        </w:rPr>
        <w:t>Р</w:t>
      </w:r>
      <w:r>
        <w:rPr>
          <w:szCs w:val="28"/>
        </w:rPr>
        <w:t>исунок 6 – услуги</w:t>
      </w:r>
    </w:p>
    <w:p w14:paraId="08DEC577" w14:textId="78A2F9DD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noProof/>
          <w:szCs w:val="28"/>
        </w:rPr>
        <w:lastRenderedPageBreak/>
        <w:drawing>
          <wp:inline distT="0" distB="0" distL="0" distR="0" wp14:anchorId="1F5896C9" wp14:editId="249D6E78">
            <wp:extent cx="2857899" cy="8002117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3652" w14:textId="51FA50BE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szCs w:val="28"/>
        </w:rPr>
        <w:t>Рисунок 7 –</w:t>
      </w:r>
      <w:r>
        <w:rPr>
          <w:szCs w:val="28"/>
        </w:rPr>
        <w:t xml:space="preserve"> услуги</w:t>
      </w:r>
      <w:r w:rsidRPr="00BA3529">
        <w:rPr>
          <w:szCs w:val="28"/>
        </w:rPr>
        <w:t>.</w:t>
      </w:r>
    </w:p>
    <w:p w14:paraId="654A09AB" w14:textId="1F339B6E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noProof/>
          <w:szCs w:val="28"/>
        </w:rPr>
        <w:lastRenderedPageBreak/>
        <w:drawing>
          <wp:inline distT="0" distB="0" distL="0" distR="0" wp14:anchorId="19DE88DB" wp14:editId="1EB7CF99">
            <wp:extent cx="4079019" cy="2152008"/>
            <wp:effectExtent l="0" t="0" r="0" b="127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829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4B29" w14:textId="7657458F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szCs w:val="28"/>
        </w:rPr>
        <w:t>Рисунок 8 – конец</w:t>
      </w:r>
      <w:r>
        <w:rPr>
          <w:szCs w:val="28"/>
        </w:rPr>
        <w:t xml:space="preserve"> страницы услуг</w:t>
      </w:r>
      <w:r w:rsidRPr="00BA3529">
        <w:rPr>
          <w:szCs w:val="28"/>
        </w:rPr>
        <w:t>.</w:t>
      </w:r>
    </w:p>
    <w:p w14:paraId="5A1232A1" w14:textId="18B00A04" w:rsidR="00BA3529" w:rsidRPr="00BA3529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BA3529">
        <w:rPr>
          <w:szCs w:val="28"/>
        </w:rPr>
        <w:t>Ск</w:t>
      </w:r>
      <w:r>
        <w:rPr>
          <w:szCs w:val="28"/>
        </w:rPr>
        <w:t xml:space="preserve">риншоты страницы с кейсами представлены в соответствии с рисунками 9 </w:t>
      </w:r>
      <w:r w:rsidR="000B3BD6">
        <w:rPr>
          <w:szCs w:val="28"/>
        </w:rPr>
        <w:t>– 11.</w:t>
      </w:r>
    </w:p>
    <w:p w14:paraId="0CA3E5E5" w14:textId="21C44174" w:rsidR="00BA3529" w:rsidRPr="000B3BD6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0B3BD6">
        <w:rPr>
          <w:noProof/>
          <w:szCs w:val="28"/>
        </w:rPr>
        <w:drawing>
          <wp:inline distT="0" distB="0" distL="0" distR="0" wp14:anchorId="010FC01C" wp14:editId="178D742D">
            <wp:extent cx="4845046" cy="2210463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7768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0748" w14:textId="745D5099" w:rsidR="000B3BD6" w:rsidRPr="000B3BD6" w:rsidRDefault="000B3BD6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0B3BD6">
        <w:rPr>
          <w:szCs w:val="28"/>
        </w:rPr>
        <w:t>Рисунок 9 – Начало страницы с кейсами.</w:t>
      </w:r>
    </w:p>
    <w:p w14:paraId="06B73658" w14:textId="2281C3DB" w:rsidR="00BA3529" w:rsidRPr="000B3BD6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0B3BD6">
        <w:rPr>
          <w:noProof/>
          <w:szCs w:val="28"/>
        </w:rPr>
        <w:lastRenderedPageBreak/>
        <w:drawing>
          <wp:inline distT="0" distB="0" distL="0" distR="0" wp14:anchorId="674363FA" wp14:editId="54B9F099">
            <wp:extent cx="3926161" cy="558181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5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E7D5" w14:textId="4259B96E" w:rsidR="000B3BD6" w:rsidRPr="000B3BD6" w:rsidRDefault="000B3BD6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0B3BD6">
        <w:rPr>
          <w:szCs w:val="28"/>
        </w:rPr>
        <w:t>Рисунок 10 – Кейсы</w:t>
      </w:r>
    </w:p>
    <w:p w14:paraId="3DAC91A1" w14:textId="6DD30734" w:rsidR="00BA3529" w:rsidRPr="000B3BD6" w:rsidRDefault="00BA3529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0B3BD6">
        <w:rPr>
          <w:noProof/>
          <w:szCs w:val="28"/>
        </w:rPr>
        <w:drawing>
          <wp:inline distT="0" distB="0" distL="0" distR="0" wp14:anchorId="53C843F6" wp14:editId="6FC6F945">
            <wp:extent cx="4718642" cy="2178050"/>
            <wp:effectExtent l="0" t="0" r="635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7266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D8FD" w14:textId="205FA479" w:rsidR="000B3BD6" w:rsidRPr="000B3BD6" w:rsidRDefault="000B3BD6" w:rsidP="003D25FF">
      <w:pPr>
        <w:spacing w:line="360" w:lineRule="auto"/>
        <w:ind w:firstLine="851"/>
        <w:contextualSpacing/>
        <w:jc w:val="left"/>
        <w:rPr>
          <w:szCs w:val="28"/>
        </w:rPr>
      </w:pPr>
      <w:r w:rsidRPr="000B3BD6">
        <w:rPr>
          <w:szCs w:val="28"/>
        </w:rPr>
        <w:t>Рисунок 11 – подвал кейсов.</w:t>
      </w:r>
    </w:p>
    <w:p w14:paraId="7C500BA6" w14:textId="2BBF8A0C" w:rsidR="000B3BD6" w:rsidRPr="000B3BD6" w:rsidRDefault="00535731" w:rsidP="000B3BD6">
      <w:pPr>
        <w:spacing w:line="360" w:lineRule="auto"/>
        <w:ind w:firstLine="851"/>
        <w:contextualSpacing/>
        <w:jc w:val="left"/>
        <w:rPr>
          <w:iCs/>
          <w:color w:val="0F1115"/>
        </w:rPr>
      </w:pPr>
      <w:r w:rsidRPr="000B3BD6">
        <w:rPr>
          <w:szCs w:val="28"/>
        </w:rPr>
        <w:t>В соответствии с приложени</w:t>
      </w:r>
      <w:r w:rsidR="000B3BD6">
        <w:rPr>
          <w:szCs w:val="28"/>
        </w:rPr>
        <w:t>ем Г можно ознакомиться с макета</w:t>
      </w:r>
      <w:r w:rsidRPr="000B3BD6">
        <w:rPr>
          <w:szCs w:val="28"/>
        </w:rPr>
        <w:t>м</w:t>
      </w:r>
      <w:r w:rsidR="000B3BD6">
        <w:rPr>
          <w:szCs w:val="28"/>
        </w:rPr>
        <w:t>и</w:t>
      </w:r>
      <w:r w:rsidRPr="000B3BD6">
        <w:rPr>
          <w:szCs w:val="28"/>
        </w:rPr>
        <w:t xml:space="preserve"> сайта.</w:t>
      </w:r>
    </w:p>
    <w:p w14:paraId="1A59E1BF" w14:textId="77777777" w:rsidR="00535731" w:rsidRPr="00535731" w:rsidRDefault="00535731" w:rsidP="003D25FF">
      <w:pPr>
        <w:spacing w:line="480" w:lineRule="auto"/>
        <w:ind w:firstLine="851"/>
        <w:contextualSpacing/>
        <w:rPr>
          <w:szCs w:val="28"/>
        </w:rPr>
      </w:pPr>
      <w:r>
        <w:rPr>
          <w:szCs w:val="28"/>
        </w:rPr>
        <w:lastRenderedPageBreak/>
        <w:t xml:space="preserve">3.2 </w:t>
      </w:r>
      <w:r>
        <w:rPr>
          <w:szCs w:val="28"/>
          <w:lang w:val="en-US"/>
        </w:rPr>
        <w:t>CSS</w:t>
      </w:r>
      <w:r>
        <w:rPr>
          <w:szCs w:val="28"/>
        </w:rPr>
        <w:t>-архитектура.</w:t>
      </w:r>
    </w:p>
    <w:p w14:paraId="05362106" w14:textId="1397A804" w:rsidR="00851B43" w:rsidRDefault="00851B43" w:rsidP="00851B43">
      <w:pPr>
        <w:spacing w:line="360" w:lineRule="auto"/>
        <w:ind w:firstLine="851"/>
      </w:pPr>
      <w:r w:rsidRPr="00851B43">
        <w:t>Цветовая палитра через CSS-переменные</w:t>
      </w:r>
      <w:r w:rsidR="00136AE8">
        <w:t xml:space="preserve"> представлена в соответствии с таблицей 3</w:t>
      </w:r>
    </w:p>
    <w:p w14:paraId="4F769750" w14:textId="71F94E65" w:rsidR="00136AE8" w:rsidRPr="00136AE8" w:rsidRDefault="00136AE8" w:rsidP="00851B43">
      <w:pPr>
        <w:spacing w:line="360" w:lineRule="auto"/>
        <w:ind w:firstLine="851"/>
      </w:pPr>
      <w:r>
        <w:t xml:space="preserve">Таблица 3 – </w:t>
      </w:r>
      <w:proofErr w:type="spellStart"/>
      <w:r>
        <w:rPr>
          <w:lang w:val="en-US"/>
        </w:rPr>
        <w:t>Css</w:t>
      </w:r>
      <w:proofErr w:type="spellEnd"/>
      <w:r>
        <w:t xml:space="preserve"> переменные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998"/>
        <w:gridCol w:w="4999"/>
      </w:tblGrid>
      <w:tr w:rsidR="00136AE8" w14:paraId="387885DB" w14:textId="77777777" w:rsidTr="0096454A">
        <w:tc>
          <w:tcPr>
            <w:tcW w:w="4998" w:type="dxa"/>
            <w:vAlign w:val="center"/>
          </w:tcPr>
          <w:p w14:paraId="1EDACCDC" w14:textId="4E738064" w:rsidR="00136AE8" w:rsidRPr="00136AE8" w:rsidRDefault="00136AE8" w:rsidP="00136AE8">
            <w:pPr>
              <w:rPr>
                <w:szCs w:val="28"/>
              </w:rPr>
            </w:pPr>
            <w:r>
              <w:rPr>
                <w:szCs w:val="28"/>
              </w:rPr>
              <w:t>Название переменной</w:t>
            </w:r>
          </w:p>
        </w:tc>
        <w:tc>
          <w:tcPr>
            <w:tcW w:w="4999" w:type="dxa"/>
            <w:vAlign w:val="center"/>
          </w:tcPr>
          <w:p w14:paraId="4AF1C753" w14:textId="728E4A87" w:rsidR="00136AE8" w:rsidRPr="00136AE8" w:rsidRDefault="00136AE8" w:rsidP="00136AE8">
            <w:pPr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</w:tr>
      <w:tr w:rsidR="00136AE8" w14:paraId="289806BB" w14:textId="77777777" w:rsidTr="0096454A">
        <w:tc>
          <w:tcPr>
            <w:tcW w:w="4998" w:type="dxa"/>
            <w:vAlign w:val="center"/>
          </w:tcPr>
          <w:p w14:paraId="6DC0A688" w14:textId="6F5F9411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primary-blue</w:t>
            </w:r>
            <w:proofErr w:type="spellEnd"/>
          </w:p>
        </w:tc>
        <w:tc>
          <w:tcPr>
            <w:tcW w:w="4999" w:type="dxa"/>
            <w:vAlign w:val="center"/>
          </w:tcPr>
          <w:p w14:paraId="12C19C5B" w14:textId="40C05121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Основной синий цвет бренда</w:t>
            </w:r>
          </w:p>
        </w:tc>
      </w:tr>
      <w:tr w:rsidR="00136AE8" w14:paraId="1EBCDBB5" w14:textId="77777777" w:rsidTr="0096454A">
        <w:tc>
          <w:tcPr>
            <w:tcW w:w="4998" w:type="dxa"/>
            <w:vAlign w:val="center"/>
          </w:tcPr>
          <w:p w14:paraId="6B470C32" w14:textId="2CF529B1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accent-yellow</w:t>
            </w:r>
            <w:proofErr w:type="spellEnd"/>
          </w:p>
        </w:tc>
        <w:tc>
          <w:tcPr>
            <w:tcW w:w="4999" w:type="dxa"/>
            <w:vAlign w:val="center"/>
          </w:tcPr>
          <w:p w14:paraId="1FABD952" w14:textId="544D48CF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Акцентный желтый цвет</w:t>
            </w:r>
          </w:p>
        </w:tc>
      </w:tr>
      <w:tr w:rsidR="00136AE8" w14:paraId="11BDF07B" w14:textId="77777777" w:rsidTr="0096454A">
        <w:tc>
          <w:tcPr>
            <w:tcW w:w="4998" w:type="dxa"/>
            <w:vAlign w:val="center"/>
          </w:tcPr>
          <w:p w14:paraId="4E457C14" w14:textId="33EF216A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dark-blue</w:t>
            </w:r>
            <w:proofErr w:type="spellEnd"/>
          </w:p>
        </w:tc>
        <w:tc>
          <w:tcPr>
            <w:tcW w:w="4999" w:type="dxa"/>
            <w:vAlign w:val="center"/>
          </w:tcPr>
          <w:p w14:paraId="5AB5F67D" w14:textId="77E1AEC7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Темный синий цвет для градиентов</w:t>
            </w:r>
          </w:p>
        </w:tc>
      </w:tr>
      <w:tr w:rsidR="00136AE8" w14:paraId="18A5645A" w14:textId="77777777" w:rsidTr="0096454A">
        <w:tc>
          <w:tcPr>
            <w:tcW w:w="4998" w:type="dxa"/>
            <w:vAlign w:val="center"/>
          </w:tcPr>
          <w:p w14:paraId="3EBF54B5" w14:textId="27FB0F3E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dark-gray</w:t>
            </w:r>
            <w:proofErr w:type="spellEnd"/>
          </w:p>
        </w:tc>
        <w:tc>
          <w:tcPr>
            <w:tcW w:w="4999" w:type="dxa"/>
            <w:vAlign w:val="center"/>
          </w:tcPr>
          <w:p w14:paraId="4D217C2B" w14:textId="6584763E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Темно-серый цвет для текста</w:t>
            </w:r>
          </w:p>
        </w:tc>
      </w:tr>
      <w:tr w:rsidR="00136AE8" w14:paraId="534403C8" w14:textId="77777777" w:rsidTr="0096454A">
        <w:tc>
          <w:tcPr>
            <w:tcW w:w="4998" w:type="dxa"/>
            <w:vAlign w:val="center"/>
          </w:tcPr>
          <w:p w14:paraId="1C07854C" w14:textId="25B9159F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light-gray</w:t>
            </w:r>
            <w:proofErr w:type="spellEnd"/>
          </w:p>
        </w:tc>
        <w:tc>
          <w:tcPr>
            <w:tcW w:w="4999" w:type="dxa"/>
            <w:vAlign w:val="center"/>
          </w:tcPr>
          <w:p w14:paraId="67917BB7" w14:textId="487F3A38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Светло-серый цвет для фонов</w:t>
            </w:r>
          </w:p>
        </w:tc>
      </w:tr>
      <w:tr w:rsidR="00136AE8" w14:paraId="15478D7D" w14:textId="77777777" w:rsidTr="0096454A">
        <w:tc>
          <w:tcPr>
            <w:tcW w:w="4998" w:type="dxa"/>
            <w:vAlign w:val="center"/>
          </w:tcPr>
          <w:p w14:paraId="7351E380" w14:textId="53E95ECB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white</w:t>
            </w:r>
            <w:proofErr w:type="spellEnd"/>
          </w:p>
        </w:tc>
        <w:tc>
          <w:tcPr>
            <w:tcW w:w="4999" w:type="dxa"/>
            <w:vAlign w:val="center"/>
          </w:tcPr>
          <w:p w14:paraId="27918928" w14:textId="3AE67387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Белый цвет</w:t>
            </w:r>
          </w:p>
        </w:tc>
      </w:tr>
      <w:tr w:rsidR="00136AE8" w14:paraId="21A01B8C" w14:textId="77777777" w:rsidTr="0096454A">
        <w:tc>
          <w:tcPr>
            <w:tcW w:w="4998" w:type="dxa"/>
            <w:vAlign w:val="center"/>
          </w:tcPr>
          <w:p w14:paraId="750BB299" w14:textId="35EADD75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card-bg</w:t>
            </w:r>
            <w:proofErr w:type="spellEnd"/>
          </w:p>
        </w:tc>
        <w:tc>
          <w:tcPr>
            <w:tcW w:w="4999" w:type="dxa"/>
            <w:vAlign w:val="center"/>
          </w:tcPr>
          <w:p w14:paraId="5CCF8EA4" w14:textId="0E3E9C10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Цвет фона карточек</w:t>
            </w:r>
          </w:p>
        </w:tc>
      </w:tr>
      <w:tr w:rsidR="00136AE8" w14:paraId="7C26C5FA" w14:textId="77777777" w:rsidTr="0096454A">
        <w:tc>
          <w:tcPr>
            <w:tcW w:w="4998" w:type="dxa"/>
            <w:vAlign w:val="center"/>
          </w:tcPr>
          <w:p w14:paraId="164D87E7" w14:textId="12F5BB07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card-shadow</w:t>
            </w:r>
            <w:proofErr w:type="spellEnd"/>
          </w:p>
        </w:tc>
        <w:tc>
          <w:tcPr>
            <w:tcW w:w="4999" w:type="dxa"/>
            <w:vAlign w:val="center"/>
          </w:tcPr>
          <w:p w14:paraId="37636BAE" w14:textId="7814AB45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Тень для карточек в обычном состоянии</w:t>
            </w:r>
          </w:p>
        </w:tc>
      </w:tr>
      <w:tr w:rsidR="00136AE8" w14:paraId="522DF7B6" w14:textId="77777777" w:rsidTr="0096454A">
        <w:tc>
          <w:tcPr>
            <w:tcW w:w="4998" w:type="dxa"/>
            <w:vAlign w:val="center"/>
          </w:tcPr>
          <w:p w14:paraId="51EDDF60" w14:textId="4BFB6AF4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card-hover-shadow</w:t>
            </w:r>
            <w:proofErr w:type="spellEnd"/>
          </w:p>
        </w:tc>
        <w:tc>
          <w:tcPr>
            <w:tcW w:w="4999" w:type="dxa"/>
            <w:vAlign w:val="center"/>
          </w:tcPr>
          <w:p w14:paraId="2D9F452F" w14:textId="0742FA45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Тень для карточек при наведении</w:t>
            </w:r>
          </w:p>
        </w:tc>
      </w:tr>
      <w:tr w:rsidR="00136AE8" w14:paraId="0B22BC65" w14:textId="77777777" w:rsidTr="0096454A">
        <w:tc>
          <w:tcPr>
            <w:tcW w:w="4998" w:type="dxa"/>
            <w:vAlign w:val="center"/>
          </w:tcPr>
          <w:p w14:paraId="50375E09" w14:textId="2F87E490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--</w:t>
            </w:r>
            <w:proofErr w:type="spellStart"/>
            <w:r w:rsidRPr="00136AE8">
              <w:rPr>
                <w:szCs w:val="28"/>
              </w:rPr>
              <w:t>primary-blue</w:t>
            </w:r>
            <w:proofErr w:type="spellEnd"/>
          </w:p>
        </w:tc>
        <w:tc>
          <w:tcPr>
            <w:tcW w:w="4999" w:type="dxa"/>
            <w:vAlign w:val="center"/>
          </w:tcPr>
          <w:p w14:paraId="771F6997" w14:textId="0B582455" w:rsidR="00136AE8" w:rsidRPr="00136AE8" w:rsidRDefault="00136AE8" w:rsidP="00136AE8">
            <w:pPr>
              <w:rPr>
                <w:szCs w:val="28"/>
              </w:rPr>
            </w:pPr>
            <w:r w:rsidRPr="00136AE8">
              <w:rPr>
                <w:szCs w:val="28"/>
              </w:rPr>
              <w:t>Основной синий цвет бренда</w:t>
            </w:r>
          </w:p>
        </w:tc>
      </w:tr>
    </w:tbl>
    <w:p w14:paraId="084A89AE" w14:textId="77777777" w:rsidR="00136AE8" w:rsidRDefault="00136AE8" w:rsidP="00851B43">
      <w:pPr>
        <w:spacing w:line="360" w:lineRule="auto"/>
        <w:ind w:firstLine="851"/>
      </w:pPr>
    </w:p>
    <w:p w14:paraId="0F1443B6" w14:textId="77777777" w:rsidR="00851B43" w:rsidRPr="00851B43" w:rsidRDefault="00851B43" w:rsidP="00851B43">
      <w:pPr>
        <w:spacing w:line="360" w:lineRule="auto"/>
        <w:ind w:firstLine="851"/>
      </w:pPr>
      <w:r w:rsidRPr="00851B43">
        <w:t>Обоснование применения:</w:t>
      </w:r>
    </w:p>
    <w:p w14:paraId="177645A8" w14:textId="77777777" w:rsidR="00851B43" w:rsidRPr="00851B43" w:rsidRDefault="002A2EEF" w:rsidP="00851B43">
      <w:pPr>
        <w:spacing w:line="360" w:lineRule="auto"/>
        <w:ind w:firstLine="851"/>
      </w:pPr>
      <w:r>
        <w:t xml:space="preserve">– </w:t>
      </w:r>
      <w:r w:rsidR="00506D78">
        <w:t>е</w:t>
      </w:r>
      <w:r w:rsidR="00851B43" w:rsidRPr="00851B43">
        <w:t>динообразие: Все элементы интерфейса используют единый набор цветов</w:t>
      </w:r>
      <w:r w:rsidR="00506D78">
        <w:t>;</w:t>
      </w:r>
    </w:p>
    <w:p w14:paraId="2F5AFBC6" w14:textId="77777777" w:rsidR="00851B43" w:rsidRPr="00851B43" w:rsidRDefault="002A2EEF" w:rsidP="00851B43">
      <w:pPr>
        <w:spacing w:line="360" w:lineRule="auto"/>
        <w:ind w:firstLine="851"/>
      </w:pPr>
      <w:r>
        <w:t xml:space="preserve">– </w:t>
      </w:r>
      <w:r w:rsidR="00506D78">
        <w:t>б</w:t>
      </w:r>
      <w:r w:rsidR="00851B43" w:rsidRPr="00851B43">
        <w:t>ыстрое изменение темы: Изменение одного значения переменной применяется ко всем элементам</w:t>
      </w:r>
      <w:r w:rsidR="00506D78">
        <w:t>;</w:t>
      </w:r>
    </w:p>
    <w:p w14:paraId="5079A82E" w14:textId="77777777" w:rsidR="00851B43" w:rsidRPr="00851B43" w:rsidRDefault="002A2EEF" w:rsidP="00851B43">
      <w:pPr>
        <w:spacing w:line="360" w:lineRule="auto"/>
        <w:ind w:firstLine="851"/>
      </w:pPr>
      <w:r>
        <w:t xml:space="preserve">– </w:t>
      </w:r>
      <w:r w:rsidR="00506D78">
        <w:t>с</w:t>
      </w:r>
      <w:r w:rsidR="00851B43" w:rsidRPr="00851B43">
        <w:t>емантические названия: Переменные названы по функциональному назначению, а не по конкретному цвету</w:t>
      </w:r>
      <w:r w:rsidR="00506D78">
        <w:t>.</w:t>
      </w:r>
    </w:p>
    <w:p w14:paraId="5F912FE0" w14:textId="77777777" w:rsidR="00136AE8" w:rsidRDefault="002A2EEF" w:rsidP="003D25FF">
      <w:pPr>
        <w:spacing w:line="480" w:lineRule="auto"/>
        <w:contextualSpacing/>
        <w:rPr>
          <w:szCs w:val="28"/>
        </w:rPr>
      </w:pPr>
      <w:r>
        <w:rPr>
          <w:szCs w:val="28"/>
        </w:rPr>
        <w:tab/>
      </w:r>
    </w:p>
    <w:p w14:paraId="2D224080" w14:textId="77777777" w:rsidR="00136AE8" w:rsidRDefault="00136AE8" w:rsidP="003D25FF">
      <w:pPr>
        <w:spacing w:line="480" w:lineRule="auto"/>
        <w:contextualSpacing/>
        <w:rPr>
          <w:szCs w:val="28"/>
        </w:rPr>
      </w:pPr>
    </w:p>
    <w:p w14:paraId="1611421F" w14:textId="77777777" w:rsidR="00136AE8" w:rsidRDefault="00136AE8" w:rsidP="003D25FF">
      <w:pPr>
        <w:spacing w:line="480" w:lineRule="auto"/>
        <w:contextualSpacing/>
        <w:rPr>
          <w:szCs w:val="28"/>
        </w:rPr>
      </w:pPr>
    </w:p>
    <w:p w14:paraId="2F226E03" w14:textId="77777777" w:rsidR="00136AE8" w:rsidRDefault="00136AE8" w:rsidP="003D25FF">
      <w:pPr>
        <w:spacing w:line="480" w:lineRule="auto"/>
        <w:contextualSpacing/>
        <w:rPr>
          <w:szCs w:val="28"/>
        </w:rPr>
      </w:pPr>
    </w:p>
    <w:p w14:paraId="56E33F42" w14:textId="77777777" w:rsidR="00136AE8" w:rsidRDefault="00136AE8" w:rsidP="003D25FF">
      <w:pPr>
        <w:spacing w:line="480" w:lineRule="auto"/>
        <w:contextualSpacing/>
        <w:rPr>
          <w:szCs w:val="28"/>
        </w:rPr>
      </w:pPr>
    </w:p>
    <w:p w14:paraId="66FE9C78" w14:textId="77777777" w:rsidR="00136AE8" w:rsidRDefault="00136AE8" w:rsidP="003D25FF">
      <w:pPr>
        <w:spacing w:line="480" w:lineRule="auto"/>
        <w:contextualSpacing/>
        <w:rPr>
          <w:szCs w:val="28"/>
        </w:rPr>
      </w:pPr>
    </w:p>
    <w:p w14:paraId="6E1FC14D" w14:textId="77777777" w:rsidR="000B3BD6" w:rsidRDefault="000B3BD6" w:rsidP="00A23436">
      <w:pPr>
        <w:spacing w:line="360" w:lineRule="auto"/>
        <w:ind w:firstLine="851"/>
        <w:contextualSpacing/>
        <w:rPr>
          <w:szCs w:val="28"/>
        </w:rPr>
      </w:pPr>
    </w:p>
    <w:p w14:paraId="6635D0F7" w14:textId="5FE69D02" w:rsidR="00535731" w:rsidRDefault="002A2EEF" w:rsidP="00A23436">
      <w:pPr>
        <w:spacing w:line="360" w:lineRule="auto"/>
        <w:ind w:firstLine="851"/>
        <w:contextualSpacing/>
        <w:rPr>
          <w:szCs w:val="28"/>
        </w:rPr>
      </w:pPr>
      <w:r>
        <w:rPr>
          <w:szCs w:val="28"/>
        </w:rPr>
        <w:lastRenderedPageBreak/>
        <w:t>3.3 Анимации и интерактивность.</w:t>
      </w:r>
    </w:p>
    <w:p w14:paraId="4318E4ED" w14:textId="533C03B2" w:rsidR="00136AE8" w:rsidRDefault="00136AE8" w:rsidP="00A23436">
      <w:pPr>
        <w:spacing w:line="360" w:lineRule="auto"/>
        <w:ind w:firstLine="851"/>
        <w:contextualSpacing/>
        <w:rPr>
          <w:szCs w:val="28"/>
        </w:rPr>
      </w:pPr>
      <w:r>
        <w:rPr>
          <w:szCs w:val="28"/>
        </w:rPr>
        <w:t>Анимации сайта представлены в соответствии с таблицей 4</w:t>
      </w:r>
    </w:p>
    <w:p w14:paraId="3B1102B5" w14:textId="36DBA012" w:rsidR="002A2EEF" w:rsidRDefault="00136AE8" w:rsidP="00A23436">
      <w:pPr>
        <w:spacing w:line="360" w:lineRule="auto"/>
        <w:ind w:firstLine="851"/>
      </w:pPr>
      <w:r>
        <w:t>Таблица 4 – Анимации сайта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998"/>
        <w:gridCol w:w="4999"/>
      </w:tblGrid>
      <w:tr w:rsidR="00136AE8" w14:paraId="78D65021" w14:textId="77777777" w:rsidTr="00CC47C0">
        <w:tc>
          <w:tcPr>
            <w:tcW w:w="4998" w:type="dxa"/>
            <w:vAlign w:val="center"/>
          </w:tcPr>
          <w:p w14:paraId="718AB8BE" w14:textId="59889D9B" w:rsidR="00136AE8" w:rsidRPr="00136AE8" w:rsidRDefault="00136AE8" w:rsidP="00136AE8">
            <w:r w:rsidRPr="00136AE8">
              <w:t>Функция/Блок кода</w:t>
            </w:r>
          </w:p>
        </w:tc>
        <w:tc>
          <w:tcPr>
            <w:tcW w:w="4999" w:type="dxa"/>
            <w:vAlign w:val="center"/>
          </w:tcPr>
          <w:p w14:paraId="71DE5100" w14:textId="691332BA" w:rsidR="00136AE8" w:rsidRPr="00136AE8" w:rsidRDefault="00136AE8" w:rsidP="00136AE8">
            <w:r w:rsidRPr="00136AE8">
              <w:t>Краткое описание</w:t>
            </w:r>
          </w:p>
        </w:tc>
      </w:tr>
      <w:tr w:rsidR="00136AE8" w:rsidRPr="00136AE8" w14:paraId="1829B8B5" w14:textId="77777777" w:rsidTr="00CC47C0">
        <w:tc>
          <w:tcPr>
            <w:tcW w:w="4998" w:type="dxa"/>
            <w:vAlign w:val="center"/>
          </w:tcPr>
          <w:p w14:paraId="50CCE7D1" w14:textId="208DE73C" w:rsidR="00136AE8" w:rsidRPr="00136AE8" w:rsidRDefault="00136AE8" w:rsidP="00136AE8">
            <w:proofErr w:type="spellStart"/>
            <w:r w:rsidRPr="00136AE8">
              <w:t>DOMContentLoaded</w:t>
            </w:r>
            <w:proofErr w:type="spellEnd"/>
          </w:p>
        </w:tc>
        <w:tc>
          <w:tcPr>
            <w:tcW w:w="4999" w:type="dxa"/>
            <w:vAlign w:val="center"/>
          </w:tcPr>
          <w:p w14:paraId="5FE61112" w14:textId="7EEC9E38" w:rsidR="00136AE8" w:rsidRPr="00136AE8" w:rsidRDefault="00136AE8" w:rsidP="00136AE8">
            <w:r w:rsidRPr="00136AE8">
              <w:t>Ожидание полной загрузки DOM перед выполнением скриптов</w:t>
            </w:r>
          </w:p>
        </w:tc>
      </w:tr>
      <w:tr w:rsidR="00136AE8" w:rsidRPr="00136AE8" w14:paraId="2115D0AC" w14:textId="77777777" w:rsidTr="00CC47C0">
        <w:tc>
          <w:tcPr>
            <w:tcW w:w="4998" w:type="dxa"/>
            <w:vAlign w:val="center"/>
          </w:tcPr>
          <w:p w14:paraId="139FB114" w14:textId="567EB7BD" w:rsidR="00136AE8" w:rsidRPr="00136AE8" w:rsidRDefault="00136AE8" w:rsidP="00136AE8">
            <w:r w:rsidRPr="00136AE8">
              <w:t xml:space="preserve">Smooth </w:t>
            </w:r>
            <w:proofErr w:type="spellStart"/>
            <w:r w:rsidRPr="00136AE8">
              <w:t>scrolling</w:t>
            </w:r>
            <w:proofErr w:type="spellEnd"/>
          </w:p>
        </w:tc>
        <w:tc>
          <w:tcPr>
            <w:tcW w:w="4999" w:type="dxa"/>
            <w:vAlign w:val="center"/>
          </w:tcPr>
          <w:p w14:paraId="7058FE04" w14:textId="565BAEFE" w:rsidR="00136AE8" w:rsidRPr="00136AE8" w:rsidRDefault="00136AE8" w:rsidP="00136AE8">
            <w:r w:rsidRPr="00136AE8">
              <w:t>Плавная прокрутка к якорным ссылкам при навигации</w:t>
            </w:r>
          </w:p>
        </w:tc>
      </w:tr>
      <w:tr w:rsidR="00136AE8" w:rsidRPr="00136AE8" w14:paraId="24759B39" w14:textId="77777777" w:rsidTr="00CC47C0">
        <w:tc>
          <w:tcPr>
            <w:tcW w:w="4998" w:type="dxa"/>
            <w:vAlign w:val="center"/>
          </w:tcPr>
          <w:p w14:paraId="5CF31BA4" w14:textId="16551E3E" w:rsidR="00136AE8" w:rsidRPr="00136AE8" w:rsidRDefault="00136AE8" w:rsidP="00136AE8">
            <w:proofErr w:type="spellStart"/>
            <w:r w:rsidRPr="00136AE8">
              <w:t>Header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scroll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effect</w:t>
            </w:r>
            <w:proofErr w:type="spellEnd"/>
          </w:p>
        </w:tc>
        <w:tc>
          <w:tcPr>
            <w:tcW w:w="4999" w:type="dxa"/>
            <w:vAlign w:val="center"/>
          </w:tcPr>
          <w:p w14:paraId="75785584" w14:textId="5A75ED70" w:rsidR="00136AE8" w:rsidRPr="00136AE8" w:rsidRDefault="00136AE8" w:rsidP="00136AE8">
            <w:r w:rsidRPr="00136AE8">
              <w:t xml:space="preserve">Изменение прозрачности и размытия шапки при </w:t>
            </w:r>
            <w:proofErr w:type="spellStart"/>
            <w:r w:rsidRPr="00136AE8">
              <w:t>скролле</w:t>
            </w:r>
            <w:proofErr w:type="spellEnd"/>
          </w:p>
        </w:tc>
      </w:tr>
      <w:tr w:rsidR="00136AE8" w:rsidRPr="00136AE8" w14:paraId="4D6CED8F" w14:textId="77777777" w:rsidTr="00CC47C0">
        <w:tc>
          <w:tcPr>
            <w:tcW w:w="4998" w:type="dxa"/>
            <w:vAlign w:val="center"/>
          </w:tcPr>
          <w:p w14:paraId="4ED08D55" w14:textId="7922D560" w:rsidR="00136AE8" w:rsidRPr="00136AE8" w:rsidRDefault="00136AE8" w:rsidP="00136AE8">
            <w:proofErr w:type="spellStart"/>
            <w:r w:rsidRPr="00136AE8">
              <w:t>lastScrollY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tracking</w:t>
            </w:r>
            <w:proofErr w:type="spellEnd"/>
          </w:p>
        </w:tc>
        <w:tc>
          <w:tcPr>
            <w:tcW w:w="4999" w:type="dxa"/>
            <w:vAlign w:val="center"/>
          </w:tcPr>
          <w:p w14:paraId="31CAD57D" w14:textId="4860AF19" w:rsidR="00136AE8" w:rsidRPr="00136AE8" w:rsidRDefault="00136AE8" w:rsidP="00136AE8">
            <w:r w:rsidRPr="00136AE8">
              <w:t xml:space="preserve">Отслеживание предыдущей позиции </w:t>
            </w:r>
            <w:proofErr w:type="spellStart"/>
            <w:r w:rsidRPr="00136AE8">
              <w:t>скролла</w:t>
            </w:r>
            <w:proofErr w:type="spellEnd"/>
            <w:r w:rsidRPr="00136AE8">
              <w:t xml:space="preserve"> для логики скрытия</w:t>
            </w:r>
          </w:p>
        </w:tc>
      </w:tr>
      <w:tr w:rsidR="00136AE8" w:rsidRPr="00136AE8" w14:paraId="71DBB354" w14:textId="77777777" w:rsidTr="00CC47C0">
        <w:tc>
          <w:tcPr>
            <w:tcW w:w="4998" w:type="dxa"/>
            <w:vAlign w:val="center"/>
          </w:tcPr>
          <w:p w14:paraId="66E255EC" w14:textId="402A2939" w:rsidR="00136AE8" w:rsidRPr="00136AE8" w:rsidRDefault="00136AE8" w:rsidP="00136AE8">
            <w:proofErr w:type="spellStart"/>
            <w:r w:rsidRPr="00136AE8">
              <w:t>Hide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header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on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scroll</w:t>
            </w:r>
            <w:proofErr w:type="spellEnd"/>
          </w:p>
        </w:tc>
        <w:tc>
          <w:tcPr>
            <w:tcW w:w="4999" w:type="dxa"/>
            <w:vAlign w:val="center"/>
          </w:tcPr>
          <w:p w14:paraId="140729CF" w14:textId="2C7C5310" w:rsidR="00136AE8" w:rsidRPr="00136AE8" w:rsidRDefault="00136AE8" w:rsidP="00136AE8">
            <w:r w:rsidRPr="00136AE8">
              <w:t>Автоматическое скрытие шапки при прокрутке вниз</w:t>
            </w:r>
          </w:p>
        </w:tc>
      </w:tr>
      <w:tr w:rsidR="00136AE8" w:rsidRPr="00136AE8" w14:paraId="6D66E272" w14:textId="77777777" w:rsidTr="00CC47C0">
        <w:tc>
          <w:tcPr>
            <w:tcW w:w="4998" w:type="dxa"/>
            <w:vAlign w:val="center"/>
          </w:tcPr>
          <w:p w14:paraId="147B8226" w14:textId="388B611C" w:rsidR="00136AE8" w:rsidRPr="00136AE8" w:rsidRDefault="00136AE8" w:rsidP="00136AE8">
            <w:proofErr w:type="spellStart"/>
            <w:r w:rsidRPr="00136AE8">
              <w:t>Intersection</w:t>
            </w:r>
            <w:proofErr w:type="spellEnd"/>
            <w:r w:rsidRPr="00136AE8">
              <w:t xml:space="preserve"> Observer</w:t>
            </w:r>
          </w:p>
        </w:tc>
        <w:tc>
          <w:tcPr>
            <w:tcW w:w="4999" w:type="dxa"/>
            <w:vAlign w:val="center"/>
          </w:tcPr>
          <w:p w14:paraId="613C9D2E" w14:textId="56192FE9" w:rsidR="00136AE8" w:rsidRPr="00136AE8" w:rsidRDefault="00136AE8" w:rsidP="00136AE8">
            <w:r w:rsidRPr="00136AE8">
              <w:t xml:space="preserve">Наблюдатель за пересечением элементов с </w:t>
            </w:r>
            <w:proofErr w:type="spellStart"/>
            <w:r w:rsidRPr="00136AE8">
              <w:t>viewport</w:t>
            </w:r>
            <w:proofErr w:type="spellEnd"/>
          </w:p>
        </w:tc>
      </w:tr>
      <w:tr w:rsidR="00136AE8" w:rsidRPr="00136AE8" w14:paraId="7A53A204" w14:textId="77777777" w:rsidTr="00CC47C0">
        <w:tc>
          <w:tcPr>
            <w:tcW w:w="4998" w:type="dxa"/>
            <w:vAlign w:val="center"/>
          </w:tcPr>
          <w:p w14:paraId="1F0A2F78" w14:textId="1F4FD517" w:rsidR="00136AE8" w:rsidRPr="00136AE8" w:rsidRDefault="00136AE8" w:rsidP="00136AE8">
            <w:proofErr w:type="spellStart"/>
            <w:r w:rsidRPr="00136AE8">
              <w:t>observerOptions</w:t>
            </w:r>
            <w:proofErr w:type="spellEnd"/>
          </w:p>
        </w:tc>
        <w:tc>
          <w:tcPr>
            <w:tcW w:w="4999" w:type="dxa"/>
            <w:vAlign w:val="center"/>
          </w:tcPr>
          <w:p w14:paraId="64CBD267" w14:textId="54AE85DB" w:rsidR="00136AE8" w:rsidRPr="00136AE8" w:rsidRDefault="00136AE8" w:rsidP="00136AE8">
            <w:r w:rsidRPr="00136AE8">
              <w:t>Настройки наблюдателя (порог видимости и отступы)</w:t>
            </w:r>
          </w:p>
        </w:tc>
      </w:tr>
      <w:tr w:rsidR="00136AE8" w:rsidRPr="00136AE8" w14:paraId="7DFFF7C4" w14:textId="77777777" w:rsidTr="00CC47C0">
        <w:tc>
          <w:tcPr>
            <w:tcW w:w="4998" w:type="dxa"/>
            <w:vAlign w:val="center"/>
          </w:tcPr>
          <w:p w14:paraId="05FD43C9" w14:textId="46520CBB" w:rsidR="00136AE8" w:rsidRPr="00136AE8" w:rsidRDefault="00136AE8" w:rsidP="00136AE8">
            <w:proofErr w:type="spellStart"/>
            <w:r w:rsidRPr="00136AE8">
              <w:t>Fade-in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animations</w:t>
            </w:r>
            <w:proofErr w:type="spellEnd"/>
          </w:p>
        </w:tc>
        <w:tc>
          <w:tcPr>
            <w:tcW w:w="4999" w:type="dxa"/>
            <w:vAlign w:val="center"/>
          </w:tcPr>
          <w:p w14:paraId="601E1B08" w14:textId="54BF4A88" w:rsidR="00136AE8" w:rsidRPr="00136AE8" w:rsidRDefault="00136AE8" w:rsidP="00136AE8">
            <w:r w:rsidRPr="00136AE8">
              <w:t xml:space="preserve">Анимация появления элементов при </w:t>
            </w:r>
            <w:proofErr w:type="spellStart"/>
            <w:r w:rsidRPr="00136AE8">
              <w:t>скролле</w:t>
            </w:r>
            <w:proofErr w:type="spellEnd"/>
          </w:p>
        </w:tc>
      </w:tr>
      <w:tr w:rsidR="00136AE8" w:rsidRPr="00136AE8" w14:paraId="08D82795" w14:textId="77777777" w:rsidTr="00CC47C0">
        <w:tc>
          <w:tcPr>
            <w:tcW w:w="4998" w:type="dxa"/>
            <w:vAlign w:val="center"/>
          </w:tcPr>
          <w:p w14:paraId="13C3EA2B" w14:textId="499B3320" w:rsidR="00136AE8" w:rsidRPr="00136AE8" w:rsidRDefault="00136AE8" w:rsidP="00136AE8">
            <w:proofErr w:type="spellStart"/>
            <w:r w:rsidRPr="00136AE8">
              <w:t>Element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observation</w:t>
            </w:r>
            <w:proofErr w:type="spellEnd"/>
          </w:p>
        </w:tc>
        <w:tc>
          <w:tcPr>
            <w:tcW w:w="4999" w:type="dxa"/>
            <w:vAlign w:val="center"/>
          </w:tcPr>
          <w:p w14:paraId="5DFB32C9" w14:textId="620525CB" w:rsidR="00136AE8" w:rsidRPr="00136AE8" w:rsidRDefault="00136AE8" w:rsidP="00136AE8">
            <w:r w:rsidRPr="00136AE8">
              <w:t>Применение наблюдателя к конкретным элементам страницы</w:t>
            </w:r>
          </w:p>
        </w:tc>
      </w:tr>
      <w:tr w:rsidR="00136AE8" w:rsidRPr="00136AE8" w14:paraId="25C041C9" w14:textId="77777777" w:rsidTr="00CC47C0">
        <w:tc>
          <w:tcPr>
            <w:tcW w:w="4998" w:type="dxa"/>
            <w:vAlign w:val="center"/>
          </w:tcPr>
          <w:p w14:paraId="38BD86AC" w14:textId="7A87CE69" w:rsidR="00136AE8" w:rsidRPr="00136AE8" w:rsidRDefault="00136AE8" w:rsidP="00136AE8">
            <w:proofErr w:type="spellStart"/>
            <w:r w:rsidRPr="00136AE8">
              <w:t>Transform</w:t>
            </w:r>
            <w:proofErr w:type="spellEnd"/>
            <w:r w:rsidRPr="00136AE8">
              <w:t xml:space="preserve"> </w:t>
            </w:r>
            <w:proofErr w:type="spellStart"/>
            <w:r w:rsidRPr="00136AE8">
              <w:t>transitions</w:t>
            </w:r>
            <w:proofErr w:type="spellEnd"/>
          </w:p>
        </w:tc>
        <w:tc>
          <w:tcPr>
            <w:tcW w:w="4999" w:type="dxa"/>
            <w:vAlign w:val="center"/>
          </w:tcPr>
          <w:p w14:paraId="59E4488D" w14:textId="4706810A" w:rsidR="00136AE8" w:rsidRPr="00136AE8" w:rsidRDefault="00136AE8" w:rsidP="00136AE8">
            <w:r w:rsidRPr="00136AE8">
              <w:t xml:space="preserve">Плавные переходы для </w:t>
            </w:r>
            <w:proofErr w:type="spellStart"/>
            <w:r w:rsidRPr="00136AE8">
              <w:t>opacity</w:t>
            </w:r>
            <w:proofErr w:type="spellEnd"/>
            <w:r w:rsidRPr="00136AE8">
              <w:t xml:space="preserve"> и </w:t>
            </w:r>
            <w:proofErr w:type="spellStart"/>
            <w:r w:rsidRPr="00136AE8">
              <w:t>transform</w:t>
            </w:r>
            <w:proofErr w:type="spellEnd"/>
            <w:r w:rsidRPr="00136AE8">
              <w:t xml:space="preserve"> свойств</w:t>
            </w:r>
          </w:p>
        </w:tc>
      </w:tr>
    </w:tbl>
    <w:p w14:paraId="76CC6183" w14:textId="77777777" w:rsidR="00136AE8" w:rsidRPr="00136AE8" w:rsidRDefault="00136AE8" w:rsidP="002A2EEF">
      <w:pPr>
        <w:spacing w:line="360" w:lineRule="auto"/>
        <w:ind w:firstLine="851"/>
      </w:pPr>
    </w:p>
    <w:p w14:paraId="16A1A37C" w14:textId="77777777" w:rsidR="0031071F" w:rsidRPr="00136AE8" w:rsidRDefault="0031071F" w:rsidP="00950E5E">
      <w:pPr>
        <w:spacing w:before="120" w:line="480" w:lineRule="auto"/>
        <w:jc w:val="center"/>
        <w:rPr>
          <w:szCs w:val="28"/>
        </w:rPr>
      </w:pPr>
    </w:p>
    <w:p w14:paraId="52099BB2" w14:textId="77777777" w:rsidR="0031071F" w:rsidRPr="00136AE8" w:rsidRDefault="0031071F" w:rsidP="00950E5E">
      <w:pPr>
        <w:spacing w:before="120" w:line="480" w:lineRule="auto"/>
        <w:jc w:val="center"/>
        <w:rPr>
          <w:szCs w:val="28"/>
        </w:rPr>
      </w:pPr>
    </w:p>
    <w:p w14:paraId="55A6D8B9" w14:textId="77777777" w:rsidR="0031071F" w:rsidRPr="00136AE8" w:rsidRDefault="0031071F" w:rsidP="00950E5E">
      <w:pPr>
        <w:spacing w:before="120" w:line="480" w:lineRule="auto"/>
        <w:jc w:val="center"/>
        <w:rPr>
          <w:szCs w:val="28"/>
        </w:rPr>
      </w:pPr>
    </w:p>
    <w:p w14:paraId="7CD521F9" w14:textId="77777777" w:rsidR="0031071F" w:rsidRPr="00136AE8" w:rsidRDefault="0031071F" w:rsidP="00950E5E">
      <w:pPr>
        <w:spacing w:before="120" w:line="480" w:lineRule="auto"/>
        <w:jc w:val="center"/>
        <w:rPr>
          <w:szCs w:val="28"/>
        </w:rPr>
      </w:pPr>
    </w:p>
    <w:p w14:paraId="17853576" w14:textId="77777777" w:rsidR="0031071F" w:rsidRPr="00136AE8" w:rsidRDefault="0031071F" w:rsidP="00950E5E">
      <w:pPr>
        <w:spacing w:before="120" w:line="480" w:lineRule="auto"/>
        <w:jc w:val="center"/>
        <w:rPr>
          <w:szCs w:val="28"/>
        </w:rPr>
      </w:pPr>
    </w:p>
    <w:p w14:paraId="6C60A7D6" w14:textId="77777777" w:rsidR="0031071F" w:rsidRPr="00136AE8" w:rsidRDefault="0031071F" w:rsidP="00950E5E">
      <w:pPr>
        <w:spacing w:before="120" w:line="480" w:lineRule="auto"/>
        <w:jc w:val="center"/>
        <w:rPr>
          <w:szCs w:val="28"/>
        </w:rPr>
      </w:pPr>
    </w:p>
    <w:p w14:paraId="3E315F77" w14:textId="77777777" w:rsidR="0031071F" w:rsidRPr="00136AE8" w:rsidRDefault="0031071F" w:rsidP="00A23436">
      <w:pPr>
        <w:spacing w:before="120" w:line="480" w:lineRule="auto"/>
        <w:rPr>
          <w:szCs w:val="28"/>
        </w:rPr>
      </w:pPr>
    </w:p>
    <w:p w14:paraId="07281C58" w14:textId="77777777" w:rsidR="002A2EEF" w:rsidRPr="003D25FF" w:rsidRDefault="002A2EEF" w:rsidP="00950E5E">
      <w:pPr>
        <w:spacing w:before="120" w:line="480" w:lineRule="auto"/>
        <w:jc w:val="center"/>
        <w:rPr>
          <w:szCs w:val="28"/>
        </w:rPr>
      </w:pPr>
      <w:r w:rsidRPr="003D25FF">
        <w:rPr>
          <w:szCs w:val="28"/>
        </w:rPr>
        <w:lastRenderedPageBreak/>
        <w:t>4 РЕАЛИЗАЦИЯ ПРОЕКТА</w:t>
      </w:r>
    </w:p>
    <w:p w14:paraId="28D413B8" w14:textId="7DFBF492" w:rsidR="00950E5E" w:rsidRPr="00385851" w:rsidRDefault="009A5647" w:rsidP="00385851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Шапка с</w:t>
      </w:r>
      <w:r w:rsidR="00950E5E" w:rsidRPr="00385851">
        <w:rPr>
          <w:color w:val="0F1115"/>
          <w:sz w:val="28"/>
          <w:szCs w:val="28"/>
        </w:rPr>
        <w:t xml:space="preserve"> навигацио</w:t>
      </w:r>
      <w:r w:rsidRPr="00385851">
        <w:rPr>
          <w:color w:val="0F1115"/>
          <w:sz w:val="28"/>
          <w:szCs w:val="28"/>
        </w:rPr>
        <w:t xml:space="preserve">нным меню и призывом к действию </w:t>
      </w:r>
      <w:proofErr w:type="spellStart"/>
      <w:r w:rsidRPr="00385851">
        <w:rPr>
          <w:color w:val="0F1115"/>
          <w:sz w:val="28"/>
          <w:szCs w:val="28"/>
        </w:rPr>
        <w:t>представленно</w:t>
      </w:r>
      <w:proofErr w:type="spellEnd"/>
      <w:r w:rsidR="00950E5E" w:rsidRPr="00385851">
        <w:rPr>
          <w:color w:val="0F1115"/>
          <w:sz w:val="28"/>
          <w:szCs w:val="28"/>
        </w:rPr>
        <w:t xml:space="preserve"> в соответствии с ри</w:t>
      </w:r>
      <w:r w:rsidRPr="00385851">
        <w:rPr>
          <w:color w:val="0F1115"/>
          <w:sz w:val="28"/>
          <w:szCs w:val="28"/>
        </w:rPr>
        <w:t>сунком 12</w:t>
      </w:r>
      <w:r w:rsidR="00950E5E" w:rsidRPr="00385851">
        <w:rPr>
          <w:color w:val="0F1115"/>
          <w:sz w:val="28"/>
          <w:szCs w:val="28"/>
        </w:rPr>
        <w:t>.</w:t>
      </w:r>
    </w:p>
    <w:p w14:paraId="6B0532B6" w14:textId="04C77B11" w:rsidR="00950E5E" w:rsidRPr="00385851" w:rsidRDefault="005A7135" w:rsidP="0087364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385851">
        <w:rPr>
          <w:noProof/>
          <w:color w:val="0F1115"/>
        </w:rPr>
        <w:drawing>
          <wp:inline distT="0" distB="0" distL="0" distR="0" wp14:anchorId="30A0E7B4" wp14:editId="27E59F96">
            <wp:extent cx="6152515" cy="2352675"/>
            <wp:effectExtent l="0" t="0" r="63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E5E" w:rsidRPr="00385851">
        <w:rPr>
          <w:color w:val="0F1115"/>
        </w:rPr>
        <w:br/>
      </w:r>
      <w:r w:rsidR="00950E5E" w:rsidRPr="00385851">
        <w:rPr>
          <w:color w:val="0F1115"/>
          <w:sz w:val="28"/>
          <w:szCs w:val="28"/>
        </w:rPr>
        <w:t>Рисунок</w:t>
      </w:r>
      <w:r w:rsidR="009A5647" w:rsidRPr="00385851">
        <w:rPr>
          <w:color w:val="0F1115"/>
          <w:sz w:val="28"/>
          <w:szCs w:val="28"/>
        </w:rPr>
        <w:t xml:space="preserve"> 12</w:t>
      </w:r>
      <w:r w:rsidR="00950E5E" w:rsidRPr="00385851">
        <w:rPr>
          <w:color w:val="0F1115"/>
          <w:sz w:val="28"/>
          <w:szCs w:val="28"/>
        </w:rPr>
        <w:t xml:space="preserve"> – Главная страница веб-сайта</w:t>
      </w:r>
    </w:p>
    <w:p w14:paraId="41776B26" w14:textId="1B995B50" w:rsidR="00950E5E" w:rsidRPr="00385851" w:rsidRDefault="00950E5E" w:rsidP="003D25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proofErr w:type="gramStart"/>
      <w:r w:rsidRPr="00385851">
        <w:rPr>
          <w:color w:val="0F1115"/>
          <w:sz w:val="28"/>
          <w:szCs w:val="28"/>
        </w:rPr>
        <w:t>Прокрутив ниже</w:t>
      </w:r>
      <w:proofErr w:type="gramEnd"/>
      <w:r w:rsidRPr="00385851">
        <w:rPr>
          <w:color w:val="0F1115"/>
          <w:sz w:val="28"/>
          <w:szCs w:val="28"/>
        </w:rPr>
        <w:t xml:space="preserve"> пользователь попадает в юридическую статистику компа</w:t>
      </w:r>
      <w:r w:rsidR="009A5647" w:rsidRPr="00385851">
        <w:rPr>
          <w:color w:val="0F1115"/>
          <w:sz w:val="28"/>
          <w:szCs w:val="28"/>
        </w:rPr>
        <w:t>нии, в соответствии с рисунком 13</w:t>
      </w:r>
      <w:r w:rsidRPr="00385851">
        <w:rPr>
          <w:color w:val="0F1115"/>
          <w:sz w:val="28"/>
          <w:szCs w:val="28"/>
        </w:rPr>
        <w:t>.</w:t>
      </w:r>
    </w:p>
    <w:p w14:paraId="1D567489" w14:textId="77777777" w:rsidR="00950E5E" w:rsidRPr="00385851" w:rsidRDefault="005A7135" w:rsidP="00950E5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85851">
        <w:rPr>
          <w:noProof/>
          <w:color w:val="0F1115"/>
          <w:sz w:val="28"/>
          <w:szCs w:val="28"/>
        </w:rPr>
        <w:drawing>
          <wp:inline distT="0" distB="0" distL="0" distR="0" wp14:anchorId="2F280400" wp14:editId="2D2E4AEB">
            <wp:extent cx="6152515" cy="2192020"/>
            <wp:effectExtent l="0" t="0" r="63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7C8C" w14:textId="65F5BED5" w:rsidR="00950E5E" w:rsidRPr="00385851" w:rsidRDefault="009A5647" w:rsidP="0087364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Рисунок 13</w:t>
      </w:r>
      <w:r w:rsidR="00950E5E" w:rsidRPr="00385851">
        <w:rPr>
          <w:color w:val="0F1115"/>
          <w:sz w:val="28"/>
          <w:szCs w:val="28"/>
        </w:rPr>
        <w:t xml:space="preserve"> – Главная страница веб-сайта</w:t>
      </w:r>
    </w:p>
    <w:p w14:paraId="51D3B2FE" w14:textId="7F06A74B" w:rsidR="00950E5E" w:rsidRPr="00385851" w:rsidRDefault="00950E5E" w:rsidP="0038585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При прокрутке страницы вниз пользователь попадает в раздел "Услуги", где представлены карточки с основными направлениями юридической практики компа</w:t>
      </w:r>
      <w:r w:rsidR="009A5647" w:rsidRPr="00385851">
        <w:rPr>
          <w:color w:val="0F1115"/>
          <w:sz w:val="28"/>
          <w:szCs w:val="28"/>
        </w:rPr>
        <w:t>нии, в соответствии с рисунком 14</w:t>
      </w:r>
      <w:r w:rsidRPr="00385851">
        <w:rPr>
          <w:color w:val="0F1115"/>
          <w:sz w:val="28"/>
          <w:szCs w:val="28"/>
        </w:rPr>
        <w:t>.</w:t>
      </w:r>
    </w:p>
    <w:p w14:paraId="41869397" w14:textId="05090201" w:rsidR="00950E5E" w:rsidRPr="00385851" w:rsidRDefault="00950E5E" w:rsidP="008736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center"/>
        <w:rPr>
          <w:color w:val="0F1115"/>
          <w:sz w:val="28"/>
          <w:szCs w:val="28"/>
        </w:rPr>
      </w:pPr>
      <w:r w:rsidRPr="00385851">
        <w:rPr>
          <w:noProof/>
          <w:color w:val="0F1115"/>
        </w:rPr>
        <w:lastRenderedPageBreak/>
        <w:drawing>
          <wp:inline distT="0" distB="0" distL="0" distR="0" wp14:anchorId="63FCE7D2" wp14:editId="785643F2">
            <wp:extent cx="5611091" cy="3165716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29" cy="316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851">
        <w:rPr>
          <w:color w:val="0F1115"/>
        </w:rPr>
        <w:br/>
      </w:r>
      <w:r w:rsidR="009A5647" w:rsidRPr="00385851">
        <w:rPr>
          <w:rStyle w:val="a8"/>
          <w:i w:val="0"/>
          <w:color w:val="0F1115"/>
          <w:sz w:val="28"/>
          <w:szCs w:val="28"/>
        </w:rPr>
        <w:t>Рисунок 14</w:t>
      </w:r>
      <w:r w:rsidRPr="00385851">
        <w:rPr>
          <w:rStyle w:val="a8"/>
          <w:i w:val="0"/>
          <w:color w:val="0F1115"/>
          <w:sz w:val="28"/>
          <w:szCs w:val="28"/>
        </w:rPr>
        <w:t xml:space="preserve"> – Раздел "Услуги"</w:t>
      </w:r>
    </w:p>
    <w:p w14:paraId="62D8CF1C" w14:textId="6B277F31" w:rsidR="00950E5E" w:rsidRPr="00385851" w:rsidRDefault="00950E5E" w:rsidP="0038585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В разделе "Наша команда" пользователь может увидит готовых специалист</w:t>
      </w:r>
      <w:r w:rsidR="00385851" w:rsidRPr="00385851">
        <w:rPr>
          <w:color w:val="0F1115"/>
          <w:sz w:val="28"/>
          <w:szCs w:val="28"/>
        </w:rPr>
        <w:t>ов, в соответствии с рисунком 15</w:t>
      </w:r>
      <w:r w:rsidRPr="00385851">
        <w:rPr>
          <w:color w:val="0F1115"/>
          <w:sz w:val="28"/>
          <w:szCs w:val="28"/>
        </w:rPr>
        <w:t>.</w:t>
      </w:r>
    </w:p>
    <w:p w14:paraId="328E5B69" w14:textId="5AA5F32B" w:rsidR="00950E5E" w:rsidRPr="00385851" w:rsidRDefault="009A5647" w:rsidP="0087364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8"/>
          <w:rFonts w:ascii="Segoe UI" w:hAnsi="Segoe UI" w:cs="Segoe UI"/>
          <w:color w:val="0F1115"/>
        </w:rPr>
      </w:pPr>
      <w:r w:rsidRPr="00385851">
        <w:rPr>
          <w:rFonts w:ascii="Segoe UI" w:hAnsi="Segoe UI" w:cs="Segoe UI"/>
          <w:noProof/>
          <w:color w:val="0F1115"/>
        </w:rPr>
        <w:drawing>
          <wp:inline distT="0" distB="0" distL="0" distR="0" wp14:anchorId="6864A758" wp14:editId="7874D64C">
            <wp:extent cx="6152515" cy="2508885"/>
            <wp:effectExtent l="0" t="0" r="635" b="571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E5E" w:rsidRPr="00385851">
        <w:rPr>
          <w:rFonts w:ascii="Segoe UI" w:hAnsi="Segoe UI" w:cs="Segoe UI"/>
          <w:color w:val="0F1115"/>
        </w:rPr>
        <w:br/>
      </w:r>
      <w:r w:rsidR="00385851" w:rsidRPr="00385851">
        <w:rPr>
          <w:rStyle w:val="a8"/>
          <w:i w:val="0"/>
          <w:color w:val="0F1115"/>
          <w:sz w:val="28"/>
          <w:szCs w:val="28"/>
        </w:rPr>
        <w:t>Рисунок 15</w:t>
      </w:r>
      <w:r w:rsidR="00950E5E" w:rsidRPr="00385851">
        <w:rPr>
          <w:rStyle w:val="a8"/>
          <w:i w:val="0"/>
          <w:color w:val="0F1115"/>
          <w:sz w:val="28"/>
          <w:szCs w:val="28"/>
        </w:rPr>
        <w:t xml:space="preserve"> – Команда</w:t>
      </w:r>
    </w:p>
    <w:p w14:paraId="1A5596C0" w14:textId="2853CE54" w:rsidR="00950E5E" w:rsidRPr="00385851" w:rsidRDefault="00950E5E" w:rsidP="0038585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Style w:val="a8"/>
          <w:i w:val="0"/>
          <w:color w:val="0F1115"/>
          <w:sz w:val="28"/>
          <w:szCs w:val="28"/>
        </w:rPr>
      </w:pPr>
      <w:r w:rsidRPr="00385851">
        <w:rPr>
          <w:rStyle w:val="a8"/>
          <w:i w:val="0"/>
          <w:color w:val="0F1115"/>
          <w:sz w:val="28"/>
          <w:szCs w:val="28"/>
        </w:rPr>
        <w:t>В низу сайта пользователь может заполнить форму и записаться на консультаци</w:t>
      </w:r>
      <w:r w:rsidR="00385851" w:rsidRPr="00385851">
        <w:rPr>
          <w:rStyle w:val="a8"/>
          <w:i w:val="0"/>
          <w:color w:val="0F1115"/>
          <w:sz w:val="28"/>
          <w:szCs w:val="28"/>
        </w:rPr>
        <w:t>ю,  в соответствии с рисунком 16</w:t>
      </w:r>
      <w:r w:rsidRPr="00385851">
        <w:rPr>
          <w:rStyle w:val="a8"/>
          <w:i w:val="0"/>
          <w:color w:val="0F1115"/>
          <w:sz w:val="28"/>
          <w:szCs w:val="28"/>
        </w:rPr>
        <w:t>.</w:t>
      </w:r>
    </w:p>
    <w:p w14:paraId="608501CA" w14:textId="77777777" w:rsidR="00950E5E" w:rsidRPr="00385851" w:rsidRDefault="00950E5E" w:rsidP="00950E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385851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29F49792" wp14:editId="2767761C">
            <wp:extent cx="6151418" cy="2223655"/>
            <wp:effectExtent l="0" t="0" r="1905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8B81" w14:textId="7176C9C9" w:rsidR="00950E5E" w:rsidRPr="00385851" w:rsidRDefault="00385851" w:rsidP="0087364A">
      <w:pPr>
        <w:spacing w:line="360" w:lineRule="auto"/>
        <w:contextualSpacing/>
        <w:jc w:val="center"/>
        <w:rPr>
          <w:rStyle w:val="a8"/>
          <w:i w:val="0"/>
          <w:color w:val="0F1115"/>
        </w:rPr>
      </w:pPr>
      <w:r w:rsidRPr="00385851">
        <w:rPr>
          <w:rStyle w:val="a8"/>
          <w:i w:val="0"/>
          <w:color w:val="0F1115"/>
        </w:rPr>
        <w:t>Рисунок 16</w:t>
      </w:r>
      <w:r w:rsidR="00950E5E" w:rsidRPr="00385851">
        <w:rPr>
          <w:rStyle w:val="a8"/>
          <w:i w:val="0"/>
          <w:color w:val="0F1115"/>
        </w:rPr>
        <w:t xml:space="preserve"> – Форма обратной связи</w:t>
      </w:r>
    </w:p>
    <w:p w14:paraId="1BCECE00" w14:textId="75280E57" w:rsidR="00950E5E" w:rsidRPr="00385851" w:rsidRDefault="00950E5E" w:rsidP="00385851">
      <w:pPr>
        <w:spacing w:line="360" w:lineRule="auto"/>
        <w:ind w:firstLine="851"/>
        <w:contextualSpacing/>
        <w:rPr>
          <w:rStyle w:val="a8"/>
          <w:i w:val="0"/>
          <w:color w:val="0F1115"/>
        </w:rPr>
      </w:pPr>
      <w:r w:rsidRPr="00385851">
        <w:rPr>
          <w:rStyle w:val="a8"/>
          <w:i w:val="0"/>
          <w:color w:val="0F1115"/>
        </w:rPr>
        <w:t>В самом низу сайта пользователь может встретить подвал с дополнительной информац</w:t>
      </w:r>
      <w:r w:rsidR="00385851" w:rsidRPr="00385851">
        <w:rPr>
          <w:rStyle w:val="a8"/>
          <w:i w:val="0"/>
          <w:color w:val="0F1115"/>
        </w:rPr>
        <w:t>ией в соответствии с рисунком 17</w:t>
      </w:r>
      <w:r w:rsidRPr="00385851">
        <w:rPr>
          <w:rStyle w:val="a8"/>
          <w:i w:val="0"/>
          <w:color w:val="0F1115"/>
        </w:rPr>
        <w:t>.</w:t>
      </w:r>
    </w:p>
    <w:p w14:paraId="67C18C52" w14:textId="283E89AB" w:rsidR="00950E5E" w:rsidRPr="00385851" w:rsidRDefault="00385851" w:rsidP="00950E5E">
      <w:pPr>
        <w:spacing w:line="360" w:lineRule="auto"/>
        <w:contextualSpacing/>
        <w:jc w:val="left"/>
        <w:rPr>
          <w:rStyle w:val="a8"/>
          <w:i w:val="0"/>
          <w:color w:val="0F1115"/>
        </w:rPr>
      </w:pPr>
      <w:r w:rsidRPr="00385851">
        <w:rPr>
          <w:rStyle w:val="a8"/>
          <w:i w:val="0"/>
          <w:noProof/>
          <w:color w:val="0F1115"/>
        </w:rPr>
        <w:drawing>
          <wp:inline distT="0" distB="0" distL="0" distR="0" wp14:anchorId="02341C46" wp14:editId="242D50EB">
            <wp:extent cx="6152515" cy="966470"/>
            <wp:effectExtent l="0" t="0" r="635" b="508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1A15" w14:textId="2E7B4745" w:rsidR="00950E5E" w:rsidRPr="002A2EEF" w:rsidRDefault="00385851" w:rsidP="0087364A">
      <w:pPr>
        <w:spacing w:before="120" w:line="480" w:lineRule="auto"/>
        <w:jc w:val="center"/>
        <w:rPr>
          <w:szCs w:val="28"/>
        </w:rPr>
      </w:pPr>
      <w:r w:rsidRPr="00385851">
        <w:rPr>
          <w:szCs w:val="28"/>
        </w:rPr>
        <w:t>Рисунок 17</w:t>
      </w:r>
      <w:r w:rsidR="00950E5E" w:rsidRPr="00385851">
        <w:rPr>
          <w:szCs w:val="28"/>
        </w:rPr>
        <w:t xml:space="preserve"> – подвал.</w:t>
      </w:r>
    </w:p>
    <w:p w14:paraId="01C24783" w14:textId="77777777" w:rsidR="003D25FF" w:rsidRDefault="003D25FF" w:rsidP="00950E5E">
      <w:pPr>
        <w:spacing w:before="120" w:line="480" w:lineRule="auto"/>
        <w:jc w:val="center"/>
        <w:rPr>
          <w:szCs w:val="28"/>
        </w:rPr>
      </w:pPr>
    </w:p>
    <w:p w14:paraId="153E22B1" w14:textId="77777777" w:rsidR="0031071F" w:rsidRPr="005A7135" w:rsidRDefault="0031071F" w:rsidP="00950E5E">
      <w:pPr>
        <w:spacing w:before="120" w:line="480" w:lineRule="auto"/>
        <w:jc w:val="center"/>
        <w:rPr>
          <w:szCs w:val="28"/>
        </w:rPr>
      </w:pPr>
    </w:p>
    <w:p w14:paraId="0BC59954" w14:textId="77777777" w:rsidR="0031071F" w:rsidRPr="005A7135" w:rsidRDefault="0031071F" w:rsidP="00950E5E">
      <w:pPr>
        <w:spacing w:before="120" w:line="480" w:lineRule="auto"/>
        <w:jc w:val="center"/>
        <w:rPr>
          <w:szCs w:val="28"/>
        </w:rPr>
      </w:pPr>
    </w:p>
    <w:p w14:paraId="3697D866" w14:textId="77777777" w:rsidR="0031071F" w:rsidRPr="005A7135" w:rsidRDefault="0031071F" w:rsidP="00950E5E">
      <w:pPr>
        <w:spacing w:before="120" w:line="480" w:lineRule="auto"/>
        <w:jc w:val="center"/>
        <w:rPr>
          <w:szCs w:val="28"/>
        </w:rPr>
      </w:pPr>
    </w:p>
    <w:p w14:paraId="7A559353" w14:textId="77777777" w:rsidR="0031071F" w:rsidRPr="005A7135" w:rsidRDefault="0031071F" w:rsidP="00950E5E">
      <w:pPr>
        <w:spacing w:before="120" w:line="480" w:lineRule="auto"/>
        <w:jc w:val="center"/>
        <w:rPr>
          <w:szCs w:val="28"/>
        </w:rPr>
      </w:pPr>
    </w:p>
    <w:p w14:paraId="4001C1ED" w14:textId="77777777" w:rsidR="0031071F" w:rsidRPr="005A7135" w:rsidRDefault="0031071F" w:rsidP="00950E5E">
      <w:pPr>
        <w:spacing w:before="120" w:line="480" w:lineRule="auto"/>
        <w:jc w:val="center"/>
        <w:rPr>
          <w:szCs w:val="28"/>
        </w:rPr>
      </w:pPr>
    </w:p>
    <w:p w14:paraId="1E7974CC" w14:textId="77777777" w:rsidR="0031071F" w:rsidRPr="005A7135" w:rsidRDefault="0031071F" w:rsidP="00950E5E">
      <w:pPr>
        <w:spacing w:before="120" w:line="480" w:lineRule="auto"/>
        <w:jc w:val="center"/>
        <w:rPr>
          <w:szCs w:val="28"/>
        </w:rPr>
      </w:pPr>
    </w:p>
    <w:p w14:paraId="34826577" w14:textId="77777777" w:rsidR="0031071F" w:rsidRPr="005A7135" w:rsidRDefault="0031071F" w:rsidP="00950E5E">
      <w:pPr>
        <w:spacing w:before="120" w:line="480" w:lineRule="auto"/>
        <w:jc w:val="center"/>
        <w:rPr>
          <w:szCs w:val="28"/>
        </w:rPr>
      </w:pPr>
    </w:p>
    <w:p w14:paraId="097B5848" w14:textId="77777777" w:rsidR="0031071F" w:rsidRPr="005A7135" w:rsidRDefault="0031071F" w:rsidP="00950E5E">
      <w:pPr>
        <w:spacing w:before="120" w:line="480" w:lineRule="auto"/>
        <w:jc w:val="center"/>
        <w:rPr>
          <w:szCs w:val="28"/>
        </w:rPr>
      </w:pPr>
    </w:p>
    <w:p w14:paraId="5BF671A9" w14:textId="77777777" w:rsidR="00950E5E" w:rsidRDefault="00950E5E" w:rsidP="00950E5E">
      <w:pPr>
        <w:spacing w:before="120" w:line="480" w:lineRule="auto"/>
        <w:jc w:val="center"/>
        <w:rPr>
          <w:szCs w:val="28"/>
        </w:rPr>
      </w:pPr>
      <w:r w:rsidRPr="00950E5E">
        <w:rPr>
          <w:szCs w:val="28"/>
        </w:rPr>
        <w:lastRenderedPageBreak/>
        <w:t>5 ТЕСТИРОВНИЕ</w:t>
      </w:r>
    </w:p>
    <w:p w14:paraId="18734061" w14:textId="77777777" w:rsidR="00950E5E" w:rsidRDefault="00950E5E" w:rsidP="00950E5E">
      <w:pPr>
        <w:spacing w:before="120" w:line="480" w:lineRule="auto"/>
        <w:ind w:firstLine="851"/>
        <w:rPr>
          <w:szCs w:val="28"/>
        </w:rPr>
      </w:pPr>
      <w:r>
        <w:rPr>
          <w:szCs w:val="28"/>
        </w:rPr>
        <w:t>5.1 План тестирования.</w:t>
      </w:r>
    </w:p>
    <w:p w14:paraId="187996DE" w14:textId="77777777" w:rsidR="00950E5E" w:rsidRPr="00506D78" w:rsidRDefault="00950E5E" w:rsidP="00506D78">
      <w:pPr>
        <w:pStyle w:val="3"/>
        <w:shd w:val="clear" w:color="auto" w:fill="FFFFFF"/>
        <w:spacing w:before="0" w:after="0"/>
        <w:jc w:val="both"/>
        <w:rPr>
          <w:color w:val="0F1115"/>
          <w:szCs w:val="28"/>
        </w:rPr>
      </w:pPr>
      <w:r w:rsidRPr="00506D78">
        <w:rPr>
          <w:color w:val="0F1115"/>
          <w:szCs w:val="28"/>
        </w:rPr>
        <w:t>Кросс-браузерное тестирование</w:t>
      </w:r>
    </w:p>
    <w:p w14:paraId="0B9D7D05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  <w:lang w:val="en-US"/>
        </w:rPr>
        <w:t>c</w:t>
      </w:r>
      <w:proofErr w:type="spellStart"/>
      <w:r w:rsidRPr="00506D78">
        <w:rPr>
          <w:szCs w:val="28"/>
        </w:rPr>
        <w:t>hrome</w:t>
      </w:r>
      <w:proofErr w:type="spellEnd"/>
      <w:r w:rsidRPr="00506D78">
        <w:rPr>
          <w:szCs w:val="28"/>
        </w:rPr>
        <w:t> (последняя версия) - проверка основного функционала</w:t>
      </w:r>
      <w:r w:rsidR="00506D78">
        <w:rPr>
          <w:szCs w:val="28"/>
        </w:rPr>
        <w:t>;</w:t>
      </w:r>
    </w:p>
    <w:p w14:paraId="33D1EF66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  <w:lang w:val="en-US"/>
        </w:rPr>
        <w:t>f</w:t>
      </w:r>
      <w:proofErr w:type="spellStart"/>
      <w:r w:rsidRPr="00506D78">
        <w:rPr>
          <w:szCs w:val="28"/>
        </w:rPr>
        <w:t>irefox</w:t>
      </w:r>
      <w:proofErr w:type="spellEnd"/>
      <w:r w:rsidRPr="00506D78">
        <w:rPr>
          <w:szCs w:val="28"/>
        </w:rPr>
        <w:t> (последняя версия) - проверка совместимости CSS и JavaScript</w:t>
      </w:r>
      <w:r w:rsidR="00506D78">
        <w:rPr>
          <w:szCs w:val="28"/>
        </w:rPr>
        <w:t>;</w:t>
      </w:r>
    </w:p>
    <w:p w14:paraId="17D9F9F1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  <w:lang w:val="en-US"/>
        </w:rPr>
        <w:t>s</w:t>
      </w:r>
      <w:proofErr w:type="spellStart"/>
      <w:r w:rsidRPr="00506D78">
        <w:rPr>
          <w:szCs w:val="28"/>
        </w:rPr>
        <w:t>afari</w:t>
      </w:r>
      <w:proofErr w:type="spellEnd"/>
      <w:r w:rsidRPr="00506D78">
        <w:rPr>
          <w:szCs w:val="28"/>
        </w:rPr>
        <w:t xml:space="preserve"> (последняя версия) - тестирование на </w:t>
      </w:r>
      <w:proofErr w:type="spellStart"/>
      <w:r w:rsidRPr="00506D78">
        <w:rPr>
          <w:szCs w:val="28"/>
        </w:rPr>
        <w:t>MacOS</w:t>
      </w:r>
      <w:proofErr w:type="spellEnd"/>
      <w:r w:rsidR="00506D78">
        <w:rPr>
          <w:szCs w:val="28"/>
        </w:rPr>
        <w:t>;</w:t>
      </w:r>
    </w:p>
    <w:p w14:paraId="20565CE2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  <w:lang w:val="en-US"/>
        </w:rPr>
        <w:t>e</w:t>
      </w:r>
      <w:proofErr w:type="spellStart"/>
      <w:r w:rsidRPr="00506D78">
        <w:rPr>
          <w:szCs w:val="28"/>
        </w:rPr>
        <w:t>dge</w:t>
      </w:r>
      <w:proofErr w:type="spellEnd"/>
      <w:r w:rsidRPr="00506D78">
        <w:rPr>
          <w:szCs w:val="28"/>
        </w:rPr>
        <w:t> (последняя версия) - проверка совместимости с Windows</w:t>
      </w:r>
      <w:r w:rsidR="00506D78">
        <w:rPr>
          <w:szCs w:val="28"/>
        </w:rPr>
        <w:t>;</w:t>
      </w:r>
    </w:p>
    <w:p w14:paraId="2C3604C6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  <w:lang w:val="en-US"/>
        </w:rPr>
        <w:t>m</w:t>
      </w:r>
      <w:proofErr w:type="spellStart"/>
      <w:r w:rsidRPr="00506D78">
        <w:rPr>
          <w:szCs w:val="28"/>
        </w:rPr>
        <w:t>obile</w:t>
      </w:r>
      <w:proofErr w:type="spellEnd"/>
      <w:r w:rsidRPr="00506D78">
        <w:rPr>
          <w:szCs w:val="28"/>
        </w:rPr>
        <w:t xml:space="preserve"> браузеры (</w:t>
      </w:r>
      <w:proofErr w:type="spellStart"/>
      <w:r w:rsidRPr="00506D78">
        <w:rPr>
          <w:szCs w:val="28"/>
        </w:rPr>
        <w:t>Chrome</w:t>
      </w:r>
      <w:proofErr w:type="spellEnd"/>
      <w:r w:rsidRPr="00506D78">
        <w:rPr>
          <w:szCs w:val="28"/>
        </w:rPr>
        <w:t xml:space="preserve"> Mobile, Safari Mobile) - тестирование на мобильных устройствах</w:t>
      </w:r>
      <w:r w:rsidR="00506D78">
        <w:rPr>
          <w:szCs w:val="28"/>
        </w:rPr>
        <w:t>.</w:t>
      </w:r>
    </w:p>
    <w:p w14:paraId="2F61DC06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>Тестирование на разных устройствах</w:t>
      </w:r>
    </w:p>
    <w:p w14:paraId="58429F94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</w:rPr>
        <w:t>д</w:t>
      </w:r>
      <w:r w:rsidRPr="00506D78">
        <w:rPr>
          <w:szCs w:val="28"/>
        </w:rPr>
        <w:t>есктоп: 1920x1080, 1366x768, 1440x900</w:t>
      </w:r>
      <w:r w:rsidR="00506D78">
        <w:rPr>
          <w:szCs w:val="28"/>
        </w:rPr>
        <w:t>;</w:t>
      </w:r>
    </w:p>
    <w:p w14:paraId="0EF0E2F6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</w:rPr>
        <w:t>п</w:t>
      </w:r>
      <w:r w:rsidRPr="00506D78">
        <w:rPr>
          <w:szCs w:val="28"/>
        </w:rPr>
        <w:t>ланшеты: 768x1024, 1024x768</w:t>
      </w:r>
      <w:r w:rsidR="00506D78">
        <w:rPr>
          <w:szCs w:val="28"/>
        </w:rPr>
        <w:t>;</w:t>
      </w:r>
    </w:p>
    <w:p w14:paraId="4A3FA3F3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</w:rPr>
        <w:t>м</w:t>
      </w:r>
      <w:r w:rsidRPr="00506D78">
        <w:rPr>
          <w:szCs w:val="28"/>
        </w:rPr>
        <w:t>обильные устройства: 375x667, 414x896, 360x640</w:t>
      </w:r>
      <w:r w:rsidR="00506D78">
        <w:rPr>
          <w:szCs w:val="28"/>
        </w:rPr>
        <w:t>;</w:t>
      </w:r>
    </w:p>
    <w:p w14:paraId="06817E0B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 xml:space="preserve">– </w:t>
      </w:r>
      <w:r w:rsidR="00506D78">
        <w:rPr>
          <w:szCs w:val="28"/>
        </w:rPr>
        <w:t>н</w:t>
      </w:r>
      <w:r w:rsidRPr="00506D78">
        <w:rPr>
          <w:szCs w:val="28"/>
        </w:rPr>
        <w:t>оутбуки: 1280x800, 1366x768</w:t>
      </w:r>
      <w:r w:rsidR="00506D78">
        <w:rPr>
          <w:szCs w:val="28"/>
        </w:rPr>
        <w:t>.</w:t>
      </w:r>
    </w:p>
    <w:p w14:paraId="30CD1A87" w14:textId="77777777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506D78">
        <w:rPr>
          <w:szCs w:val="28"/>
        </w:rPr>
        <w:t>Проверка валидности кода</w:t>
      </w:r>
    </w:p>
    <w:p w14:paraId="477F7F2A" w14:textId="54A8E17F" w:rsidR="00950E5E" w:rsidRPr="00385851" w:rsidRDefault="00950E5E" w:rsidP="00506D78">
      <w:pPr>
        <w:spacing w:line="360" w:lineRule="auto"/>
        <w:ind w:firstLine="851"/>
        <w:rPr>
          <w:szCs w:val="28"/>
        </w:rPr>
      </w:pPr>
      <w:r w:rsidRPr="00385851">
        <w:rPr>
          <w:szCs w:val="28"/>
        </w:rPr>
        <w:t xml:space="preserve">– </w:t>
      </w:r>
      <w:r w:rsidR="00385851" w:rsidRPr="00385851">
        <w:rPr>
          <w:szCs w:val="28"/>
          <w:lang w:val="en-US"/>
        </w:rPr>
        <w:t>H</w:t>
      </w:r>
      <w:r w:rsidR="00506D78" w:rsidRPr="00385851">
        <w:rPr>
          <w:szCs w:val="28"/>
          <w:lang w:val="en-US"/>
        </w:rPr>
        <w:t>tml</w:t>
      </w:r>
      <w:r w:rsidRPr="00385851">
        <w:rPr>
          <w:szCs w:val="28"/>
        </w:rPr>
        <w:t xml:space="preserve"> валидация через W3C </w:t>
      </w:r>
      <w:proofErr w:type="spellStart"/>
      <w:r w:rsidRPr="00385851">
        <w:rPr>
          <w:szCs w:val="28"/>
        </w:rPr>
        <w:t>Validator</w:t>
      </w:r>
      <w:proofErr w:type="spellEnd"/>
      <w:r w:rsidR="00506D78" w:rsidRPr="00385851">
        <w:rPr>
          <w:szCs w:val="28"/>
        </w:rPr>
        <w:t>;</w:t>
      </w:r>
    </w:p>
    <w:p w14:paraId="013E4B19" w14:textId="3A2FC879" w:rsidR="00950E5E" w:rsidRPr="00385851" w:rsidRDefault="00950E5E" w:rsidP="00506D78">
      <w:pPr>
        <w:spacing w:line="360" w:lineRule="auto"/>
        <w:ind w:firstLine="851"/>
        <w:rPr>
          <w:szCs w:val="28"/>
        </w:rPr>
      </w:pPr>
      <w:r w:rsidRPr="00385851">
        <w:rPr>
          <w:szCs w:val="28"/>
        </w:rPr>
        <w:t xml:space="preserve">– </w:t>
      </w:r>
      <w:proofErr w:type="spellStart"/>
      <w:r w:rsidR="00385851" w:rsidRPr="00385851">
        <w:rPr>
          <w:szCs w:val="28"/>
          <w:lang w:val="en-US"/>
        </w:rPr>
        <w:t>C</w:t>
      </w:r>
      <w:r w:rsidR="00506D78" w:rsidRPr="00385851">
        <w:rPr>
          <w:szCs w:val="28"/>
          <w:lang w:val="en-US"/>
        </w:rPr>
        <w:t>ss</w:t>
      </w:r>
      <w:proofErr w:type="spellEnd"/>
      <w:r w:rsidRPr="00385851">
        <w:rPr>
          <w:szCs w:val="28"/>
        </w:rPr>
        <w:t xml:space="preserve"> валидация через W3C CSS </w:t>
      </w:r>
      <w:proofErr w:type="spellStart"/>
      <w:r w:rsidRPr="00385851">
        <w:rPr>
          <w:szCs w:val="28"/>
        </w:rPr>
        <w:t>Validator</w:t>
      </w:r>
      <w:proofErr w:type="spellEnd"/>
      <w:r w:rsidR="00506D78" w:rsidRPr="00385851">
        <w:rPr>
          <w:szCs w:val="28"/>
        </w:rPr>
        <w:t>;</w:t>
      </w:r>
    </w:p>
    <w:p w14:paraId="4DD3B395" w14:textId="3970C219" w:rsidR="00950E5E" w:rsidRPr="00385851" w:rsidRDefault="00950E5E" w:rsidP="00506D78">
      <w:pPr>
        <w:spacing w:line="360" w:lineRule="auto"/>
        <w:ind w:firstLine="851"/>
        <w:rPr>
          <w:szCs w:val="28"/>
        </w:rPr>
      </w:pPr>
      <w:r w:rsidRPr="00385851">
        <w:rPr>
          <w:szCs w:val="28"/>
        </w:rPr>
        <w:t xml:space="preserve">– </w:t>
      </w:r>
      <w:r w:rsidR="00385851" w:rsidRPr="00385851">
        <w:rPr>
          <w:szCs w:val="28"/>
          <w:lang w:val="en-US"/>
        </w:rPr>
        <w:t>J</w:t>
      </w:r>
      <w:proofErr w:type="spellStart"/>
      <w:r w:rsidRPr="00385851">
        <w:rPr>
          <w:szCs w:val="28"/>
        </w:rPr>
        <w:t>avaScript</w:t>
      </w:r>
      <w:proofErr w:type="spellEnd"/>
      <w:r w:rsidRPr="00385851">
        <w:rPr>
          <w:szCs w:val="28"/>
        </w:rPr>
        <w:t xml:space="preserve"> проверка на отсутствие синтаксических ошибок</w:t>
      </w:r>
      <w:r w:rsidR="00506D78" w:rsidRPr="00385851">
        <w:rPr>
          <w:szCs w:val="28"/>
        </w:rPr>
        <w:t>;</w:t>
      </w:r>
    </w:p>
    <w:p w14:paraId="4D9D2921" w14:textId="77777777" w:rsidR="00950E5E" w:rsidRPr="00385851" w:rsidRDefault="00950E5E" w:rsidP="00506D78">
      <w:pPr>
        <w:spacing w:line="360" w:lineRule="auto"/>
        <w:ind w:firstLine="851"/>
        <w:rPr>
          <w:szCs w:val="28"/>
        </w:rPr>
      </w:pPr>
      <w:r w:rsidRPr="00385851">
        <w:rPr>
          <w:szCs w:val="28"/>
        </w:rPr>
        <w:t xml:space="preserve">– </w:t>
      </w:r>
      <w:r w:rsidR="00506D78" w:rsidRPr="00385851">
        <w:rPr>
          <w:szCs w:val="28"/>
        </w:rPr>
        <w:t>д</w:t>
      </w:r>
      <w:r w:rsidRPr="00385851">
        <w:rPr>
          <w:szCs w:val="28"/>
        </w:rPr>
        <w:t>оступность (</w:t>
      </w:r>
      <w:proofErr w:type="spellStart"/>
      <w:r w:rsidRPr="00385851">
        <w:rPr>
          <w:szCs w:val="28"/>
        </w:rPr>
        <w:t>accessibility</w:t>
      </w:r>
      <w:proofErr w:type="spellEnd"/>
      <w:r w:rsidRPr="00385851">
        <w:rPr>
          <w:szCs w:val="28"/>
        </w:rPr>
        <w:t>) - проверка семантики и ARIA атрибутов</w:t>
      </w:r>
      <w:r w:rsidR="00506D78" w:rsidRPr="00385851">
        <w:rPr>
          <w:szCs w:val="28"/>
        </w:rPr>
        <w:t>;</w:t>
      </w:r>
    </w:p>
    <w:p w14:paraId="213FBFAA" w14:textId="7B7E90F1" w:rsidR="00950E5E" w:rsidRPr="00506D78" w:rsidRDefault="00950E5E" w:rsidP="00506D78">
      <w:pPr>
        <w:spacing w:line="360" w:lineRule="auto"/>
        <w:ind w:firstLine="851"/>
        <w:rPr>
          <w:szCs w:val="28"/>
        </w:rPr>
      </w:pPr>
      <w:r w:rsidRPr="00385851">
        <w:rPr>
          <w:szCs w:val="28"/>
        </w:rPr>
        <w:t xml:space="preserve">– </w:t>
      </w:r>
      <w:r w:rsidR="00385851" w:rsidRPr="00385851">
        <w:rPr>
          <w:szCs w:val="28"/>
          <w:lang w:val="en-US"/>
        </w:rPr>
        <w:t>S</w:t>
      </w:r>
      <w:r w:rsidR="00506D78" w:rsidRPr="00385851">
        <w:rPr>
          <w:szCs w:val="28"/>
          <w:lang w:val="en-US"/>
        </w:rPr>
        <w:t>eo</w:t>
      </w:r>
      <w:r w:rsidRPr="00385851">
        <w:rPr>
          <w:szCs w:val="28"/>
        </w:rPr>
        <w:t>-оптимизация - проверка мета-тегов, структуры заголовков</w:t>
      </w:r>
      <w:r w:rsidR="00506D78" w:rsidRPr="00385851">
        <w:rPr>
          <w:szCs w:val="28"/>
        </w:rPr>
        <w:t>.</w:t>
      </w:r>
    </w:p>
    <w:p w14:paraId="25A8AD15" w14:textId="77777777" w:rsidR="00950E5E" w:rsidRPr="00950E5E" w:rsidRDefault="00950E5E" w:rsidP="00950E5E">
      <w:pPr>
        <w:spacing w:line="360" w:lineRule="auto"/>
        <w:ind w:firstLine="851"/>
      </w:pPr>
    </w:p>
    <w:p w14:paraId="5304CDAD" w14:textId="77777777" w:rsidR="00950E5E" w:rsidRDefault="00950E5E" w:rsidP="00950E5E">
      <w:pPr>
        <w:spacing w:before="120" w:line="480" w:lineRule="auto"/>
        <w:ind w:firstLine="851"/>
        <w:rPr>
          <w:szCs w:val="28"/>
        </w:rPr>
      </w:pPr>
    </w:p>
    <w:p w14:paraId="7A5357E3" w14:textId="77777777" w:rsidR="00950E5E" w:rsidRDefault="00950E5E" w:rsidP="00950E5E">
      <w:pPr>
        <w:spacing w:before="120" w:line="480" w:lineRule="auto"/>
        <w:ind w:firstLine="851"/>
        <w:rPr>
          <w:szCs w:val="28"/>
        </w:rPr>
      </w:pPr>
    </w:p>
    <w:p w14:paraId="6A5F8AD6" w14:textId="77777777" w:rsidR="00950E5E" w:rsidRDefault="00950E5E" w:rsidP="00950E5E">
      <w:pPr>
        <w:spacing w:before="120" w:line="480" w:lineRule="auto"/>
        <w:ind w:firstLine="851"/>
        <w:rPr>
          <w:szCs w:val="28"/>
        </w:rPr>
      </w:pPr>
    </w:p>
    <w:p w14:paraId="6E5E18D1" w14:textId="77777777" w:rsidR="00950E5E" w:rsidRDefault="00950E5E" w:rsidP="00950E5E">
      <w:pPr>
        <w:spacing w:before="120" w:line="480" w:lineRule="auto"/>
        <w:ind w:firstLine="851"/>
        <w:rPr>
          <w:szCs w:val="28"/>
        </w:rPr>
      </w:pPr>
    </w:p>
    <w:p w14:paraId="2AEB0B67" w14:textId="77777777" w:rsidR="00950E5E" w:rsidRDefault="00950E5E" w:rsidP="00950E5E">
      <w:pPr>
        <w:spacing w:before="120" w:line="480" w:lineRule="auto"/>
        <w:ind w:firstLine="851"/>
        <w:rPr>
          <w:szCs w:val="28"/>
        </w:rPr>
      </w:pPr>
    </w:p>
    <w:p w14:paraId="16214377" w14:textId="77777777" w:rsidR="00950E5E" w:rsidRPr="00570629" w:rsidRDefault="00950E5E" w:rsidP="00950E5E">
      <w:pPr>
        <w:spacing w:line="360" w:lineRule="auto"/>
        <w:ind w:firstLine="851"/>
        <w:rPr>
          <w:szCs w:val="28"/>
        </w:rPr>
      </w:pPr>
      <w:r w:rsidRPr="00570629">
        <w:rPr>
          <w:szCs w:val="28"/>
        </w:rPr>
        <w:lastRenderedPageBreak/>
        <w:t>5.2 Результат тестирования.</w:t>
      </w:r>
    </w:p>
    <w:p w14:paraId="1525E5EE" w14:textId="27DA7784" w:rsidR="00570629" w:rsidRPr="00385851" w:rsidRDefault="00385851" w:rsidP="00385851">
      <w:pPr>
        <w:spacing w:line="360" w:lineRule="auto"/>
        <w:ind w:firstLine="851"/>
        <w:rPr>
          <w:szCs w:val="28"/>
        </w:rPr>
      </w:pPr>
      <w:r>
        <w:rPr>
          <w:szCs w:val="28"/>
        </w:rPr>
        <w:t>Результаты тестирование разных разрешений экранов и браузеров представлены в соответствии с таблицами 3 – 4.</w:t>
      </w:r>
    </w:p>
    <w:p w14:paraId="1A57F562" w14:textId="2B5DBC9B" w:rsidR="00385851" w:rsidRPr="00385851" w:rsidRDefault="00385851" w:rsidP="0087364A">
      <w:pPr>
        <w:spacing w:line="360" w:lineRule="auto"/>
        <w:rPr>
          <w:szCs w:val="28"/>
        </w:rPr>
      </w:pPr>
      <w:r>
        <w:rPr>
          <w:szCs w:val="28"/>
        </w:rPr>
        <w:t xml:space="preserve">Таблица 3 – Тестирование </w:t>
      </w:r>
      <w:proofErr w:type="gramStart"/>
      <w:r>
        <w:rPr>
          <w:szCs w:val="28"/>
        </w:rPr>
        <w:t>на разных браузеров</w:t>
      </w:r>
      <w:proofErr w:type="gramEnd"/>
      <w:r>
        <w:rPr>
          <w:szCs w:val="28"/>
        </w:rPr>
        <w:t>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499"/>
        <w:gridCol w:w="2499"/>
        <w:gridCol w:w="2499"/>
        <w:gridCol w:w="2500"/>
      </w:tblGrid>
      <w:tr w:rsidR="00570629" w:rsidRPr="00570629" w14:paraId="3CE2ACCE" w14:textId="77777777" w:rsidTr="005A7135">
        <w:tc>
          <w:tcPr>
            <w:tcW w:w="2499" w:type="dxa"/>
            <w:vAlign w:val="center"/>
          </w:tcPr>
          <w:p w14:paraId="69F289B1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Браузер</w:t>
            </w:r>
          </w:p>
        </w:tc>
        <w:tc>
          <w:tcPr>
            <w:tcW w:w="2499" w:type="dxa"/>
            <w:vAlign w:val="center"/>
          </w:tcPr>
          <w:p w14:paraId="189927EA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Версия</w:t>
            </w:r>
          </w:p>
        </w:tc>
        <w:tc>
          <w:tcPr>
            <w:tcW w:w="2499" w:type="dxa"/>
            <w:vAlign w:val="center"/>
          </w:tcPr>
          <w:p w14:paraId="469D02F7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Результат</w:t>
            </w:r>
          </w:p>
        </w:tc>
        <w:tc>
          <w:tcPr>
            <w:tcW w:w="2500" w:type="dxa"/>
            <w:vAlign w:val="center"/>
          </w:tcPr>
          <w:p w14:paraId="10879819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Замечания</w:t>
            </w:r>
          </w:p>
        </w:tc>
      </w:tr>
      <w:tr w:rsidR="00570629" w:rsidRPr="00570629" w14:paraId="68A87653" w14:textId="77777777" w:rsidTr="005A7135">
        <w:tc>
          <w:tcPr>
            <w:tcW w:w="2499" w:type="dxa"/>
            <w:vAlign w:val="center"/>
          </w:tcPr>
          <w:p w14:paraId="5F0C3DBD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proofErr w:type="spellStart"/>
            <w:r w:rsidRPr="00570629">
              <w:rPr>
                <w:color w:val="0F1115"/>
                <w:szCs w:val="28"/>
              </w:rPr>
              <w:t>Chrome</w:t>
            </w:r>
            <w:proofErr w:type="spellEnd"/>
          </w:p>
        </w:tc>
        <w:tc>
          <w:tcPr>
            <w:tcW w:w="2499" w:type="dxa"/>
            <w:vAlign w:val="center"/>
          </w:tcPr>
          <w:p w14:paraId="73A972DE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115+</w:t>
            </w:r>
          </w:p>
        </w:tc>
        <w:tc>
          <w:tcPr>
            <w:tcW w:w="2499" w:type="dxa"/>
            <w:vAlign w:val="center"/>
          </w:tcPr>
          <w:p w14:paraId="46A8AE7A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Отлично</w:t>
            </w:r>
          </w:p>
        </w:tc>
        <w:tc>
          <w:tcPr>
            <w:tcW w:w="2500" w:type="dxa"/>
            <w:vAlign w:val="center"/>
          </w:tcPr>
          <w:p w14:paraId="503A53AA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Все функции работают корректно</w:t>
            </w:r>
          </w:p>
        </w:tc>
      </w:tr>
      <w:tr w:rsidR="00570629" w:rsidRPr="00570629" w14:paraId="0996EB23" w14:textId="77777777" w:rsidTr="005A7135">
        <w:tc>
          <w:tcPr>
            <w:tcW w:w="2499" w:type="dxa"/>
            <w:vAlign w:val="center"/>
          </w:tcPr>
          <w:p w14:paraId="21D038A1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Firefox</w:t>
            </w:r>
          </w:p>
        </w:tc>
        <w:tc>
          <w:tcPr>
            <w:tcW w:w="2499" w:type="dxa"/>
            <w:vAlign w:val="center"/>
          </w:tcPr>
          <w:p w14:paraId="4C19303C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110+</w:t>
            </w:r>
          </w:p>
        </w:tc>
        <w:tc>
          <w:tcPr>
            <w:tcW w:w="2499" w:type="dxa"/>
            <w:vAlign w:val="center"/>
          </w:tcPr>
          <w:p w14:paraId="7D5C4D07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Отлично</w:t>
            </w:r>
          </w:p>
        </w:tc>
        <w:tc>
          <w:tcPr>
            <w:tcW w:w="2500" w:type="dxa"/>
            <w:vAlign w:val="center"/>
          </w:tcPr>
          <w:p w14:paraId="59040093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Полная совместимость</w:t>
            </w:r>
          </w:p>
        </w:tc>
      </w:tr>
      <w:tr w:rsidR="00570629" w:rsidRPr="00570629" w14:paraId="2498ECF2" w14:textId="77777777" w:rsidTr="005A7135">
        <w:tc>
          <w:tcPr>
            <w:tcW w:w="2499" w:type="dxa"/>
            <w:vAlign w:val="center"/>
          </w:tcPr>
          <w:p w14:paraId="7DC7481F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Safari</w:t>
            </w:r>
          </w:p>
        </w:tc>
        <w:tc>
          <w:tcPr>
            <w:tcW w:w="2499" w:type="dxa"/>
            <w:vAlign w:val="center"/>
          </w:tcPr>
          <w:p w14:paraId="6126C61F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14+</w:t>
            </w:r>
          </w:p>
        </w:tc>
        <w:tc>
          <w:tcPr>
            <w:tcW w:w="2499" w:type="dxa"/>
            <w:vAlign w:val="center"/>
          </w:tcPr>
          <w:p w14:paraId="278B6CA7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Отлично</w:t>
            </w:r>
          </w:p>
        </w:tc>
        <w:tc>
          <w:tcPr>
            <w:tcW w:w="2500" w:type="dxa"/>
            <w:vAlign w:val="center"/>
          </w:tcPr>
          <w:p w14:paraId="2AD410E5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Корректное отображение</w:t>
            </w:r>
          </w:p>
        </w:tc>
      </w:tr>
      <w:tr w:rsidR="00570629" w:rsidRPr="00570629" w14:paraId="13AD1914" w14:textId="77777777" w:rsidTr="005A7135">
        <w:tc>
          <w:tcPr>
            <w:tcW w:w="2499" w:type="dxa"/>
            <w:vAlign w:val="center"/>
          </w:tcPr>
          <w:p w14:paraId="19C6CBE5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Edge</w:t>
            </w:r>
          </w:p>
        </w:tc>
        <w:tc>
          <w:tcPr>
            <w:tcW w:w="2499" w:type="dxa"/>
            <w:vAlign w:val="center"/>
          </w:tcPr>
          <w:p w14:paraId="7A88CAB5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110+</w:t>
            </w:r>
          </w:p>
        </w:tc>
        <w:tc>
          <w:tcPr>
            <w:tcW w:w="2499" w:type="dxa"/>
            <w:vAlign w:val="center"/>
          </w:tcPr>
          <w:p w14:paraId="6CD57CA2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Отлично</w:t>
            </w:r>
          </w:p>
        </w:tc>
        <w:tc>
          <w:tcPr>
            <w:tcW w:w="2500" w:type="dxa"/>
            <w:vAlign w:val="center"/>
          </w:tcPr>
          <w:p w14:paraId="551B4EDB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Без замечаний</w:t>
            </w:r>
          </w:p>
        </w:tc>
      </w:tr>
      <w:tr w:rsidR="00570629" w:rsidRPr="00570629" w14:paraId="476228C3" w14:textId="77777777" w:rsidTr="005A7135">
        <w:tc>
          <w:tcPr>
            <w:tcW w:w="2499" w:type="dxa"/>
            <w:vAlign w:val="center"/>
          </w:tcPr>
          <w:p w14:paraId="72A7CEDB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 xml:space="preserve">Mobile </w:t>
            </w:r>
            <w:proofErr w:type="spellStart"/>
            <w:r w:rsidRPr="00570629">
              <w:rPr>
                <w:color w:val="0F1115"/>
                <w:szCs w:val="28"/>
              </w:rPr>
              <w:t>Chrome</w:t>
            </w:r>
            <w:proofErr w:type="spellEnd"/>
          </w:p>
        </w:tc>
        <w:tc>
          <w:tcPr>
            <w:tcW w:w="2499" w:type="dxa"/>
            <w:vAlign w:val="center"/>
          </w:tcPr>
          <w:p w14:paraId="2AB7A969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Последняя</w:t>
            </w:r>
          </w:p>
        </w:tc>
        <w:tc>
          <w:tcPr>
            <w:tcW w:w="2499" w:type="dxa"/>
            <w:vAlign w:val="center"/>
          </w:tcPr>
          <w:p w14:paraId="62EAF2BD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Отлично</w:t>
            </w:r>
          </w:p>
        </w:tc>
        <w:tc>
          <w:tcPr>
            <w:tcW w:w="2500" w:type="dxa"/>
            <w:vAlign w:val="center"/>
          </w:tcPr>
          <w:p w14:paraId="6A6F3571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Адаптивный дизайн работает</w:t>
            </w:r>
          </w:p>
        </w:tc>
      </w:tr>
      <w:tr w:rsidR="00570629" w:rsidRPr="00570629" w14:paraId="13EE3A9D" w14:textId="77777777" w:rsidTr="005A7135">
        <w:tc>
          <w:tcPr>
            <w:tcW w:w="2499" w:type="dxa"/>
            <w:vAlign w:val="center"/>
          </w:tcPr>
          <w:p w14:paraId="1BC28C38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Mobile Safari</w:t>
            </w:r>
          </w:p>
        </w:tc>
        <w:tc>
          <w:tcPr>
            <w:tcW w:w="2499" w:type="dxa"/>
            <w:vAlign w:val="center"/>
          </w:tcPr>
          <w:p w14:paraId="118A0FD9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Последняя</w:t>
            </w:r>
          </w:p>
        </w:tc>
        <w:tc>
          <w:tcPr>
            <w:tcW w:w="2499" w:type="dxa"/>
            <w:vAlign w:val="center"/>
          </w:tcPr>
          <w:p w14:paraId="788EA097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Отлично</w:t>
            </w:r>
          </w:p>
        </w:tc>
        <w:tc>
          <w:tcPr>
            <w:tcW w:w="2500" w:type="dxa"/>
            <w:vAlign w:val="center"/>
          </w:tcPr>
          <w:p w14:paraId="12B3B9DE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Все элементы отображаются правильно</w:t>
            </w:r>
          </w:p>
        </w:tc>
      </w:tr>
    </w:tbl>
    <w:p w14:paraId="354B5F05" w14:textId="70E28710" w:rsidR="00950E5E" w:rsidRPr="00570629" w:rsidRDefault="00385851" w:rsidP="0087364A">
      <w:pPr>
        <w:spacing w:before="120" w:line="480" w:lineRule="auto"/>
        <w:rPr>
          <w:szCs w:val="28"/>
        </w:rPr>
      </w:pPr>
      <w:r>
        <w:rPr>
          <w:szCs w:val="28"/>
        </w:rPr>
        <w:t>Таблица 4 – Тестирование разного разрешения.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465"/>
        <w:gridCol w:w="2464"/>
        <w:gridCol w:w="2582"/>
        <w:gridCol w:w="2486"/>
      </w:tblGrid>
      <w:tr w:rsidR="00570629" w:rsidRPr="00570629" w14:paraId="1EF68C2D" w14:textId="77777777" w:rsidTr="00570629">
        <w:tc>
          <w:tcPr>
            <w:tcW w:w="2465" w:type="dxa"/>
            <w:vAlign w:val="center"/>
          </w:tcPr>
          <w:p w14:paraId="27890F52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Устройство</w:t>
            </w:r>
          </w:p>
        </w:tc>
        <w:tc>
          <w:tcPr>
            <w:tcW w:w="2464" w:type="dxa"/>
            <w:vAlign w:val="center"/>
          </w:tcPr>
          <w:p w14:paraId="501D81B9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Разрешение</w:t>
            </w:r>
          </w:p>
        </w:tc>
        <w:tc>
          <w:tcPr>
            <w:tcW w:w="2582" w:type="dxa"/>
            <w:vAlign w:val="center"/>
          </w:tcPr>
          <w:p w14:paraId="1706743F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Результат</w:t>
            </w:r>
          </w:p>
        </w:tc>
        <w:tc>
          <w:tcPr>
            <w:tcW w:w="2486" w:type="dxa"/>
            <w:vAlign w:val="center"/>
          </w:tcPr>
          <w:p w14:paraId="6DA646C9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Замечания</w:t>
            </w:r>
          </w:p>
        </w:tc>
      </w:tr>
      <w:tr w:rsidR="00570629" w:rsidRPr="00570629" w14:paraId="1E19BD75" w14:textId="77777777" w:rsidTr="00570629">
        <w:tc>
          <w:tcPr>
            <w:tcW w:w="2465" w:type="dxa"/>
            <w:vAlign w:val="center"/>
          </w:tcPr>
          <w:p w14:paraId="736C5743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Десктоп</w:t>
            </w:r>
          </w:p>
        </w:tc>
        <w:tc>
          <w:tcPr>
            <w:tcW w:w="2464" w:type="dxa"/>
            <w:vAlign w:val="center"/>
          </w:tcPr>
          <w:p w14:paraId="1E5C9908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1920x1080</w:t>
            </w:r>
          </w:p>
        </w:tc>
        <w:tc>
          <w:tcPr>
            <w:tcW w:w="2582" w:type="dxa"/>
            <w:vAlign w:val="center"/>
          </w:tcPr>
          <w:p w14:paraId="61678CC3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Отлично</w:t>
            </w:r>
          </w:p>
        </w:tc>
        <w:tc>
          <w:tcPr>
            <w:tcW w:w="2486" w:type="dxa"/>
            <w:vAlign w:val="center"/>
          </w:tcPr>
          <w:p w14:paraId="5C901245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Идеальное отображение</w:t>
            </w:r>
          </w:p>
        </w:tc>
      </w:tr>
      <w:tr w:rsidR="00570629" w:rsidRPr="00570629" w14:paraId="2FB5409B" w14:textId="77777777" w:rsidTr="00570629">
        <w:tc>
          <w:tcPr>
            <w:tcW w:w="2465" w:type="dxa"/>
            <w:vAlign w:val="center"/>
          </w:tcPr>
          <w:p w14:paraId="5C85E38E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Ноутбук</w:t>
            </w:r>
          </w:p>
        </w:tc>
        <w:tc>
          <w:tcPr>
            <w:tcW w:w="2464" w:type="dxa"/>
            <w:vAlign w:val="center"/>
          </w:tcPr>
          <w:p w14:paraId="1777A551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1366x768</w:t>
            </w:r>
          </w:p>
        </w:tc>
        <w:tc>
          <w:tcPr>
            <w:tcW w:w="2582" w:type="dxa"/>
            <w:vAlign w:val="center"/>
          </w:tcPr>
          <w:p w14:paraId="640DC906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Хорошо</w:t>
            </w:r>
          </w:p>
        </w:tc>
        <w:tc>
          <w:tcPr>
            <w:tcW w:w="2486" w:type="dxa"/>
            <w:vAlign w:val="center"/>
          </w:tcPr>
          <w:p w14:paraId="7FE5D8A5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Незначительное сжатие контента</w:t>
            </w:r>
          </w:p>
        </w:tc>
      </w:tr>
      <w:tr w:rsidR="00570629" w:rsidRPr="00570629" w14:paraId="282CFE34" w14:textId="77777777" w:rsidTr="00570629">
        <w:tc>
          <w:tcPr>
            <w:tcW w:w="2465" w:type="dxa"/>
            <w:vAlign w:val="center"/>
          </w:tcPr>
          <w:p w14:paraId="577C4E27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Планшет</w:t>
            </w:r>
          </w:p>
        </w:tc>
        <w:tc>
          <w:tcPr>
            <w:tcW w:w="2464" w:type="dxa"/>
            <w:vAlign w:val="center"/>
          </w:tcPr>
          <w:p w14:paraId="56CF11D2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768x1024</w:t>
            </w:r>
          </w:p>
        </w:tc>
        <w:tc>
          <w:tcPr>
            <w:tcW w:w="2582" w:type="dxa"/>
            <w:vAlign w:val="center"/>
          </w:tcPr>
          <w:p w14:paraId="60EB9574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Хорошо</w:t>
            </w:r>
          </w:p>
        </w:tc>
        <w:tc>
          <w:tcPr>
            <w:tcW w:w="2486" w:type="dxa"/>
            <w:vAlign w:val="center"/>
          </w:tcPr>
          <w:p w14:paraId="48D1801F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Адаптивное меню работает</w:t>
            </w:r>
          </w:p>
        </w:tc>
      </w:tr>
      <w:tr w:rsidR="00570629" w:rsidRPr="00570629" w14:paraId="333C1533" w14:textId="77777777" w:rsidTr="00570629">
        <w:tc>
          <w:tcPr>
            <w:tcW w:w="2465" w:type="dxa"/>
            <w:vAlign w:val="center"/>
          </w:tcPr>
          <w:p w14:paraId="6120DBAB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Мобильный</w:t>
            </w:r>
          </w:p>
        </w:tc>
        <w:tc>
          <w:tcPr>
            <w:tcW w:w="2464" w:type="dxa"/>
            <w:vAlign w:val="center"/>
          </w:tcPr>
          <w:p w14:paraId="4498139A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375x667</w:t>
            </w:r>
          </w:p>
        </w:tc>
        <w:tc>
          <w:tcPr>
            <w:tcW w:w="2582" w:type="dxa"/>
            <w:vAlign w:val="center"/>
          </w:tcPr>
          <w:p w14:paraId="1934C4AD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Удовлетворительно</w:t>
            </w:r>
          </w:p>
        </w:tc>
        <w:tc>
          <w:tcPr>
            <w:tcW w:w="2486" w:type="dxa"/>
            <w:vAlign w:val="center"/>
          </w:tcPr>
          <w:p w14:paraId="1869F080" w14:textId="77777777" w:rsidR="00570629" w:rsidRPr="00570629" w:rsidRDefault="00570629" w:rsidP="00570629">
            <w:pPr>
              <w:rPr>
                <w:color w:val="0F1115"/>
                <w:szCs w:val="28"/>
              </w:rPr>
            </w:pPr>
            <w:r w:rsidRPr="00570629">
              <w:rPr>
                <w:color w:val="0F1115"/>
                <w:szCs w:val="28"/>
              </w:rPr>
              <w:t>Требуется увеличение шрифтов</w:t>
            </w:r>
          </w:p>
        </w:tc>
      </w:tr>
    </w:tbl>
    <w:p w14:paraId="23060FEF" w14:textId="77777777" w:rsidR="00570629" w:rsidRPr="00570629" w:rsidRDefault="00570629" w:rsidP="0087364A">
      <w:pPr>
        <w:spacing w:before="240" w:line="360" w:lineRule="auto"/>
        <w:ind w:firstLine="851"/>
      </w:pPr>
      <w:r w:rsidRPr="00570629">
        <w:t>Производительность загрузки</w:t>
      </w:r>
    </w:p>
    <w:p w14:paraId="3A9E0576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в</w:t>
      </w:r>
      <w:r w:rsidRPr="00570629">
        <w:t>ремя загрузки: 2.1 секунды</w:t>
      </w:r>
      <w:r w:rsidR="00506D78">
        <w:t>;</w:t>
      </w:r>
    </w:p>
    <w:p w14:paraId="5B445E33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р</w:t>
      </w:r>
      <w:r w:rsidRPr="00570629">
        <w:t>азмер страницы: 1.8 MB</w:t>
      </w:r>
      <w:r w:rsidR="00506D78">
        <w:t>;</w:t>
      </w:r>
    </w:p>
    <w:p w14:paraId="68DEBEAA" w14:textId="5144F8B7" w:rsidR="00570629" w:rsidRPr="00506D78" w:rsidRDefault="00570629" w:rsidP="00570629">
      <w:pPr>
        <w:spacing w:line="360" w:lineRule="auto"/>
        <w:ind w:firstLine="851"/>
        <w:rPr>
          <w:lang w:val="en-US"/>
        </w:rPr>
      </w:pPr>
      <w:r w:rsidRPr="00385851">
        <w:rPr>
          <w:lang w:val="en-US"/>
        </w:rPr>
        <w:t xml:space="preserve">– </w:t>
      </w:r>
      <w:r w:rsidR="00385851" w:rsidRPr="00385851">
        <w:rPr>
          <w:lang w:val="en-US"/>
        </w:rPr>
        <w:t>G</w:t>
      </w:r>
      <w:r w:rsidRPr="00385851">
        <w:rPr>
          <w:lang w:val="en-US"/>
        </w:rPr>
        <w:t>oogle</w:t>
      </w:r>
      <w:r w:rsidRPr="00570629">
        <w:rPr>
          <w:lang w:val="en-US"/>
        </w:rPr>
        <w:t xml:space="preserve"> </w:t>
      </w:r>
      <w:proofErr w:type="spellStart"/>
      <w:r w:rsidRPr="00570629">
        <w:rPr>
          <w:lang w:val="en-US"/>
        </w:rPr>
        <w:t>PageSpeed</w:t>
      </w:r>
      <w:proofErr w:type="spellEnd"/>
      <w:r w:rsidRPr="00570629">
        <w:rPr>
          <w:lang w:val="en-US"/>
        </w:rPr>
        <w:t xml:space="preserve"> Insights: 85/100 (</w:t>
      </w:r>
      <w:r w:rsidRPr="00570629">
        <w:t>мобильные</w:t>
      </w:r>
      <w:r w:rsidRPr="00570629">
        <w:rPr>
          <w:lang w:val="en-US"/>
        </w:rPr>
        <w:t>), 92/100 (</w:t>
      </w:r>
      <w:r w:rsidRPr="00570629">
        <w:t>десктоп</w:t>
      </w:r>
      <w:r w:rsidRPr="00570629">
        <w:rPr>
          <w:lang w:val="en-US"/>
        </w:rPr>
        <w:t>)</w:t>
      </w:r>
      <w:r w:rsidR="00506D78" w:rsidRPr="00506D78">
        <w:rPr>
          <w:lang w:val="en-US"/>
        </w:rPr>
        <w:t>.</w:t>
      </w:r>
    </w:p>
    <w:p w14:paraId="44456E6D" w14:textId="77777777" w:rsidR="00570629" w:rsidRPr="00506D78" w:rsidRDefault="00570629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center"/>
        <w:rPr>
          <w:rStyle w:val="ab"/>
          <w:b w:val="0"/>
          <w:color w:val="0F1115"/>
          <w:sz w:val="28"/>
          <w:szCs w:val="28"/>
          <w:lang w:val="en-US"/>
        </w:rPr>
      </w:pPr>
    </w:p>
    <w:p w14:paraId="36AA304D" w14:textId="77777777" w:rsidR="00570629" w:rsidRPr="00506D78" w:rsidRDefault="00570629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center"/>
        <w:rPr>
          <w:rStyle w:val="ab"/>
          <w:b w:val="0"/>
          <w:color w:val="0F1115"/>
          <w:sz w:val="28"/>
          <w:szCs w:val="28"/>
          <w:lang w:val="en-US"/>
        </w:rPr>
      </w:pPr>
    </w:p>
    <w:p w14:paraId="3A0BD89C" w14:textId="77777777" w:rsidR="00570629" w:rsidRPr="00506D78" w:rsidRDefault="00570629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center"/>
        <w:rPr>
          <w:rStyle w:val="ab"/>
          <w:b w:val="0"/>
          <w:color w:val="0F1115"/>
          <w:sz w:val="28"/>
          <w:szCs w:val="28"/>
          <w:lang w:val="en-US"/>
        </w:rPr>
      </w:pPr>
    </w:p>
    <w:p w14:paraId="5D66EBB7" w14:textId="77777777" w:rsidR="00570629" w:rsidRPr="005A7135" w:rsidRDefault="00570629" w:rsidP="0087364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b"/>
          <w:b w:val="0"/>
          <w:color w:val="0F1115"/>
          <w:sz w:val="28"/>
          <w:szCs w:val="28"/>
          <w:lang w:val="en-US"/>
        </w:rPr>
      </w:pPr>
    </w:p>
    <w:p w14:paraId="506DA2FF" w14:textId="77777777" w:rsidR="00257ED0" w:rsidRPr="00257ED0" w:rsidRDefault="00257ED0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center"/>
        <w:rPr>
          <w:b/>
          <w:color w:val="0F1115"/>
          <w:sz w:val="28"/>
          <w:szCs w:val="28"/>
        </w:rPr>
      </w:pPr>
      <w:r w:rsidRPr="00257ED0">
        <w:rPr>
          <w:rStyle w:val="ab"/>
          <w:b w:val="0"/>
          <w:color w:val="0F1115"/>
          <w:sz w:val="28"/>
          <w:szCs w:val="28"/>
        </w:rPr>
        <w:lastRenderedPageBreak/>
        <w:t>ЗАКЛЮЧЕНИЕ</w:t>
      </w:r>
    </w:p>
    <w:p w14:paraId="1912F079" w14:textId="77777777" w:rsidR="00570629" w:rsidRPr="00570629" w:rsidRDefault="00570629" w:rsidP="00570629">
      <w:pPr>
        <w:spacing w:line="360" w:lineRule="auto"/>
        <w:ind w:firstLine="851"/>
      </w:pPr>
      <w:r w:rsidRPr="00570629">
        <w:t>Достигнутые результаты</w:t>
      </w:r>
    </w:p>
    <w:p w14:paraId="06A011A6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с</w:t>
      </w:r>
      <w:r w:rsidRPr="00570629">
        <w:t>оздан профессиональный сайт юридической фирмы</w:t>
      </w:r>
      <w:r w:rsidR="00506D78">
        <w:t>;</w:t>
      </w:r>
    </w:p>
    <w:p w14:paraId="45D1CFEA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р</w:t>
      </w:r>
      <w:r w:rsidRPr="00570629">
        <w:t>еализован полностью адаптивный дизайн</w:t>
      </w:r>
      <w:r w:rsidR="00506D78">
        <w:t>;</w:t>
      </w:r>
    </w:p>
    <w:p w14:paraId="1D223035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о</w:t>
      </w:r>
      <w:r w:rsidRPr="00570629">
        <w:t>беспечена кросс-браузерная совместимость</w:t>
      </w:r>
      <w:r w:rsidR="00506D78">
        <w:t>;</w:t>
      </w:r>
    </w:p>
    <w:p w14:paraId="43A01FD2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в</w:t>
      </w:r>
      <w:r w:rsidRPr="00570629">
        <w:t>недрена интерактивная форма обратной связи</w:t>
      </w:r>
      <w:r w:rsidR="00506D78">
        <w:t>;</w:t>
      </w:r>
    </w:p>
    <w:p w14:paraId="70F18876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р</w:t>
      </w:r>
      <w:r w:rsidRPr="00570629">
        <w:t>еализована модальная система для услуг</w:t>
      </w:r>
      <w:r w:rsidR="00506D78">
        <w:t>;</w:t>
      </w:r>
    </w:p>
    <w:p w14:paraId="7D0D1A83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с</w:t>
      </w:r>
      <w:r w:rsidRPr="00570629">
        <w:t>оответствие поставленным целям</w:t>
      </w:r>
      <w:r w:rsidR="00506D78">
        <w:t>;</w:t>
      </w:r>
    </w:p>
    <w:p w14:paraId="7ABF1955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п</w:t>
      </w:r>
      <w:r w:rsidRPr="00570629">
        <w:t>редставление услуг компании - полный перечень услуг с детализацией</w:t>
      </w:r>
      <w:r w:rsidR="00506D78">
        <w:t>;</w:t>
      </w:r>
    </w:p>
    <w:p w14:paraId="103BDAED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п</w:t>
      </w:r>
      <w:r w:rsidRPr="00570629">
        <w:t>ривлечение клиентов - удобная контактная форма и CTA кнопки</w:t>
      </w:r>
      <w:r w:rsidR="00506D78">
        <w:t>;</w:t>
      </w:r>
    </w:p>
    <w:p w14:paraId="634A721D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п</w:t>
      </w:r>
      <w:r w:rsidRPr="00570629">
        <w:t>рофессиональный имидж - современный дизайн и качественный контент</w:t>
      </w:r>
      <w:r w:rsidR="00506D78">
        <w:t>;</w:t>
      </w:r>
    </w:p>
    <w:p w14:paraId="3A08AF55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а</w:t>
      </w:r>
      <w:r w:rsidRPr="00570629">
        <w:t>даптивность - корректное отображение на всех устройствах</w:t>
      </w:r>
      <w:r w:rsidR="00506D78">
        <w:t>.</w:t>
      </w:r>
    </w:p>
    <w:p w14:paraId="7A3B1FD3" w14:textId="77777777" w:rsidR="00570629" w:rsidRPr="00570629" w:rsidRDefault="00570629" w:rsidP="00570629">
      <w:pPr>
        <w:spacing w:line="360" w:lineRule="auto"/>
        <w:ind w:firstLine="851"/>
      </w:pPr>
      <w:r w:rsidRPr="00570629">
        <w:t>Реализованный функционал</w:t>
      </w:r>
    </w:p>
    <w:p w14:paraId="4940DA96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а</w:t>
      </w:r>
      <w:r w:rsidRPr="00570629">
        <w:t>даптивная навигация с мобильным меню</w:t>
      </w:r>
      <w:r w:rsidR="00506D78">
        <w:t>;</w:t>
      </w:r>
    </w:p>
    <w:p w14:paraId="580E8CEC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с</w:t>
      </w:r>
      <w:r w:rsidRPr="00570629">
        <w:t>екция "О компании" с статистикой</w:t>
      </w:r>
      <w:r w:rsidR="00506D78">
        <w:t>;</w:t>
      </w:r>
    </w:p>
    <w:p w14:paraId="4141312C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д</w:t>
      </w:r>
      <w:r w:rsidRPr="00570629">
        <w:t>етализированная сетка услуг с ценами и статусами</w:t>
      </w:r>
      <w:r w:rsidR="00506D78">
        <w:t>;</w:t>
      </w:r>
    </w:p>
    <w:p w14:paraId="7D082CFD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к</w:t>
      </w:r>
      <w:r w:rsidRPr="00570629">
        <w:t>оманда специалистов с описанием компетенций</w:t>
      </w:r>
      <w:r w:rsidR="00506D78">
        <w:t>;</w:t>
      </w:r>
    </w:p>
    <w:p w14:paraId="3DB2D51B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к</w:t>
      </w:r>
      <w:r w:rsidRPr="00570629">
        <w:t>онтактная форма с валидацией</w:t>
      </w:r>
      <w:r w:rsidR="00506D78">
        <w:t>;</w:t>
      </w:r>
    </w:p>
    <w:p w14:paraId="10A63591" w14:textId="77777777" w:rsidR="00570629" w:rsidRPr="00570629" w:rsidRDefault="00570629" w:rsidP="00570629">
      <w:pPr>
        <w:spacing w:line="360" w:lineRule="auto"/>
        <w:ind w:firstLine="851"/>
      </w:pPr>
      <w:r w:rsidRPr="00570629">
        <w:t xml:space="preserve">– </w:t>
      </w:r>
      <w:r w:rsidR="00506D78">
        <w:t>ф</w:t>
      </w:r>
      <w:r w:rsidRPr="00570629">
        <w:t>утер с контактной информацией и расписанием</w:t>
      </w:r>
      <w:r w:rsidR="00506D78">
        <w:t>.</w:t>
      </w:r>
    </w:p>
    <w:p w14:paraId="5361BD76" w14:textId="77777777" w:rsidR="00570629" w:rsidRPr="00570629" w:rsidRDefault="00570629" w:rsidP="00570629">
      <w:pPr>
        <w:spacing w:line="360" w:lineRule="auto"/>
        <w:ind w:firstLine="851"/>
      </w:pPr>
      <w:r w:rsidRPr="00570629">
        <w:t>Выводы по проекту</w:t>
      </w:r>
    </w:p>
    <w:p w14:paraId="67AE4423" w14:textId="77777777" w:rsidR="00570629" w:rsidRPr="00570629" w:rsidRDefault="00570629" w:rsidP="00570629">
      <w:pPr>
        <w:spacing w:line="360" w:lineRule="auto"/>
        <w:ind w:firstLine="851"/>
      </w:pPr>
      <w:r w:rsidRPr="00570629">
        <w:t>Проект успешно реализован в соответствии с техническим заданием. Сайт обладает современным дизайном, полной адаптивностью и соответствует требованиям юзабилити. Все основные функции работают корректно, обеспечена хорошая производительность.</w:t>
      </w:r>
    </w:p>
    <w:p w14:paraId="2378DE9D" w14:textId="77777777" w:rsidR="00570629" w:rsidRPr="00570629" w:rsidRDefault="00570629" w:rsidP="00570629">
      <w:pPr>
        <w:spacing w:line="360" w:lineRule="auto"/>
        <w:ind w:firstLine="851"/>
      </w:pPr>
      <w:r w:rsidRPr="00570629">
        <w:t>Перспективы развития проекта</w:t>
      </w:r>
    </w:p>
    <w:p w14:paraId="6F00F616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и</w:t>
      </w:r>
      <w:r w:rsidRPr="00570629">
        <w:t>нтеграция с CRM системой для управления заявками</w:t>
      </w:r>
      <w:r w:rsidR="00506D78">
        <w:t>;</w:t>
      </w:r>
    </w:p>
    <w:p w14:paraId="12EDAE05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о</w:t>
      </w:r>
      <w:r w:rsidRPr="00570629">
        <w:t>нлайн-запись на консультацию</w:t>
      </w:r>
      <w:r w:rsidR="00506D78">
        <w:t>;</w:t>
      </w:r>
    </w:p>
    <w:p w14:paraId="4339AB64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б</w:t>
      </w:r>
      <w:r w:rsidRPr="00570629">
        <w:t>лог с юридическими статьями</w:t>
      </w:r>
      <w:r w:rsidR="00506D78">
        <w:t>;</w:t>
      </w:r>
    </w:p>
    <w:p w14:paraId="1670F04D" w14:textId="77777777" w:rsidR="00570629" w:rsidRPr="00570629" w:rsidRDefault="00570629" w:rsidP="00570629">
      <w:pPr>
        <w:spacing w:line="360" w:lineRule="auto"/>
        <w:ind w:firstLine="851"/>
      </w:pPr>
      <w:r>
        <w:lastRenderedPageBreak/>
        <w:t xml:space="preserve">– </w:t>
      </w:r>
      <w:r w:rsidR="00506D78">
        <w:t>с</w:t>
      </w:r>
      <w:r w:rsidRPr="00570629">
        <w:t>истема онлайн-оплаты услуг</w:t>
      </w:r>
      <w:r w:rsidR="00506D78">
        <w:t>;</w:t>
      </w:r>
    </w:p>
    <w:p w14:paraId="05BF6CB4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м</w:t>
      </w:r>
      <w:r w:rsidRPr="00570629">
        <w:t>ногоязычная версия сайта</w:t>
      </w:r>
      <w:r w:rsidR="00506D78">
        <w:t>;</w:t>
      </w:r>
    </w:p>
    <w:p w14:paraId="1BB9E7BF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л</w:t>
      </w:r>
      <w:r w:rsidRPr="00570629">
        <w:t>ичный кабинет клиента</w:t>
      </w:r>
      <w:r w:rsidR="00506D78">
        <w:t>.</w:t>
      </w:r>
    </w:p>
    <w:p w14:paraId="45FC4043" w14:textId="77777777" w:rsidR="00570629" w:rsidRPr="00570629" w:rsidRDefault="00570629" w:rsidP="00570629">
      <w:pPr>
        <w:spacing w:line="360" w:lineRule="auto"/>
        <w:ind w:firstLine="851"/>
      </w:pPr>
      <w:r w:rsidRPr="00570629">
        <w:t>Что можно улучшить</w:t>
      </w:r>
    </w:p>
    <w:p w14:paraId="793A14D1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о</w:t>
      </w:r>
      <w:r w:rsidRPr="00570629">
        <w:t>птимизация загрузки - ленивая загрузка изображений (</w:t>
      </w:r>
      <w:proofErr w:type="spellStart"/>
      <w:r w:rsidRPr="00570629">
        <w:t>lazy</w:t>
      </w:r>
      <w:proofErr w:type="spellEnd"/>
      <w:r w:rsidRPr="00570629">
        <w:t xml:space="preserve"> </w:t>
      </w:r>
      <w:proofErr w:type="spellStart"/>
      <w:r w:rsidRPr="00570629">
        <w:t>loading</w:t>
      </w:r>
      <w:proofErr w:type="spellEnd"/>
      <w:r w:rsidRPr="00570629">
        <w:t>)</w:t>
      </w:r>
      <w:r w:rsidR="00506D78">
        <w:t>;</w:t>
      </w:r>
    </w:p>
    <w:p w14:paraId="443D84E5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proofErr w:type="spellStart"/>
      <w:r w:rsidR="00506D78">
        <w:t>а</w:t>
      </w:r>
      <w:r w:rsidRPr="00570629">
        <w:t>ccessibility</w:t>
      </w:r>
      <w:proofErr w:type="spellEnd"/>
      <w:r w:rsidRPr="00570629">
        <w:t> - добавление ARIA-атрибутов для улучшения доступности</w:t>
      </w:r>
      <w:r w:rsidR="00506D78">
        <w:t>;</w:t>
      </w:r>
    </w:p>
    <w:p w14:paraId="07201F7C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proofErr w:type="spellStart"/>
      <w:r w:rsidR="00506D78">
        <w:rPr>
          <w:lang w:val="en-US"/>
        </w:rPr>
        <w:t>seo</w:t>
      </w:r>
      <w:proofErr w:type="spellEnd"/>
      <w:r w:rsidRPr="00570629">
        <w:t xml:space="preserve"> - добавление </w:t>
      </w:r>
      <w:proofErr w:type="spellStart"/>
      <w:r w:rsidRPr="00570629">
        <w:t>микроразметки</w:t>
      </w:r>
      <w:proofErr w:type="spellEnd"/>
      <w:r>
        <w:t xml:space="preserve"> </w:t>
      </w:r>
      <w:proofErr w:type="spellStart"/>
      <w:r>
        <w:rPr>
          <w:lang w:val="en-US"/>
        </w:rPr>
        <w:t>Schrma</w:t>
      </w:r>
      <w:proofErr w:type="spellEnd"/>
      <w:r w:rsidRPr="00570629">
        <w:t>.</w:t>
      </w:r>
      <w:r>
        <w:rPr>
          <w:lang w:val="en-US"/>
        </w:rPr>
        <w:t>org</w:t>
      </w:r>
      <w:r w:rsidRPr="00570629">
        <w:t xml:space="preserve"> </w:t>
      </w:r>
      <w:r w:rsidR="00506D78">
        <w:t>;</w:t>
      </w:r>
    </w:p>
    <w:p w14:paraId="766486CD" w14:textId="77777777" w:rsidR="00570629" w:rsidRPr="00570629" w:rsidRDefault="00506D78" w:rsidP="00570629">
      <w:pPr>
        <w:spacing w:line="360" w:lineRule="auto"/>
        <w:ind w:firstLine="851"/>
      </w:pPr>
      <w:r>
        <w:t>– п</w:t>
      </w:r>
      <w:r w:rsidR="00570629" w:rsidRPr="00570629">
        <w:t>роизводительность - внедрение кэширования</w:t>
      </w:r>
      <w:r>
        <w:t>;</w:t>
      </w:r>
    </w:p>
    <w:p w14:paraId="09944D81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а</w:t>
      </w:r>
      <w:r w:rsidRPr="00570629">
        <w:t>нимации - добавление более плавных переходов</w:t>
      </w:r>
      <w:r w:rsidR="00506D78">
        <w:t>.</w:t>
      </w:r>
    </w:p>
    <w:p w14:paraId="196DF80D" w14:textId="77777777" w:rsidR="00570629" w:rsidRPr="00570629" w:rsidRDefault="00570629" w:rsidP="00570629">
      <w:pPr>
        <w:spacing w:line="360" w:lineRule="auto"/>
        <w:ind w:firstLine="851"/>
      </w:pPr>
      <w:r w:rsidRPr="00570629">
        <w:t>Полученный опыт</w:t>
      </w:r>
    </w:p>
    <w:p w14:paraId="2AD1C851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г</w:t>
      </w:r>
      <w:r w:rsidRPr="00570629">
        <w:t>лубокая работа с адаптивной версткой</w:t>
      </w:r>
      <w:r w:rsidR="00506D78">
        <w:t>;</w:t>
      </w:r>
    </w:p>
    <w:p w14:paraId="4CFE8ABD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р</w:t>
      </w:r>
      <w:r w:rsidRPr="00570629">
        <w:t xml:space="preserve">еализация сложных CSS Grid и </w:t>
      </w:r>
      <w:proofErr w:type="spellStart"/>
      <w:r w:rsidRPr="00570629">
        <w:t>Flexbox</w:t>
      </w:r>
      <w:proofErr w:type="spellEnd"/>
      <w:r w:rsidRPr="00570629">
        <w:t xml:space="preserve"> </w:t>
      </w:r>
      <w:proofErr w:type="spellStart"/>
      <w:r w:rsidRPr="00570629">
        <w:t>layouts</w:t>
      </w:r>
      <w:proofErr w:type="spellEnd"/>
      <w:r w:rsidR="00506D78">
        <w:t>;</w:t>
      </w:r>
    </w:p>
    <w:p w14:paraId="5C1D6128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р</w:t>
      </w:r>
      <w:r w:rsidRPr="00570629">
        <w:t>азработка интерактивных элементов на JavaScript</w:t>
      </w:r>
      <w:r w:rsidR="00506D78">
        <w:t>;</w:t>
      </w:r>
    </w:p>
    <w:p w14:paraId="6E2515F8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о</w:t>
      </w:r>
      <w:r w:rsidRPr="00570629">
        <w:t>птимизация производительности веб-страниц</w:t>
      </w:r>
      <w:r w:rsidR="00506D78">
        <w:t>;</w:t>
      </w:r>
    </w:p>
    <w:p w14:paraId="1FC8AE27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к</w:t>
      </w:r>
      <w:r w:rsidRPr="00570629">
        <w:t>росс-браузерное тестирование и отладка</w:t>
      </w:r>
      <w:r w:rsidR="00506D78">
        <w:t>;</w:t>
      </w:r>
    </w:p>
    <w:p w14:paraId="70CDC6BC" w14:textId="77777777" w:rsidR="00570629" w:rsidRPr="00570629" w:rsidRDefault="00570629" w:rsidP="00570629">
      <w:pPr>
        <w:spacing w:line="360" w:lineRule="auto"/>
        <w:ind w:firstLine="851"/>
      </w:pPr>
      <w:r>
        <w:t xml:space="preserve">– </w:t>
      </w:r>
      <w:r w:rsidR="00506D78">
        <w:t>с</w:t>
      </w:r>
      <w:r w:rsidRPr="00570629">
        <w:t>оздание доступных и семантически правильных интерфейсов</w:t>
      </w:r>
      <w:r w:rsidR="00506D78">
        <w:t>.</w:t>
      </w:r>
    </w:p>
    <w:p w14:paraId="214E1FD2" w14:textId="77777777" w:rsidR="00570629" w:rsidRPr="00570629" w:rsidRDefault="00570629" w:rsidP="00570629">
      <w:pPr>
        <w:spacing w:line="360" w:lineRule="auto"/>
        <w:ind w:firstLine="851"/>
      </w:pPr>
      <w:r w:rsidRPr="00570629">
        <w:t>Проект демонстрирует высокий уровень исполнения и готов к промышленной эксплуатации. Все поставленные задачи выполнены в полном объеме, сайт</w:t>
      </w:r>
    </w:p>
    <w:p w14:paraId="4D278924" w14:textId="77777777" w:rsidR="00257ED0" w:rsidRPr="00257ED0" w:rsidRDefault="00257ED0" w:rsidP="0057062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257ED0">
        <w:rPr>
          <w:color w:val="0F1115"/>
          <w:sz w:val="28"/>
          <w:szCs w:val="28"/>
        </w:rPr>
        <w:t>.</w:t>
      </w:r>
    </w:p>
    <w:p w14:paraId="00C4F95B" w14:textId="77777777" w:rsidR="00825D64" w:rsidRDefault="001B4629" w:rsidP="00257ED0">
      <w:pPr>
        <w:tabs>
          <w:tab w:val="left" w:pos="5973"/>
        </w:tabs>
        <w:jc w:val="left"/>
        <w:rPr>
          <w:szCs w:val="28"/>
          <w:highlight w:val="yellow"/>
        </w:rPr>
      </w:pPr>
      <w:r>
        <w:rPr>
          <w:szCs w:val="28"/>
          <w:highlight w:val="yellow"/>
        </w:rPr>
        <w:br w:type="page"/>
      </w:r>
    </w:p>
    <w:p w14:paraId="1F9ED248" w14:textId="77777777" w:rsidR="00825D64" w:rsidRPr="00257ED0" w:rsidRDefault="001B4629">
      <w:pPr>
        <w:spacing w:line="480" w:lineRule="auto"/>
        <w:contextualSpacing/>
        <w:jc w:val="center"/>
        <w:rPr>
          <w:szCs w:val="28"/>
        </w:rPr>
      </w:pPr>
      <w:r w:rsidRPr="00257ED0">
        <w:rPr>
          <w:szCs w:val="28"/>
        </w:rPr>
        <w:lastRenderedPageBreak/>
        <w:t>ЛИТЕРАТУРА</w:t>
      </w:r>
    </w:p>
    <w:p w14:paraId="2AF5CCCE" w14:textId="77777777" w:rsidR="00257ED0" w:rsidRPr="00385851" w:rsidRDefault="00257ED0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1 ГОСТ 19.105-78 Единая система программной документации: Общие требования к программным документам. – М: Изд-во стандартов, 1994.</w:t>
      </w:r>
    </w:p>
    <w:p w14:paraId="32BEC61A" w14:textId="77777777" w:rsidR="00257ED0" w:rsidRPr="00385851" w:rsidRDefault="00257ED0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2 ГОСТ 19.106-78 Единая система программной документации: Требования к печатным документам, выполненным печатным способом. – М: Изд-во стандартов, 1994.</w:t>
      </w:r>
    </w:p>
    <w:p w14:paraId="5BC2ABAC" w14:textId="77777777" w:rsidR="00257ED0" w:rsidRPr="00385851" w:rsidRDefault="00257ED0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3 ГОСТ 19.402-78 Единая система программной документации: Описание программы. – М: Изд-во стандартов, 1994.</w:t>
      </w:r>
    </w:p>
    <w:p w14:paraId="5640CDF9" w14:textId="77777777" w:rsidR="00257ED0" w:rsidRPr="00385851" w:rsidRDefault="00257ED0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4 ГОСТ 19.404-79 Единая система программной документации: Пояснительная записка. Требования к содержанию и оформлению. – М: Изд-во стандартов, 1994.</w:t>
      </w:r>
    </w:p>
    <w:p w14:paraId="0F2A9B95" w14:textId="77777777" w:rsidR="00257ED0" w:rsidRPr="00385851" w:rsidRDefault="00257ED0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>5 ГОСТ 19.504-79 Единая система программной документации: Руководство программиста. Требования к содержанию и оформлению. – М: Изд-во стандартов, 1994.</w:t>
      </w:r>
    </w:p>
    <w:p w14:paraId="709F5999" w14:textId="77777777" w:rsidR="00257ED0" w:rsidRPr="00385851" w:rsidRDefault="00257ED0" w:rsidP="00257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color w:val="0F1115"/>
          <w:sz w:val="28"/>
          <w:szCs w:val="28"/>
        </w:rPr>
      </w:pPr>
      <w:r w:rsidRPr="00385851">
        <w:rPr>
          <w:color w:val="0F1115"/>
          <w:sz w:val="28"/>
          <w:szCs w:val="28"/>
        </w:rPr>
        <w:t xml:space="preserve">6 ГОСТ Р 57247-2016 Веб-дизайн и веб-разработка. Требования к доступности веб-контента. – М: </w:t>
      </w:r>
      <w:proofErr w:type="spellStart"/>
      <w:r w:rsidRPr="00385851">
        <w:rPr>
          <w:color w:val="0F1115"/>
          <w:sz w:val="28"/>
          <w:szCs w:val="28"/>
        </w:rPr>
        <w:t>Стандартинформ</w:t>
      </w:r>
      <w:proofErr w:type="spellEnd"/>
      <w:r w:rsidRPr="00385851">
        <w:rPr>
          <w:color w:val="0F1115"/>
          <w:sz w:val="28"/>
          <w:szCs w:val="28"/>
        </w:rPr>
        <w:t>, 2016.</w:t>
      </w:r>
    </w:p>
    <w:p w14:paraId="203376C5" w14:textId="6E5C3CF4" w:rsidR="00385851" w:rsidRPr="00385851" w:rsidRDefault="00385851" w:rsidP="00385851">
      <w:pPr>
        <w:spacing w:line="360" w:lineRule="auto"/>
        <w:ind w:firstLine="851"/>
      </w:pPr>
      <w:r>
        <w:t xml:space="preserve">7 </w:t>
      </w:r>
      <w:r w:rsidRPr="00385851">
        <w:t>Вайс М., Издательство «БХВ-Петербург» – «Адаптивный веб-дизайн», 2019 – 304 с.</w:t>
      </w:r>
    </w:p>
    <w:p w14:paraId="7160396E" w14:textId="639B3CB2" w:rsidR="00385851" w:rsidRPr="00385851" w:rsidRDefault="00385851" w:rsidP="00385851">
      <w:pPr>
        <w:spacing w:line="360" w:lineRule="auto"/>
        <w:ind w:firstLine="851"/>
      </w:pPr>
      <w:r>
        <w:t xml:space="preserve">8 </w:t>
      </w:r>
      <w:proofErr w:type="spellStart"/>
      <w:r w:rsidRPr="00385851">
        <w:t>Дакетт</w:t>
      </w:r>
      <w:proofErr w:type="spellEnd"/>
      <w:r w:rsidRPr="00385851">
        <w:t xml:space="preserve"> Дж., Издательство «Диалектика» – «HTML и CSS. Разработка и дизайн веб-сайтов», 2021 – 480 с.</w:t>
      </w:r>
    </w:p>
    <w:p w14:paraId="1388374F" w14:textId="557473C5" w:rsidR="00385851" w:rsidRPr="00385851" w:rsidRDefault="00385851" w:rsidP="00385851">
      <w:pPr>
        <w:spacing w:line="360" w:lineRule="auto"/>
        <w:ind w:firstLine="851"/>
      </w:pPr>
      <w:r>
        <w:t xml:space="preserve">9 </w:t>
      </w:r>
      <w:r w:rsidRPr="00385851">
        <w:t>Майкл С., Издательство «ДМК Пресс» – «CSS. Карманный справочник», 2022 – 192 с.</w:t>
      </w:r>
    </w:p>
    <w:p w14:paraId="6BBE9F66" w14:textId="2471389E" w:rsidR="00385851" w:rsidRPr="00385851" w:rsidRDefault="00385851" w:rsidP="00385851">
      <w:pPr>
        <w:spacing w:line="360" w:lineRule="auto"/>
        <w:ind w:firstLine="851"/>
      </w:pPr>
      <w:r>
        <w:t xml:space="preserve">10 </w:t>
      </w:r>
      <w:proofErr w:type="spellStart"/>
      <w:r w:rsidRPr="00385851">
        <w:t>Макфарланд</w:t>
      </w:r>
      <w:proofErr w:type="spellEnd"/>
      <w:r w:rsidRPr="00385851">
        <w:t xml:space="preserve"> Д., Издательство «Эксмо» – «Большая книга CSS3», 2021 – 560 с.</w:t>
      </w:r>
    </w:p>
    <w:p w14:paraId="0AF5F3C2" w14:textId="5915F8B8" w:rsidR="00385851" w:rsidRPr="00385851" w:rsidRDefault="00385851" w:rsidP="00385851">
      <w:pPr>
        <w:spacing w:line="360" w:lineRule="auto"/>
        <w:ind w:firstLine="851"/>
      </w:pPr>
      <w:r>
        <w:t xml:space="preserve">11 </w:t>
      </w:r>
      <w:r w:rsidRPr="00385851">
        <w:t>Никсон Р., Издательство «Диалектика» – «Создаем динамические веб-сайты с помощью PHP, MySQL, JavaScript, CSS и HTML5», 2020 – 768 с.</w:t>
      </w:r>
    </w:p>
    <w:p w14:paraId="18951BF1" w14:textId="2B867BA0" w:rsidR="00385851" w:rsidRPr="00385851" w:rsidRDefault="00385851" w:rsidP="00385851">
      <w:pPr>
        <w:spacing w:line="360" w:lineRule="auto"/>
        <w:ind w:firstLine="851"/>
      </w:pPr>
      <w:r>
        <w:t xml:space="preserve">12 </w:t>
      </w:r>
      <w:r w:rsidRPr="00385851">
        <w:t>Осборн К., Издательство «Эксмо» – «Веб-разработка. Современный подход», 2021 – 416 с.</w:t>
      </w:r>
    </w:p>
    <w:p w14:paraId="58E36C47" w14:textId="3878633C" w:rsidR="00825D64" w:rsidRDefault="00825D64" w:rsidP="0038585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szCs w:val="28"/>
        </w:rPr>
      </w:pPr>
    </w:p>
    <w:sectPr w:rsidR="00825D64"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1906" w:h="16838"/>
      <w:pgMar w:top="851" w:right="707" w:bottom="1702" w:left="1418" w:header="0" w:footer="170" w:gutter="0"/>
      <w:pgNumType w:start="3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06C32" w14:textId="77777777" w:rsidR="001949AB" w:rsidRDefault="001949AB">
      <w:r>
        <w:separator/>
      </w:r>
    </w:p>
  </w:endnote>
  <w:endnote w:type="continuationSeparator" w:id="0">
    <w:p w14:paraId="10D5BBED" w14:textId="77777777" w:rsidR="001949AB" w:rsidRDefault="00194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DTP HelBlaOb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MBHXF+Kudryashev">
    <w:altName w:val="Kudryashev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D30B" w14:textId="77777777" w:rsidR="00550B88" w:rsidRDefault="00550B88">
    <w:pPr>
      <w:pStyle w:val="aff1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EC734B2" w14:textId="77777777" w:rsidR="00550B88" w:rsidRDefault="00550B88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0255306"/>
    </w:sdtPr>
    <w:sdtContent>
      <w:p w14:paraId="306A8EBF" w14:textId="77777777" w:rsidR="00550B88" w:rsidRDefault="00550B88">
        <w:pPr>
          <w:pStyle w:val="aff1"/>
          <w:tabs>
            <w:tab w:val="left" w:pos="9639"/>
          </w:tabs>
          <w:ind w:left="9072" w:right="-142" w:hanging="56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5851">
          <w:rPr>
            <w:noProof/>
          </w:rPr>
          <w:t>6</w:t>
        </w:r>
        <w:r>
          <w:fldChar w:fldCharType="end"/>
        </w:r>
      </w:p>
    </w:sdtContent>
  </w:sdt>
  <w:p w14:paraId="02F3033E" w14:textId="77777777" w:rsidR="00550B88" w:rsidRDefault="00550B88">
    <w:pPr>
      <w:pStyle w:val="aff1"/>
      <w:tabs>
        <w:tab w:val="left" w:pos="9072"/>
      </w:tabs>
      <w:ind w:left="9072" w:right="-2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D141" w14:textId="77777777" w:rsidR="00550B88" w:rsidRDefault="00550B88">
    <w:pPr>
      <w:pStyle w:val="aff1"/>
    </w:pPr>
  </w:p>
  <w:p w14:paraId="1AA27A31" w14:textId="77777777" w:rsidR="00550B88" w:rsidRDefault="00550B88">
    <w:pPr>
      <w:pStyle w:val="aff1"/>
    </w:pP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2C14C75" wp14:editId="5C9EF713">
              <wp:simplePos x="0" y="0"/>
              <wp:positionH relativeFrom="column">
                <wp:posOffset>520700</wp:posOffset>
              </wp:positionH>
              <wp:positionV relativeFrom="paragraph">
                <wp:posOffset>-1029970</wp:posOffset>
              </wp:positionV>
              <wp:extent cx="872490" cy="151765"/>
              <wp:effectExtent l="0" t="0" r="3810" b="635"/>
              <wp:wrapNone/>
              <wp:docPr id="8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7249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32998" w14:textId="77777777" w:rsidR="00550B88" w:rsidRDefault="00550B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C14C75" id="Rectangle 15" o:spid="_x0000_s1046" style="position:absolute;left:0;text-align:left;margin-left:41pt;margin-top:-81.1pt;width:68.7pt;height:11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" filled="f" stroked="f">
              <v:textbox inset="1pt,1pt,1pt,1pt">
                <w:txbxContent>
                  <w:p w14:paraId="68732998" w14:textId="77777777" w:rsidR="00550B88" w:rsidRDefault="00550B88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979742F" wp14:editId="236B1893">
              <wp:simplePos x="0" y="0"/>
              <wp:positionH relativeFrom="column">
                <wp:posOffset>5544185</wp:posOffset>
              </wp:positionH>
              <wp:positionV relativeFrom="paragraph">
                <wp:posOffset>-685165</wp:posOffset>
              </wp:positionV>
              <wp:extent cx="849630" cy="156210"/>
              <wp:effectExtent l="0" t="0" r="8255" b="0"/>
              <wp:wrapNone/>
              <wp:docPr id="31" name="Rectangle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9596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00C350" w14:textId="77777777" w:rsidR="00550B88" w:rsidRDefault="00550B88">
                          <w:pPr>
                            <w:jc w:val="center"/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  <w:highlight w:val="yellow"/>
                            </w:rPr>
                            <w:t>32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79742F" id="Rectangle 217" o:spid="_x0000_s1047" style="position:absolute;left:0;text-align:left;margin-left:436.55pt;margin-top:-53.95pt;width:66.9pt;height:12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" filled="f" stroked="f">
              <v:textbox inset="1pt,1pt,1pt,1pt">
                <w:txbxContent>
                  <w:p w14:paraId="6200C350" w14:textId="77777777" w:rsidR="00550B88" w:rsidRDefault="00550B88">
                    <w:pPr>
                      <w:jc w:val="center"/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  <w:highlight w:val="yellow"/>
                      </w:rPr>
                      <w:t>32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E9A8FA6" wp14:editId="6A85C1BF">
              <wp:simplePos x="0" y="0"/>
              <wp:positionH relativeFrom="column">
                <wp:posOffset>5006340</wp:posOffset>
              </wp:positionH>
              <wp:positionV relativeFrom="paragraph">
                <wp:posOffset>-680085</wp:posOffset>
              </wp:positionV>
              <wp:extent cx="510540" cy="151765"/>
              <wp:effectExtent l="0" t="0" r="3810" b="635"/>
              <wp:wrapNone/>
              <wp:docPr id="17" name="Rectangle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63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AAED7D" w14:textId="77777777" w:rsidR="00550B88" w:rsidRDefault="00550B88">
                          <w:pPr>
                            <w:jc w:val="center"/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9A8FA6" id="Rectangle 188" o:spid="_x0000_s1048" style="position:absolute;left:0;text-align:left;margin-left:394.2pt;margin-top:-53.55pt;width:40.2pt;height:11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" filled="f" stroked="f">
              <v:textbox inset="1pt,1pt,1pt,1pt">
                <w:txbxContent>
                  <w:p w14:paraId="27AAED7D" w14:textId="77777777" w:rsidR="00550B88" w:rsidRDefault="00550B88">
                    <w:pPr>
                      <w:jc w:val="center"/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866B28D" wp14:editId="06DC8FDC">
              <wp:simplePos x="0" y="0"/>
              <wp:positionH relativeFrom="column">
                <wp:posOffset>5544185</wp:posOffset>
              </wp:positionH>
              <wp:positionV relativeFrom="paragraph">
                <wp:posOffset>-856615</wp:posOffset>
              </wp:positionV>
              <wp:extent cx="849630" cy="149225"/>
              <wp:effectExtent l="0" t="0" r="8255" b="3810"/>
              <wp:wrapNone/>
              <wp:docPr id="30" name="Rectangle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9596" cy="149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245C7" w14:textId="77777777" w:rsidR="00550B88" w:rsidRDefault="00550B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66B28D" id="Rectangle 216" o:spid="_x0000_s1049" style="position:absolute;left:0;text-align:left;margin-left:436.55pt;margin-top:-67.45pt;width:66.9pt;height:1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" filled="f" stroked="f">
              <v:textbox inset="1pt,1pt,1pt,1pt">
                <w:txbxContent>
                  <w:p w14:paraId="4E4245C7" w14:textId="77777777" w:rsidR="00550B88" w:rsidRDefault="00550B88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687AD15" wp14:editId="2E07E761">
              <wp:simplePos x="0" y="0"/>
              <wp:positionH relativeFrom="column">
                <wp:posOffset>5003800</wp:posOffset>
              </wp:positionH>
              <wp:positionV relativeFrom="paragraph">
                <wp:posOffset>-851535</wp:posOffset>
              </wp:positionV>
              <wp:extent cx="513715" cy="141605"/>
              <wp:effectExtent l="0" t="0" r="1270" b="0"/>
              <wp:wrapNone/>
              <wp:docPr id="16" name="Rectangle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3433" cy="14180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F081B" w14:textId="77777777" w:rsidR="00550B88" w:rsidRDefault="00550B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87AD15" id="Rectangle 187" o:spid="_x0000_s1050" style="position:absolute;left:0;text-align:left;margin-left:394pt;margin-top:-67.05pt;width:40.45pt;height:1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" filled="f" stroked="f">
              <v:textbox inset="1pt,1pt,1pt,1pt">
                <w:txbxContent>
                  <w:p w14:paraId="273F081B" w14:textId="77777777" w:rsidR="00550B88" w:rsidRDefault="00550B88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444B89" wp14:editId="57126B55">
              <wp:simplePos x="0" y="0"/>
              <wp:positionH relativeFrom="column">
                <wp:posOffset>4468495</wp:posOffset>
              </wp:positionH>
              <wp:positionV relativeFrom="paragraph">
                <wp:posOffset>-501650</wp:posOffset>
              </wp:positionV>
              <wp:extent cx="1925320" cy="518160"/>
              <wp:effectExtent l="0" t="0" r="0" b="0"/>
              <wp:wrapNone/>
              <wp:docPr id="34" name="Rectangle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25361" cy="5184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96C37" w14:textId="77777777" w:rsidR="00550B88" w:rsidRDefault="00550B88">
                          <w:pPr>
                            <w:jc w:val="center"/>
                            <w:rPr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szCs w:val="28"/>
                            </w:rPr>
                            <w:t>ВПолК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444B89" id="Rectangle 220" o:spid="_x0000_s1051" style="position:absolute;left:0;text-align:left;margin-left:351.85pt;margin-top:-39.5pt;width:151.6pt;height:4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" filled="f" stroked="f">
              <v:textbox inset="1pt,1pt,1pt,1pt">
                <w:txbxContent>
                  <w:p w14:paraId="40C96C37" w14:textId="77777777" w:rsidR="00550B88" w:rsidRDefault="00550B88">
                    <w:pPr>
                      <w:jc w:val="center"/>
                      <w:rPr>
                        <w:szCs w:val="28"/>
                      </w:rPr>
                    </w:pPr>
                    <w:proofErr w:type="spellStart"/>
                    <w:r>
                      <w:rPr>
                        <w:szCs w:val="28"/>
                      </w:rPr>
                      <w:t>ВПолК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8AC8E4B" wp14:editId="0EDBC97C">
              <wp:simplePos x="0" y="0"/>
              <wp:positionH relativeFrom="column">
                <wp:posOffset>4463415</wp:posOffset>
              </wp:positionH>
              <wp:positionV relativeFrom="paragraph">
                <wp:posOffset>-851535</wp:posOffset>
              </wp:positionV>
              <wp:extent cx="513715" cy="150495"/>
              <wp:effectExtent l="0" t="0" r="1270" b="1905"/>
              <wp:wrapNone/>
              <wp:docPr id="29" name="Rectangle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3433" cy="1506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CE6BBB" w14:textId="77777777" w:rsidR="00550B88" w:rsidRDefault="00550B8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  <w:p w14:paraId="0507C765" w14:textId="77777777" w:rsidR="00550B88" w:rsidRDefault="00550B88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Cs w:val="28"/>
                            </w:rPr>
                            <w:t>М</w:t>
                          </w:r>
                        </w:p>
                        <w:p w14:paraId="167914BB" w14:textId="77777777" w:rsidR="00550B88" w:rsidRDefault="00550B88">
                          <w:pPr>
                            <w:jc w:val="center"/>
                            <w:rPr>
                              <w:rFonts w:ascii="Journal" w:hAnsi="Journ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Journal" w:hAnsi="Journal"/>
                              <w:sz w:val="24"/>
                              <w:szCs w:val="24"/>
                            </w:rPr>
                            <w:t xml:space="preserve">Модули сбора и отображения статистики почтовой службы </w:t>
                          </w:r>
                          <w:proofErr w:type="spellStart"/>
                          <w:r>
                            <w:rPr>
                              <w:rFonts w:ascii="Journal" w:hAnsi="Journal"/>
                              <w:sz w:val="24"/>
                              <w:szCs w:val="24"/>
                              <w:lang w:val="en-US"/>
                            </w:rPr>
                            <w:t>Sendmail</w:t>
                          </w:r>
                          <w:proofErr w:type="spellEnd"/>
                        </w:p>
                        <w:p w14:paraId="3E1D15C3" w14:textId="77777777" w:rsidR="00550B88" w:rsidRDefault="00550B88">
                          <w:pPr>
                            <w:jc w:val="center"/>
                            <w:rPr>
                              <w:rFonts w:ascii="Journal" w:hAnsi="Journal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rFonts w:ascii="Journal" w:hAnsi="Journal"/>
                              <w:szCs w:val="28"/>
                            </w:rPr>
                            <w:t>одули</w:t>
                          </w:r>
                          <w:proofErr w:type="spellEnd"/>
                          <w:r>
                            <w:rPr>
                              <w:rFonts w:ascii="Journal" w:hAnsi="Journal"/>
                              <w:szCs w:val="28"/>
                            </w:rPr>
                            <w:t xml:space="preserve"> сбора и отображения </w:t>
                          </w:r>
                          <w:proofErr w:type="spellStart"/>
                          <w:r>
                            <w:rPr>
                              <w:rFonts w:ascii="Journal" w:hAnsi="Journal"/>
                              <w:szCs w:val="28"/>
                            </w:rPr>
                            <w:t>сттики</w:t>
                          </w:r>
                          <w:proofErr w:type="spellEnd"/>
                          <w:r>
                            <w:rPr>
                              <w:rFonts w:ascii="Journal" w:hAnsi="Journal"/>
                              <w:szCs w:val="28"/>
                            </w:rPr>
                            <w:t xml:space="preserve"> почтовой службы </w:t>
                          </w:r>
                          <w:proofErr w:type="spellStart"/>
                          <w:r>
                            <w:rPr>
                              <w:rFonts w:ascii="Journal" w:hAnsi="Journal"/>
                              <w:szCs w:val="28"/>
                              <w:lang w:val="en-US"/>
                            </w:rPr>
                            <w:t>Sendmail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AC8E4B" id="Rectangle 215" o:spid="_x0000_s1052" style="position:absolute;left:0;text-align:left;margin-left:351.45pt;margin-top:-67.05pt;width:40.45pt;height:11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" filled="f" stroked="f">
              <v:textbox inset="1pt,1pt,1pt,1pt">
                <w:txbxContent>
                  <w:p w14:paraId="37CE6BBB" w14:textId="77777777" w:rsidR="00550B88" w:rsidRDefault="00550B88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Лит.</w:t>
                    </w:r>
                  </w:p>
                  <w:p w14:paraId="0507C765" w14:textId="77777777" w:rsidR="00550B88" w:rsidRDefault="00550B88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Cs w:val="28"/>
                      </w:rPr>
                      <w:t>М</w:t>
                    </w:r>
                  </w:p>
                  <w:p w14:paraId="167914BB" w14:textId="77777777" w:rsidR="00550B88" w:rsidRDefault="00550B88">
                    <w:pPr>
                      <w:jc w:val="center"/>
                      <w:rPr>
                        <w:rFonts w:ascii="Journal" w:hAnsi="Journal"/>
                        <w:sz w:val="24"/>
                        <w:szCs w:val="24"/>
                      </w:rPr>
                    </w:pPr>
                    <w:r>
                      <w:rPr>
                        <w:rFonts w:ascii="Journal" w:hAnsi="Journal"/>
                        <w:sz w:val="24"/>
                        <w:szCs w:val="24"/>
                      </w:rPr>
                      <w:t xml:space="preserve">Модули сбора и отображения статистики почтовой службы </w:t>
                    </w:r>
                    <w:proofErr w:type="spellStart"/>
                    <w:r>
                      <w:rPr>
                        <w:rFonts w:ascii="Journal" w:hAnsi="Journal"/>
                        <w:sz w:val="24"/>
                        <w:szCs w:val="24"/>
                        <w:lang w:val="en-US"/>
                      </w:rPr>
                      <w:t>Sendmail</w:t>
                    </w:r>
                    <w:proofErr w:type="spellEnd"/>
                  </w:p>
                  <w:p w14:paraId="3E1D15C3" w14:textId="77777777" w:rsidR="00550B88" w:rsidRDefault="00550B88">
                    <w:pPr>
                      <w:jc w:val="center"/>
                      <w:rPr>
                        <w:rFonts w:ascii="Journal" w:hAnsi="Journal"/>
                        <w:szCs w:val="28"/>
                      </w:rPr>
                    </w:pPr>
                    <w:proofErr w:type="spellStart"/>
                    <w:r>
                      <w:rPr>
                        <w:rFonts w:ascii="Journal" w:hAnsi="Journal"/>
                        <w:szCs w:val="28"/>
                      </w:rPr>
                      <w:t>одули</w:t>
                    </w:r>
                    <w:proofErr w:type="spellEnd"/>
                    <w:r>
                      <w:rPr>
                        <w:rFonts w:ascii="Journal" w:hAnsi="Journal"/>
                        <w:szCs w:val="28"/>
                      </w:rPr>
                      <w:t xml:space="preserve"> сбора и отображения </w:t>
                    </w:r>
                    <w:proofErr w:type="spellStart"/>
                    <w:r>
                      <w:rPr>
                        <w:rFonts w:ascii="Journal" w:hAnsi="Journal"/>
                        <w:szCs w:val="28"/>
                      </w:rPr>
                      <w:t>сттики</w:t>
                    </w:r>
                    <w:proofErr w:type="spellEnd"/>
                    <w:r>
                      <w:rPr>
                        <w:rFonts w:ascii="Journal" w:hAnsi="Journal"/>
                        <w:szCs w:val="28"/>
                      </w:rPr>
                      <w:t xml:space="preserve"> почтовой службы </w:t>
                    </w:r>
                    <w:proofErr w:type="spellStart"/>
                    <w:r>
                      <w:rPr>
                        <w:rFonts w:ascii="Journal" w:hAnsi="Journal"/>
                        <w:szCs w:val="28"/>
                        <w:lang w:val="en-US"/>
                      </w:rPr>
                      <w:t>Sendmail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0CD65CD" wp14:editId="02C73574">
              <wp:simplePos x="0" y="0"/>
              <wp:positionH relativeFrom="column">
                <wp:posOffset>2308225</wp:posOffset>
              </wp:positionH>
              <wp:positionV relativeFrom="paragraph">
                <wp:posOffset>-851535</wp:posOffset>
              </wp:positionV>
              <wp:extent cx="2132965" cy="864870"/>
              <wp:effectExtent l="0" t="0" r="635" b="0"/>
              <wp:wrapNone/>
              <wp:docPr id="48" name="Rectangle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33016" cy="8649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977C8" w14:textId="77777777" w:rsidR="00550B88" w:rsidRDefault="00550B88">
                          <w:pPr>
                            <w:suppressAutoHyphens/>
                            <w:ind w:left="119" w:right="23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Cs w:val="28"/>
                            </w:rPr>
                            <w:t>Разработка информационного Web-сайта юридической фирмы.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CD65CD" id="Rectangle 211" o:spid="_x0000_s1053" style="position:absolute;left:0;text-align:left;margin-left:181.75pt;margin-top:-67.05pt;width:167.95pt;height:68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" filled="f" stroked="f">
              <v:textbox inset="1pt,1pt,1pt,1pt">
                <w:txbxContent>
                  <w:p w14:paraId="1F6977C8" w14:textId="77777777" w:rsidR="00550B88" w:rsidRDefault="00550B88">
                    <w:pPr>
                      <w:suppressAutoHyphens/>
                      <w:ind w:left="119" w:right="23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zCs w:val="28"/>
                      </w:rPr>
                      <w:t>Разработка информационного Web-сайта юридической фирмы.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F5A5DA9" wp14:editId="38C7F0EB">
              <wp:simplePos x="0" y="0"/>
              <wp:positionH relativeFrom="column">
                <wp:posOffset>2311400</wp:posOffset>
              </wp:positionH>
              <wp:positionV relativeFrom="paragraph">
                <wp:posOffset>-1397635</wp:posOffset>
              </wp:positionV>
              <wp:extent cx="4081780" cy="519430"/>
              <wp:effectExtent l="0" t="0" r="0" b="0"/>
              <wp:wrapNone/>
              <wp:docPr id="18" name="Rectangle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81780" cy="519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B9B16" w14:textId="31682805" w:rsidR="00550B88" w:rsidRDefault="00550B88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</w:pPr>
                          <w:r>
                            <w:t>КП 09.</w:t>
                          </w:r>
                          <w:r>
                            <w:rPr>
                              <w:szCs w:val="28"/>
                            </w:rPr>
                            <w:t xml:space="preserve">02.07 ИСБ </w:t>
                          </w:r>
                          <w:r>
                            <w:rPr>
                              <w:color w:val="000000"/>
                              <w:szCs w:val="28"/>
                            </w:rPr>
                            <w:t xml:space="preserve">– </w:t>
                          </w:r>
                          <w:r>
                            <w:rPr>
                              <w:szCs w:val="28"/>
                              <w:lang w:val="en-US"/>
                            </w:rPr>
                            <w:t>323</w:t>
                          </w:r>
                          <w:r>
                            <w:rPr>
                              <w:szCs w:val="28"/>
                            </w:rPr>
                            <w:t>.7.25</w:t>
                          </w:r>
                          <w:r>
                            <w:t xml:space="preserve"> ПЗ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5A5DA9" id="Rectangle 189" o:spid="_x0000_s1054" style="position:absolute;left:0;text-align:left;margin-left:182pt;margin-top:-110.05pt;width:321.4pt;height:40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" filled="f" stroked="f">
              <v:textbox inset="1pt,1pt,1pt,1pt">
                <w:txbxContent>
                  <w:p w14:paraId="23CB9B16" w14:textId="31682805" w:rsidR="00550B88" w:rsidRDefault="00550B88">
                    <w:pPr>
                      <w:autoSpaceDE w:val="0"/>
                      <w:autoSpaceDN w:val="0"/>
                      <w:adjustRightInd w:val="0"/>
                      <w:jc w:val="center"/>
                    </w:pPr>
                    <w:r>
                      <w:t>КП 09.</w:t>
                    </w:r>
                    <w:r>
                      <w:rPr>
                        <w:szCs w:val="28"/>
                      </w:rPr>
                      <w:t xml:space="preserve">02.07 ИСБ </w:t>
                    </w:r>
                    <w:r>
                      <w:rPr>
                        <w:color w:val="000000"/>
                        <w:szCs w:val="28"/>
                      </w:rPr>
                      <w:t xml:space="preserve">– </w:t>
                    </w:r>
                    <w:r>
                      <w:rPr>
                        <w:szCs w:val="28"/>
                        <w:lang w:val="en-US"/>
                      </w:rPr>
                      <w:t>323</w:t>
                    </w:r>
                    <w:r>
                      <w:rPr>
                        <w:szCs w:val="28"/>
                      </w:rPr>
                      <w:t>.7.25</w:t>
                    </w:r>
                    <w:r>
                      <w:t xml:space="preserve"> ПЗ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722DA7" wp14:editId="5C4E480B">
              <wp:simplePos x="0" y="0"/>
              <wp:positionH relativeFrom="column">
                <wp:posOffset>-187960</wp:posOffset>
              </wp:positionH>
              <wp:positionV relativeFrom="paragraph">
                <wp:posOffset>-1027430</wp:posOffset>
              </wp:positionV>
              <wp:extent cx="316230" cy="149860"/>
              <wp:effectExtent l="0" t="0" r="7620" b="2540"/>
              <wp:wrapNone/>
              <wp:docPr id="11" name="Rectangle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623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AAA1A" w14:textId="77777777" w:rsidR="00550B88" w:rsidRDefault="00550B88">
                          <w:pPr>
                            <w:jc w:val="center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Изм</w:t>
                          </w:r>
                          <w:r>
                            <w:rPr>
                              <w:i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722DA7" id="Rectangle 182" o:spid="_x0000_s1055" style="position:absolute;left:0;text-align:left;margin-left:-14.8pt;margin-top:-80.9pt;width:24.9pt;height:1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" filled="f" stroked="f">
              <v:textbox inset="1pt,1pt,1pt,1pt">
                <w:txbxContent>
                  <w:p w14:paraId="660AAA1A" w14:textId="77777777" w:rsidR="00550B88" w:rsidRDefault="00550B88">
                    <w:pPr>
                      <w:jc w:val="center"/>
                      <w:rPr>
                        <w:i/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Изм</w:t>
                    </w:r>
                    <w:r>
                      <w:rPr>
                        <w:i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22EA8CF" wp14:editId="130EECBC">
              <wp:simplePos x="0" y="0"/>
              <wp:positionH relativeFrom="column">
                <wp:posOffset>154940</wp:posOffset>
              </wp:positionH>
              <wp:positionV relativeFrom="paragraph">
                <wp:posOffset>-1028065</wp:posOffset>
              </wp:positionV>
              <wp:extent cx="343535" cy="153670"/>
              <wp:effectExtent l="0" t="0" r="0" b="0"/>
              <wp:wrapNone/>
              <wp:docPr id="12" name="Rectangle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35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3FD91" w14:textId="77777777" w:rsidR="00550B88" w:rsidRDefault="00550B88">
                          <w:pPr>
                            <w:jc w:val="center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2EA8CF" id="Rectangle 183" o:spid="_x0000_s1056" style="position:absolute;left:0;text-align:left;margin-left:12.2pt;margin-top:-80.95pt;width:27.05pt;height:1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" filled="f" stroked="f">
              <v:textbox inset="1pt,1pt,1pt,1pt">
                <w:txbxContent>
                  <w:p w14:paraId="4353FD91" w14:textId="77777777" w:rsidR="00550B88" w:rsidRDefault="00550B88">
                    <w:pPr>
                      <w:jc w:val="center"/>
                      <w:rPr>
                        <w:i/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E9CB27A" wp14:editId="1C77C56B">
              <wp:simplePos x="0" y="0"/>
              <wp:positionH relativeFrom="column">
                <wp:posOffset>1951355</wp:posOffset>
              </wp:positionH>
              <wp:positionV relativeFrom="paragraph">
                <wp:posOffset>-502285</wp:posOffset>
              </wp:positionV>
              <wp:extent cx="335280" cy="165735"/>
              <wp:effectExtent l="0" t="0" r="7620" b="5715"/>
              <wp:wrapNone/>
              <wp:docPr id="15" name="Rectangle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528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93EBF" w14:textId="77777777" w:rsidR="00550B88" w:rsidRDefault="00550B88">
                          <w:pPr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E9CB27A" id="Rectangle 186" o:spid="_x0000_s1057" style="position:absolute;left:0;text-align:left;margin-left:153.65pt;margin-top:-39.55pt;width:26.4pt;height:1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" filled="f" stroked="f">
              <v:textbox inset="1pt,1pt,1pt,1pt">
                <w:txbxContent>
                  <w:p w14:paraId="3AB93EBF" w14:textId="77777777" w:rsidR="00550B88" w:rsidRDefault="00550B88">
                    <w:pPr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9DD5E35" wp14:editId="7C73E3E7">
              <wp:simplePos x="0" y="0"/>
              <wp:positionH relativeFrom="column">
                <wp:posOffset>1416050</wp:posOffset>
              </wp:positionH>
              <wp:positionV relativeFrom="paragraph">
                <wp:posOffset>-502285</wp:posOffset>
              </wp:positionV>
              <wp:extent cx="514350" cy="168910"/>
              <wp:effectExtent l="0" t="0" r="0" b="2540"/>
              <wp:wrapNone/>
              <wp:docPr id="14" name="Rectangle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B3543" w14:textId="77777777" w:rsidR="00550B88" w:rsidRDefault="00550B88">
                          <w:pPr>
                            <w:jc w:val="left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DD5E35" id="Rectangle 185" o:spid="_x0000_s1058" style="position:absolute;left:0;text-align:left;margin-left:111.5pt;margin-top:-39.55pt;width:40.5pt;height:13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" filled="f" stroked="f">
              <v:textbox inset="1pt,1pt,1pt,1pt">
                <w:txbxContent>
                  <w:p w14:paraId="3FFB3543" w14:textId="77777777" w:rsidR="00550B88" w:rsidRDefault="00550B88">
                    <w:pPr>
                      <w:jc w:val="left"/>
                      <w:rPr>
                        <w:i/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4FB0E28" wp14:editId="2E5AC41D">
              <wp:simplePos x="0" y="0"/>
              <wp:positionH relativeFrom="column">
                <wp:posOffset>520700</wp:posOffset>
              </wp:positionH>
              <wp:positionV relativeFrom="paragraph">
                <wp:posOffset>-130810</wp:posOffset>
              </wp:positionV>
              <wp:extent cx="874395" cy="147320"/>
              <wp:effectExtent l="0" t="0" r="1905" b="5080"/>
              <wp:wrapNone/>
              <wp:docPr id="43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74395" cy="14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EDAF25" w14:textId="77777777" w:rsidR="00550B88" w:rsidRDefault="00550B88">
                          <w:pPr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Хилков А. Ю.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FB0E28" id="Rectangle 79" o:spid="_x0000_s1059" style="position:absolute;left:0;text-align:left;margin-left:41pt;margin-top:-10.3pt;width:68.85pt;height:11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" filled="f" stroked="f">
              <v:textbox inset="1pt,1pt,1pt,1pt">
                <w:txbxContent>
                  <w:p w14:paraId="14EDAF25" w14:textId="77777777" w:rsidR="00550B88" w:rsidRDefault="00550B88">
                    <w:pPr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Хилков А. Ю.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6B224D1F" wp14:editId="1DF58E22">
              <wp:simplePos x="0" y="0"/>
              <wp:positionH relativeFrom="column">
                <wp:posOffset>-184150</wp:posOffset>
              </wp:positionH>
              <wp:positionV relativeFrom="paragraph">
                <wp:posOffset>-132715</wp:posOffset>
              </wp:positionV>
              <wp:extent cx="677545" cy="149225"/>
              <wp:effectExtent l="0" t="0" r="8255" b="3175"/>
              <wp:wrapNone/>
              <wp:docPr id="38" name="Rectangl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754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41956" w14:textId="77777777" w:rsidR="00550B88" w:rsidRDefault="00550B88">
                          <w:pPr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224D1F" id="Rectangle 73" o:spid="_x0000_s1060" style="position:absolute;left:0;text-align:left;margin-left:-14.5pt;margin-top:-10.45pt;width:53.35pt;height:1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" filled="f" stroked="f">
              <v:textbox inset="1pt,1pt,1pt,1pt">
                <w:txbxContent>
                  <w:p w14:paraId="22541956" w14:textId="77777777" w:rsidR="00550B88" w:rsidRDefault="00550B88">
                    <w:pPr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Пров.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05A692B" wp14:editId="57818703">
              <wp:simplePos x="0" y="0"/>
              <wp:positionH relativeFrom="column">
                <wp:posOffset>-186055</wp:posOffset>
              </wp:positionH>
              <wp:positionV relativeFrom="paragraph">
                <wp:posOffset>-321310</wp:posOffset>
              </wp:positionV>
              <wp:extent cx="679450" cy="173355"/>
              <wp:effectExtent l="0" t="0" r="6350" b="0"/>
              <wp:wrapNone/>
              <wp:docPr id="47" name="Rectangle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37A34" w14:textId="77777777" w:rsidR="00550B88" w:rsidRDefault="00550B88">
                          <w:pPr>
                            <w:rPr>
                              <w:rFonts w:ascii="Journal" w:hAnsi="Journal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5A692B" id="Rectangle 196" o:spid="_x0000_s1061" style="position:absolute;left:0;text-align:left;margin-left:-14.65pt;margin-top:-25.3pt;width:53.5pt;height:13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" filled="f" stroked="f">
              <v:textbox inset="1pt,1pt,1pt,1pt">
                <w:txbxContent>
                  <w:p w14:paraId="72037A34" w14:textId="77777777" w:rsidR="00550B88" w:rsidRDefault="00550B88">
                    <w:pPr>
                      <w:rPr>
                        <w:rFonts w:ascii="Journal" w:hAnsi="Journal"/>
                        <w:sz w:val="16"/>
                      </w:rPr>
                    </w:pPr>
                    <w:r>
                      <w:rPr>
                        <w:sz w:val="16"/>
                      </w:rPr>
                      <w:t>Разработал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25699D" wp14:editId="7951789C">
              <wp:simplePos x="0" y="0"/>
              <wp:positionH relativeFrom="column">
                <wp:posOffset>522605</wp:posOffset>
              </wp:positionH>
              <wp:positionV relativeFrom="paragraph">
                <wp:posOffset>-321310</wp:posOffset>
              </wp:positionV>
              <wp:extent cx="868680" cy="173355"/>
              <wp:effectExtent l="0" t="0" r="7620" b="0"/>
              <wp:wrapNone/>
              <wp:docPr id="42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6868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42E4DF" w14:textId="77777777" w:rsidR="00550B88" w:rsidRDefault="00550B88">
                          <w:pPr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Даняев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</w:rPr>
                            <w:t xml:space="preserve"> Е. Г.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25699D" id="Rectangle 70" o:spid="_x0000_s1062" style="position:absolute;left:0;text-align:left;margin-left:41.15pt;margin-top:-25.3pt;width:68.4pt;height:13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" filled="f" stroked="f">
              <v:textbox inset="1pt,1pt,1pt,1pt">
                <w:txbxContent>
                  <w:p w14:paraId="1F42E4DF" w14:textId="77777777" w:rsidR="00550B88" w:rsidRDefault="00550B88">
                    <w:pPr>
                      <w:jc w:val="left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Даняев</w:t>
                    </w:r>
                    <w:proofErr w:type="spellEnd"/>
                    <w:r>
                      <w:rPr>
                        <w:sz w:val="16"/>
                        <w:szCs w:val="16"/>
                      </w:rPr>
                      <w:t xml:space="preserve"> Е. Г.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58CEAF0" wp14:editId="4A1DD32D">
              <wp:simplePos x="0" y="0"/>
              <wp:positionH relativeFrom="column">
                <wp:posOffset>-102870</wp:posOffset>
              </wp:positionH>
              <wp:positionV relativeFrom="paragraph">
                <wp:posOffset>-1941195</wp:posOffset>
              </wp:positionV>
              <wp:extent cx="697230" cy="156210"/>
              <wp:effectExtent l="1905" t="1905" r="0" b="3810"/>
              <wp:wrapNone/>
              <wp:docPr id="37" name="Rectangle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723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B4980" w14:textId="77777777" w:rsidR="00550B88" w:rsidRDefault="00550B88">
                          <w:pPr>
                            <w:rPr>
                              <w:i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8CEAF0" id="Rectangle 205" o:spid="_x0000_s1063" style="position:absolute;left:0;text-align:left;margin-left:-8.1pt;margin-top:-152.85pt;width:54.9pt;height:12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" filled="f" stroked="f">
              <v:textbox inset="1pt,1pt,1pt,1pt">
                <w:txbxContent>
                  <w:p w14:paraId="5E5B4980" w14:textId="77777777" w:rsidR="00550B88" w:rsidRDefault="00550B88">
                    <w:pPr>
                      <w:rPr>
                        <w:i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53B44F4" wp14:editId="7DD13C26">
              <wp:simplePos x="0" y="0"/>
              <wp:positionH relativeFrom="column">
                <wp:posOffset>506095</wp:posOffset>
              </wp:positionH>
              <wp:positionV relativeFrom="paragraph">
                <wp:posOffset>-2844800</wp:posOffset>
              </wp:positionV>
              <wp:extent cx="843915" cy="156210"/>
              <wp:effectExtent l="1270" t="3175" r="2540" b="2540"/>
              <wp:wrapNone/>
              <wp:docPr id="36" name="Rectangle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391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918555" w14:textId="77777777" w:rsidR="00550B88" w:rsidRDefault="00550B88">
                          <w:pPr>
                            <w:jc w:val="left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3B44F4" id="Rectangle 221" o:spid="_x0000_s1064" style="position:absolute;left:0;text-align:left;margin-left:39.85pt;margin-top:-224pt;width:66.45pt;height:12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" filled="f" stroked="f">
              <v:textbox inset="1pt,1pt,1pt,1pt">
                <w:txbxContent>
                  <w:p w14:paraId="2C918555" w14:textId="77777777" w:rsidR="00550B88" w:rsidRDefault="00550B88">
                    <w:pPr>
                      <w:jc w:val="left"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EFD7337" wp14:editId="3C39F719">
              <wp:simplePos x="0" y="0"/>
              <wp:positionH relativeFrom="column">
                <wp:posOffset>4812030</wp:posOffset>
              </wp:positionH>
              <wp:positionV relativeFrom="paragraph">
                <wp:posOffset>-695325</wp:posOffset>
              </wp:positionV>
              <wp:extent cx="635" cy="170815"/>
              <wp:effectExtent l="11430" t="9525" r="6985" b="10160"/>
              <wp:wrapNone/>
              <wp:docPr id="33" name="Line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081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2EFC925" id="Line 219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9pt,-54.75pt" to="378.95pt,-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6C94610" wp14:editId="42918E55">
              <wp:simplePos x="0" y="0"/>
              <wp:positionH relativeFrom="column">
                <wp:posOffset>4632960</wp:posOffset>
              </wp:positionH>
              <wp:positionV relativeFrom="paragraph">
                <wp:posOffset>-695960</wp:posOffset>
              </wp:positionV>
              <wp:extent cx="635" cy="170815"/>
              <wp:effectExtent l="13335" t="8890" r="14605" b="10795"/>
              <wp:wrapNone/>
              <wp:docPr id="32" name="Line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081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4F4B4C7" id="Line 218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8pt,-54.8pt" to="364.85pt,-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50E2765" wp14:editId="6B0A49B2">
              <wp:simplePos x="0" y="0"/>
              <wp:positionH relativeFrom="column">
                <wp:posOffset>5528945</wp:posOffset>
              </wp:positionH>
              <wp:positionV relativeFrom="paragraph">
                <wp:posOffset>-875030</wp:posOffset>
              </wp:positionV>
              <wp:extent cx="1270" cy="349885"/>
              <wp:effectExtent l="13970" t="20320" r="13335" b="20320"/>
              <wp:wrapNone/>
              <wp:docPr id="28" name="Line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498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4E3FF2F" id="Line 21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35pt,-68.9pt" to="435.45pt,-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4BA231C" wp14:editId="73E19CF2">
              <wp:simplePos x="0" y="0"/>
              <wp:positionH relativeFrom="column">
                <wp:posOffset>4462780</wp:posOffset>
              </wp:positionH>
              <wp:positionV relativeFrom="paragraph">
                <wp:posOffset>-516255</wp:posOffset>
              </wp:positionV>
              <wp:extent cx="1948180" cy="635"/>
              <wp:effectExtent l="14605" t="17145" r="18415" b="20320"/>
              <wp:wrapNone/>
              <wp:docPr id="27" name="Line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4818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6DFA9F2" id="Line 21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4pt,-40.65pt" to="504.8pt,-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14EDD76" wp14:editId="3992C0EC">
              <wp:simplePos x="0" y="0"/>
              <wp:positionH relativeFrom="column">
                <wp:posOffset>4463415</wp:posOffset>
              </wp:positionH>
              <wp:positionV relativeFrom="paragraph">
                <wp:posOffset>-698500</wp:posOffset>
              </wp:positionV>
              <wp:extent cx="1929130" cy="8890"/>
              <wp:effectExtent l="15240" t="15875" r="17780" b="13335"/>
              <wp:wrapNone/>
              <wp:docPr id="26" name="Line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929130" cy="8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0A08FBD" id="Line 212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45pt,-55pt" to="503.35pt,-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DFFFB65" wp14:editId="705C2D7A">
              <wp:simplePos x="0" y="0"/>
              <wp:positionH relativeFrom="column">
                <wp:posOffset>4453890</wp:posOffset>
              </wp:positionH>
              <wp:positionV relativeFrom="paragraph">
                <wp:posOffset>-864870</wp:posOffset>
              </wp:positionV>
              <wp:extent cx="635" cy="878205"/>
              <wp:effectExtent l="15240" t="20955" r="22225" b="15240"/>
              <wp:wrapNone/>
              <wp:docPr id="25" name="Line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782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F49EF1C" id="Line 210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7pt,-68.1pt" to="350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B498EB8" wp14:editId="6FF4E3CF">
              <wp:simplePos x="0" y="0"/>
              <wp:positionH relativeFrom="column">
                <wp:posOffset>-156210</wp:posOffset>
              </wp:positionH>
              <wp:positionV relativeFrom="paragraph">
                <wp:posOffset>-125095</wp:posOffset>
              </wp:positionV>
              <wp:extent cx="697865" cy="156210"/>
              <wp:effectExtent l="0" t="0" r="1270" b="0"/>
              <wp:wrapNone/>
              <wp:docPr id="24" name="Rectangle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786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48FC6" w14:textId="77777777" w:rsidR="00550B88" w:rsidRDefault="00550B88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498EB8" id="Rectangle 208" o:spid="_x0000_s1065" style="position:absolute;left:0;text-align:left;margin-left:-12.3pt;margin-top:-9.85pt;width:54.95pt;height:12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" filled="f" stroked="f">
              <v:textbox inset="1pt,1pt,1pt,1pt">
                <w:txbxContent>
                  <w:p w14:paraId="68248FC6" w14:textId="77777777" w:rsidR="00550B88" w:rsidRDefault="00550B88">
                    <w:pPr>
                      <w:rPr>
                        <w:rFonts w:ascii="Arial" w:hAnsi="Arial" w:cs="Arial"/>
                        <w:i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0D47A88" wp14:editId="126D707A">
              <wp:simplePos x="0" y="0"/>
              <wp:positionH relativeFrom="column">
                <wp:posOffset>-196850</wp:posOffset>
              </wp:positionH>
              <wp:positionV relativeFrom="paragraph">
                <wp:posOffset>-688975</wp:posOffset>
              </wp:positionV>
              <wp:extent cx="2499360" cy="635"/>
              <wp:effectExtent l="12700" t="6350" r="12065" b="12065"/>
              <wp:wrapNone/>
              <wp:docPr id="23" name="Line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993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3F07E27" id="Line 19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-54.25pt" to="181.3pt,-5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B80AD39" wp14:editId="62822052">
              <wp:simplePos x="0" y="0"/>
              <wp:positionH relativeFrom="column">
                <wp:posOffset>-196850</wp:posOffset>
              </wp:positionH>
              <wp:positionV relativeFrom="paragraph">
                <wp:posOffset>-509905</wp:posOffset>
              </wp:positionV>
              <wp:extent cx="2499360" cy="635"/>
              <wp:effectExtent l="12700" t="13970" r="12065" b="13970"/>
              <wp:wrapNone/>
              <wp:docPr id="22" name="Line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993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C9E557E" id="Line 19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-40.15pt" to="181.3pt,-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51EE7F8" wp14:editId="7DB5EA6F">
              <wp:simplePos x="0" y="0"/>
              <wp:positionH relativeFrom="column">
                <wp:posOffset>-196850</wp:posOffset>
              </wp:positionH>
              <wp:positionV relativeFrom="paragraph">
                <wp:posOffset>-1210945</wp:posOffset>
              </wp:positionV>
              <wp:extent cx="2499360" cy="635"/>
              <wp:effectExtent l="12700" t="8255" r="12065" b="10160"/>
              <wp:wrapNone/>
              <wp:docPr id="21" name="Line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993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9DB51D6" id="Line 19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-95.35pt" to="181.3pt,-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6EFA041" wp14:editId="71E3C83C">
              <wp:simplePos x="0" y="0"/>
              <wp:positionH relativeFrom="column">
                <wp:posOffset>-191770</wp:posOffset>
              </wp:positionH>
              <wp:positionV relativeFrom="paragraph">
                <wp:posOffset>-1043305</wp:posOffset>
              </wp:positionV>
              <wp:extent cx="2499360" cy="635"/>
              <wp:effectExtent l="17780" t="13970" r="16510" b="13970"/>
              <wp:wrapNone/>
              <wp:docPr id="20" name="Line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9936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CD13EDC" id="Line 19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1pt,-82.15pt" to="181.7pt,-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A8591D8" wp14:editId="0138E29D">
              <wp:simplePos x="0" y="0"/>
              <wp:positionH relativeFrom="column">
                <wp:posOffset>-196215</wp:posOffset>
              </wp:positionH>
              <wp:positionV relativeFrom="paragraph">
                <wp:posOffset>-865505</wp:posOffset>
              </wp:positionV>
              <wp:extent cx="6596380" cy="635"/>
              <wp:effectExtent l="13335" t="20320" r="19685" b="17145"/>
              <wp:wrapNone/>
              <wp:docPr id="19" name="Line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638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4AEAC2E" id="Line 19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45pt,-68.15pt" to="503.95pt,-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E5A5E06" wp14:editId="6BD606D6">
              <wp:simplePos x="0" y="0"/>
              <wp:positionH relativeFrom="column">
                <wp:posOffset>-196850</wp:posOffset>
              </wp:positionH>
              <wp:positionV relativeFrom="paragraph">
                <wp:posOffset>-140335</wp:posOffset>
              </wp:positionV>
              <wp:extent cx="2499360" cy="635"/>
              <wp:effectExtent l="12700" t="12065" r="12065" b="6350"/>
              <wp:wrapNone/>
              <wp:docPr id="10" name="Line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993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56830EF" id="Line 18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-11.05pt" to="181.3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CD13276" wp14:editId="50898FF0">
              <wp:simplePos x="0" y="0"/>
              <wp:positionH relativeFrom="column">
                <wp:posOffset>-196850</wp:posOffset>
              </wp:positionH>
              <wp:positionV relativeFrom="paragraph">
                <wp:posOffset>-330200</wp:posOffset>
              </wp:positionV>
              <wp:extent cx="2499360" cy="635"/>
              <wp:effectExtent l="12700" t="12700" r="12065" b="15240"/>
              <wp:wrapNone/>
              <wp:docPr id="9" name="Line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993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055CB32" id="Line 18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-26pt" to="181.3pt,-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863D76F" wp14:editId="394C90B8">
              <wp:simplePos x="0" y="0"/>
              <wp:positionH relativeFrom="column">
                <wp:posOffset>4991100</wp:posOffset>
              </wp:positionH>
              <wp:positionV relativeFrom="paragraph">
                <wp:posOffset>-875030</wp:posOffset>
              </wp:positionV>
              <wp:extent cx="1270" cy="349885"/>
              <wp:effectExtent l="19050" t="20320" r="17780" b="20320"/>
              <wp:wrapNone/>
              <wp:docPr id="7" name="Line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498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B38FDA4" id="Line 17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pt,-68.9pt" to="393.1pt,-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58C30D" wp14:editId="6D3FAC40">
              <wp:simplePos x="0" y="0"/>
              <wp:positionH relativeFrom="column">
                <wp:posOffset>2298065</wp:posOffset>
              </wp:positionH>
              <wp:positionV relativeFrom="paragraph">
                <wp:posOffset>-1395730</wp:posOffset>
              </wp:positionV>
              <wp:extent cx="635" cy="1411605"/>
              <wp:effectExtent l="21590" t="13970" r="15875" b="12700"/>
              <wp:wrapNone/>
              <wp:docPr id="6" name="Line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116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DE5C346" id="Line 17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95pt,-109.9pt" to="181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C00DFC" wp14:editId="68E54467">
              <wp:simplePos x="0" y="0"/>
              <wp:positionH relativeFrom="column">
                <wp:posOffset>1939925</wp:posOffset>
              </wp:positionH>
              <wp:positionV relativeFrom="paragraph">
                <wp:posOffset>-1401445</wp:posOffset>
              </wp:positionV>
              <wp:extent cx="635" cy="1412875"/>
              <wp:effectExtent l="15875" t="17780" r="21590" b="17145"/>
              <wp:wrapNone/>
              <wp:docPr id="5" name="Line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1287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B42C6AB" id="Line 17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5pt,-110.35pt" to="152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E7E04AD" wp14:editId="038631D9">
              <wp:simplePos x="0" y="0"/>
              <wp:positionH relativeFrom="column">
                <wp:posOffset>1402715</wp:posOffset>
              </wp:positionH>
              <wp:positionV relativeFrom="paragraph">
                <wp:posOffset>-1397635</wp:posOffset>
              </wp:positionV>
              <wp:extent cx="635" cy="1412240"/>
              <wp:effectExtent l="21590" t="21590" r="15875" b="13970"/>
              <wp:wrapNone/>
              <wp:docPr id="4" name="Line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12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FCEC39F" id="Line 17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5pt,-110.05pt" to="110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3312DF" wp14:editId="1867C1F7">
              <wp:simplePos x="0" y="0"/>
              <wp:positionH relativeFrom="column">
                <wp:posOffset>506095</wp:posOffset>
              </wp:positionH>
              <wp:positionV relativeFrom="paragraph">
                <wp:posOffset>-1407160</wp:posOffset>
              </wp:positionV>
              <wp:extent cx="635" cy="1421765"/>
              <wp:effectExtent l="20320" t="21590" r="17145" b="13970"/>
              <wp:wrapNone/>
              <wp:docPr id="3" name="Line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17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B7AD785" id="Line 17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85pt,-110.8pt" to="39.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88E91C" wp14:editId="2263C2D9">
              <wp:simplePos x="0" y="0"/>
              <wp:positionH relativeFrom="column">
                <wp:posOffset>-196850</wp:posOffset>
              </wp:positionH>
              <wp:positionV relativeFrom="paragraph">
                <wp:posOffset>-1412240</wp:posOffset>
              </wp:positionV>
              <wp:extent cx="6596380" cy="635"/>
              <wp:effectExtent l="12700" t="16510" r="20320" b="20955"/>
              <wp:wrapNone/>
              <wp:docPr id="2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638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6CE855" id="Line 17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-111.2pt" to="503.9pt,-1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36B2FB" wp14:editId="157D3136">
              <wp:simplePos x="0" y="0"/>
              <wp:positionH relativeFrom="column">
                <wp:posOffset>140335</wp:posOffset>
              </wp:positionH>
              <wp:positionV relativeFrom="paragraph">
                <wp:posOffset>-1403350</wp:posOffset>
              </wp:positionV>
              <wp:extent cx="635" cy="524510"/>
              <wp:effectExtent l="16510" t="15875" r="20955" b="21590"/>
              <wp:wrapNone/>
              <wp:docPr id="1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451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667A3F5" id="Line 17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05pt,-110.5pt" to="11.1pt,-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3C658" w14:textId="77777777" w:rsidR="001949AB" w:rsidRDefault="001949AB">
      <w:r>
        <w:separator/>
      </w:r>
    </w:p>
  </w:footnote>
  <w:footnote w:type="continuationSeparator" w:id="0">
    <w:p w14:paraId="43EBD230" w14:textId="77777777" w:rsidR="001949AB" w:rsidRDefault="00194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B35C" w14:textId="77777777" w:rsidR="00550B88" w:rsidRDefault="00550B88">
    <w:pPr>
      <w:pStyle w:val="afa"/>
    </w:pPr>
    <w:r>
      <w:tab/>
    </w:r>
  </w:p>
  <w:p w14:paraId="5204AF5B" w14:textId="77777777" w:rsidR="00550B88" w:rsidRDefault="00550B88">
    <w:pPr>
      <w:pStyle w:val="afa"/>
      <w:spacing w:after="24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998617" wp14:editId="5EB9DBD9">
              <wp:simplePos x="0" y="0"/>
              <wp:positionH relativeFrom="column">
                <wp:posOffset>-227965</wp:posOffset>
              </wp:positionH>
              <wp:positionV relativeFrom="paragraph">
                <wp:posOffset>71755</wp:posOffset>
              </wp:positionV>
              <wp:extent cx="6659880" cy="10191750"/>
              <wp:effectExtent l="0" t="0" r="26670" b="19050"/>
              <wp:wrapNone/>
              <wp:docPr id="50" name="Group 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191750"/>
                        <a:chOff x="1134" y="524"/>
                        <a:chExt cx="10376" cy="15695"/>
                      </a:xfrm>
                    </wpg:grpSpPr>
                    <wps:wsp>
                      <wps:cNvPr id="51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524"/>
                          <a:ext cx="10376" cy="156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Line 3"/>
                      <wps:cNvCnPr/>
                      <wps:spPr bwMode="auto">
                        <a:xfrm>
                          <a:off x="1701" y="15356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" name="Line 4"/>
                      <wps:cNvCnPr/>
                      <wps:spPr bwMode="auto">
                        <a:xfrm>
                          <a:off x="1139" y="15349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" name="Line 5"/>
                      <wps:cNvCnPr/>
                      <wps:spPr bwMode="auto">
                        <a:xfrm>
                          <a:off x="2268" y="15356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6"/>
                      <wps:cNvCnPr/>
                      <wps:spPr bwMode="auto">
                        <a:xfrm>
                          <a:off x="3686" y="15356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7"/>
                      <wps:cNvCnPr/>
                      <wps:spPr bwMode="auto">
                        <a:xfrm>
                          <a:off x="4536" y="15364"/>
                          <a:ext cx="1" cy="81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8"/>
                      <wps:cNvCnPr/>
                      <wps:spPr bwMode="auto">
                        <a:xfrm>
                          <a:off x="5103" y="15356"/>
                          <a:ext cx="1" cy="81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9"/>
                      <wps:cNvCnPr/>
                      <wps:spPr bwMode="auto">
                        <a:xfrm>
                          <a:off x="10942" y="15356"/>
                          <a:ext cx="2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10"/>
                      <wps:cNvCnPr/>
                      <wps:spPr bwMode="auto">
                        <a:xfrm>
                          <a:off x="1139" y="15629"/>
                          <a:ext cx="3954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1"/>
                      <wps:cNvCnPr/>
                      <wps:spPr bwMode="auto">
                        <a:xfrm>
                          <a:off x="1139" y="15910"/>
                          <a:ext cx="395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2"/>
                      <wps:cNvCnPr/>
                      <wps:spPr bwMode="auto">
                        <a:xfrm>
                          <a:off x="10949" y="15661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Rectangle 13"/>
                      <wps:cNvSpPr>
                        <a:spLocks noChangeArrowheads="1"/>
                      </wps:cNvSpPr>
                      <wps:spPr bwMode="auto">
                        <a:xfrm>
                          <a:off x="1158" y="15932"/>
                          <a:ext cx="523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598EA" w14:textId="77777777" w:rsidR="00550B88" w:rsidRDefault="00550B8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3" name="Rectangle 14"/>
                      <wps:cNvSpPr>
                        <a:spLocks noChangeArrowheads="1"/>
                      </wps:cNvSpPr>
                      <wps:spPr bwMode="auto">
                        <a:xfrm>
                          <a:off x="1725" y="15932"/>
                          <a:ext cx="525" cy="2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13C97" w14:textId="77777777" w:rsidR="00550B88" w:rsidRDefault="00550B8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4" name="Rectangle 15"/>
                      <wps:cNvSpPr>
                        <a:spLocks noChangeArrowheads="1"/>
                      </wps:cNvSpPr>
                      <wps:spPr bwMode="auto">
                        <a:xfrm>
                          <a:off x="2292" y="15932"/>
                          <a:ext cx="1377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6CD3E" w14:textId="77777777" w:rsidR="00550B88" w:rsidRDefault="00550B8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5" name="Rectangle 16"/>
                      <wps:cNvSpPr>
                        <a:spLocks noChangeArrowheads="1"/>
                      </wps:cNvSpPr>
                      <wps:spPr bwMode="auto">
                        <a:xfrm>
                          <a:off x="3704" y="15932"/>
                          <a:ext cx="819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3F7BA9" w14:textId="77777777" w:rsidR="00550B88" w:rsidRDefault="00550B8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6" name="Rectangle 17"/>
                      <wps:cNvSpPr>
                        <a:spLocks noChangeArrowheads="1"/>
                      </wps:cNvSpPr>
                      <wps:spPr bwMode="auto">
                        <a:xfrm>
                          <a:off x="4560" y="15932"/>
                          <a:ext cx="524" cy="2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E4B73" w14:textId="77777777" w:rsidR="00550B88" w:rsidRDefault="00550B8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7" name="Rectangle 18"/>
                      <wps:cNvSpPr>
                        <a:spLocks noChangeArrowheads="1"/>
                      </wps:cNvSpPr>
                      <wps:spPr bwMode="auto">
                        <a:xfrm>
                          <a:off x="10965" y="15371"/>
                          <a:ext cx="527" cy="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F2D8B" w14:textId="77777777" w:rsidR="00550B88" w:rsidRDefault="00550B88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8" name="Rectangle 19"/>
                      <wps:cNvSpPr>
                        <a:spLocks noChangeArrowheads="1"/>
                      </wps:cNvSpPr>
                      <wps:spPr bwMode="auto">
                        <a:xfrm>
                          <a:off x="10379" y="15627"/>
                          <a:ext cx="519" cy="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3F244" w14:textId="77777777" w:rsidR="00550B88" w:rsidRDefault="00550B88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20"/>
                      <wps:cNvSpPr>
                        <a:spLocks noChangeArrowheads="1"/>
                      </wps:cNvSpPr>
                      <wps:spPr bwMode="auto">
                        <a:xfrm>
                          <a:off x="5121" y="15364"/>
                          <a:ext cx="5808" cy="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0427DB" w14:textId="554A66A6" w:rsidR="00550B88" w:rsidRDefault="00550B8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</w:pPr>
                            <w:r>
                              <w:t>КП 09.</w:t>
                            </w:r>
                            <w:r>
                              <w:rPr>
                                <w:szCs w:val="28"/>
                              </w:rPr>
                              <w:t xml:space="preserve">02.07 ИСБ </w:t>
                            </w:r>
                            <w:r>
                              <w:rPr>
                                <w:color w:val="000000"/>
                                <w:szCs w:val="28"/>
                              </w:rPr>
                              <w:t xml:space="preserve">– </w:t>
                            </w:r>
                            <w:r>
                              <w:rPr>
                                <w:szCs w:val="28"/>
                              </w:rPr>
                              <w:t>323.7.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Cs w:val="28"/>
                              </w:rPr>
                              <w:t>5</w:t>
                            </w:r>
                            <w: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998617" id="Group 224" o:spid="_x0000_s1026" style="position:absolute;left:0;text-align:left;margin-left:-17.95pt;margin-top:5.65pt;width:524.4pt;height:802.5pt;z-index:251659264" coordorigin="1134,524" coordsize="10376,1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">
              <v:rect id="Rectangle 2" o:spid="_x0000_s1027" style="position:absolute;left:1134;top:524;width:10376;height:15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" filled="f" strokeweight="2pt"/>
              <v:line id="Line 3" o:spid="_x0000_s1028" style="position:absolute;visibility:visible;mso-wrap-style:square" from="1701,15356" to="1702,1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4" o:spid="_x0000_s1029" style="position:absolute;visibility:visible;mso-wrap-style:square" from="1139,15349" to="11498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" o:spid="_x0000_s1030" style="position:absolute;visibility:visible;mso-wrap-style:square" from="2268,15356" to="2269,1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" o:spid="_x0000_s1031" style="position:absolute;visibility:visible;mso-wrap-style:square" from="3686,15356" to="3687,1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7" o:spid="_x0000_s1032" style="position:absolute;visibility:visible;mso-wrap-style:square" from="4536,15364" to="4537,1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8" o:spid="_x0000_s1033" style="position:absolute;visibility:visible;mso-wrap-style:square" from="5103,15356" to="5104,16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9" o:spid="_x0000_s1034" style="position:absolute;visibility:visible;mso-wrap-style:square" from="10942,15356" to="10944,1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" o:spid="_x0000_s1035" style="position:absolute;visibility:visible;mso-wrap-style:square" from="1139,15629" to="5093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11" o:spid="_x0000_s1036" style="position:absolute;visibility:visible;mso-wrap-style:square" from="1139,15910" to="5093,15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12" o:spid="_x0000_s1037" style="position:absolute;visibility:visible;mso-wrap-style:square" from="10949,15661" to="11505,15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13" o:spid="_x0000_s1038" style="position:absolute;left:1158;top:15932;width:523;height: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" filled="f" stroked="f">
                <v:textbox inset="1pt,1pt,1pt,1pt">
                  <w:txbxContent>
                    <w:p w14:paraId="7ED598EA" w14:textId="77777777" w:rsidR="00550B88" w:rsidRDefault="00550B8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725;top:15932;width:525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" filled="f" stroked="f">
                <v:textbox inset="1pt,1pt,1pt,1pt">
                  <w:txbxContent>
                    <w:p w14:paraId="4BC13C97" w14:textId="77777777" w:rsidR="00550B88" w:rsidRDefault="00550B8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_x0000_s1040" style="position:absolute;left:2292;top:15932;width:1377;height: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" filled="f" stroked="f">
                <v:textbox inset="1pt,1pt,1pt,1pt">
                  <w:txbxContent>
                    <w:p w14:paraId="2316CD3E" w14:textId="77777777" w:rsidR="00550B88" w:rsidRDefault="00550B8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3704;top:15932;width:819;height: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" filled="f" stroked="f">
                <v:textbox inset="1pt,1pt,1pt,1pt">
                  <w:txbxContent>
                    <w:p w14:paraId="0F3F7BA9" w14:textId="77777777" w:rsidR="00550B88" w:rsidRDefault="00550B8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4560;top:15932;width:524;height: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" filled="f" stroked="f">
                <v:textbox inset="1pt,1pt,1pt,1pt">
                  <w:txbxContent>
                    <w:p w14:paraId="3A1E4B73" w14:textId="77777777" w:rsidR="00550B88" w:rsidRDefault="00550B8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0965;top:15371;width:527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" filled="f" stroked="f">
                <v:textbox inset="1pt,1pt,1pt,1pt">
                  <w:txbxContent>
                    <w:p w14:paraId="5F6F2D8B" w14:textId="77777777" w:rsidR="00550B88" w:rsidRDefault="00550B88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0379;top:15627;width:519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0FA3F244" w14:textId="77777777" w:rsidR="00550B88" w:rsidRDefault="00550B88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rect>
              <v:rect id="Rectangle 20" o:spid="_x0000_s1045" style="position:absolute;left:5121;top:15364;width:5808;height: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" filled="f" stroked="f">
                <v:textbox inset="1pt,1pt,1pt,1pt">
                  <w:txbxContent>
                    <w:p w14:paraId="380427DB" w14:textId="554A66A6" w:rsidR="00550B88" w:rsidRDefault="00550B88">
                      <w:pPr>
                        <w:autoSpaceDE w:val="0"/>
                        <w:autoSpaceDN w:val="0"/>
                        <w:adjustRightInd w:val="0"/>
                        <w:jc w:val="center"/>
                      </w:pPr>
                      <w:r>
                        <w:t>КП 09.</w:t>
                      </w:r>
                      <w:r>
                        <w:rPr>
                          <w:szCs w:val="28"/>
                        </w:rPr>
                        <w:t xml:space="preserve">02.07 ИСБ </w:t>
                      </w:r>
                      <w:r>
                        <w:rPr>
                          <w:color w:val="000000"/>
                          <w:szCs w:val="28"/>
                        </w:rPr>
                        <w:t xml:space="preserve">– </w:t>
                      </w:r>
                      <w:r>
                        <w:rPr>
                          <w:szCs w:val="28"/>
                        </w:rPr>
                        <w:t>323.7.</w:t>
                      </w:r>
                      <w:r>
                        <w:rPr>
                          <w:szCs w:val="28"/>
                          <w:lang w:val="en-US"/>
                        </w:rPr>
                        <w:t>2</w:t>
                      </w:r>
                      <w:r>
                        <w:rPr>
                          <w:szCs w:val="28"/>
                        </w:rPr>
                        <w:t>5</w:t>
                      </w:r>
                      <w:r>
                        <w:t xml:space="preserve"> ПЗ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D24E9" w14:textId="77777777" w:rsidR="00550B88" w:rsidRDefault="00550B88">
    <w:pPr>
      <w:pStyle w:val="af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33F637" wp14:editId="3379626A">
              <wp:simplePos x="0" y="0"/>
              <wp:positionH relativeFrom="column">
                <wp:posOffset>-200025</wp:posOffset>
              </wp:positionH>
              <wp:positionV relativeFrom="paragraph">
                <wp:posOffset>223520</wp:posOffset>
              </wp:positionV>
              <wp:extent cx="6605270" cy="10182860"/>
              <wp:effectExtent l="19050" t="13970" r="14605" b="13970"/>
              <wp:wrapNone/>
              <wp:docPr id="49" name="Rectangl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1828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8CD363" id="Rectangle 172" o:spid="_x0000_s1026" style="position:absolute;margin-left:-15.75pt;margin-top:17.6pt;width:520.1pt;height:80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" filled="f" strokeweight="2pt"/>
          </w:pict>
        </mc:Fallback>
      </mc:AlternateContent>
    </w:r>
  </w:p>
  <w:p w14:paraId="7DEDCE4A" w14:textId="77777777" w:rsidR="00550B88" w:rsidRDefault="00550B88">
    <w:pPr>
      <w:pStyle w:val="afa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B86"/>
    <w:multiLevelType w:val="multilevel"/>
    <w:tmpl w:val="2A26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36DFB"/>
    <w:multiLevelType w:val="multilevel"/>
    <w:tmpl w:val="2BE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C2E"/>
    <w:multiLevelType w:val="multilevel"/>
    <w:tmpl w:val="04B861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37405E8"/>
    <w:multiLevelType w:val="multilevel"/>
    <w:tmpl w:val="800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D432E"/>
    <w:multiLevelType w:val="multilevel"/>
    <w:tmpl w:val="EA8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E0011"/>
    <w:multiLevelType w:val="multilevel"/>
    <w:tmpl w:val="59D6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46D4"/>
    <w:multiLevelType w:val="multilevel"/>
    <w:tmpl w:val="D3CE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50647"/>
    <w:multiLevelType w:val="hybridMultilevel"/>
    <w:tmpl w:val="05840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009E2"/>
    <w:multiLevelType w:val="multilevel"/>
    <w:tmpl w:val="A7D8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23EB3"/>
    <w:multiLevelType w:val="hybridMultilevel"/>
    <w:tmpl w:val="104A44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0E45AB2"/>
    <w:multiLevelType w:val="multilevel"/>
    <w:tmpl w:val="30E45AB2"/>
    <w:lvl w:ilvl="0">
      <w:start w:val="1"/>
      <w:numFmt w:val="bullet"/>
      <w:suff w:val="space"/>
      <w:lvlText w:val=""/>
      <w:lvlJc w:val="left"/>
      <w:pPr>
        <w:ind w:left="15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2424C52"/>
    <w:multiLevelType w:val="hybridMultilevel"/>
    <w:tmpl w:val="3FA02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8387A"/>
    <w:multiLevelType w:val="multilevel"/>
    <w:tmpl w:val="3388387A"/>
    <w:lvl w:ilvl="0">
      <w:start w:val="1"/>
      <w:numFmt w:val="decimal"/>
      <w:pStyle w:val="a"/>
      <w:lvlText w:val="%1."/>
      <w:lvlJc w:val="left"/>
      <w:pPr>
        <w:tabs>
          <w:tab w:val="left" w:pos="720"/>
        </w:tabs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F100DC9"/>
    <w:multiLevelType w:val="hybridMultilevel"/>
    <w:tmpl w:val="408489B4"/>
    <w:lvl w:ilvl="0" w:tplc="0DE207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30716"/>
    <w:multiLevelType w:val="multilevel"/>
    <w:tmpl w:val="2CFC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F10EF"/>
    <w:multiLevelType w:val="multilevel"/>
    <w:tmpl w:val="C69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73266"/>
    <w:multiLevelType w:val="multilevel"/>
    <w:tmpl w:val="7DC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F1B25"/>
    <w:multiLevelType w:val="hybridMultilevel"/>
    <w:tmpl w:val="2612D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05162"/>
    <w:multiLevelType w:val="hybridMultilevel"/>
    <w:tmpl w:val="D07A6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C0297"/>
    <w:multiLevelType w:val="multilevel"/>
    <w:tmpl w:val="172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83C5E"/>
    <w:multiLevelType w:val="multilevel"/>
    <w:tmpl w:val="246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701E3"/>
    <w:multiLevelType w:val="hybridMultilevel"/>
    <w:tmpl w:val="2FA67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17918"/>
    <w:multiLevelType w:val="multilevel"/>
    <w:tmpl w:val="D0A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C7671"/>
    <w:multiLevelType w:val="multilevel"/>
    <w:tmpl w:val="264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60545"/>
    <w:multiLevelType w:val="multilevel"/>
    <w:tmpl w:val="70360545"/>
    <w:lvl w:ilvl="0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10809E1"/>
    <w:multiLevelType w:val="multilevel"/>
    <w:tmpl w:val="710809E1"/>
    <w:lvl w:ilvl="0">
      <w:start w:val="1"/>
      <w:numFmt w:val="decimal"/>
      <w:pStyle w:val="7"/>
      <w:lvlText w:val="%1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abstractNum w:abstractNumId="26" w15:restartNumberingAfterBreak="0">
    <w:nsid w:val="72EE73F9"/>
    <w:multiLevelType w:val="multilevel"/>
    <w:tmpl w:val="C97A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25D9B"/>
    <w:multiLevelType w:val="multilevel"/>
    <w:tmpl w:val="A97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807B6"/>
    <w:multiLevelType w:val="multilevel"/>
    <w:tmpl w:val="0D6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C0E04"/>
    <w:multiLevelType w:val="multilevel"/>
    <w:tmpl w:val="A37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F0A2D"/>
    <w:multiLevelType w:val="multilevel"/>
    <w:tmpl w:val="097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2441F"/>
    <w:multiLevelType w:val="multilevel"/>
    <w:tmpl w:val="1EC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0204">
    <w:abstractNumId w:val="25"/>
  </w:num>
  <w:num w:numId="2" w16cid:durableId="1661346892">
    <w:abstractNumId w:val="12"/>
  </w:num>
  <w:num w:numId="3" w16cid:durableId="1015225838">
    <w:abstractNumId w:val="10"/>
  </w:num>
  <w:num w:numId="4" w16cid:durableId="1409811102">
    <w:abstractNumId w:val="24"/>
  </w:num>
  <w:num w:numId="5" w16cid:durableId="1369796367">
    <w:abstractNumId w:val="2"/>
  </w:num>
  <w:num w:numId="6" w16cid:durableId="447047746">
    <w:abstractNumId w:val="31"/>
  </w:num>
  <w:num w:numId="7" w16cid:durableId="1858234302">
    <w:abstractNumId w:val="11"/>
  </w:num>
  <w:num w:numId="8" w16cid:durableId="1527328595">
    <w:abstractNumId w:val="27"/>
  </w:num>
  <w:num w:numId="9" w16cid:durableId="1740052262">
    <w:abstractNumId w:val="16"/>
  </w:num>
  <w:num w:numId="10" w16cid:durableId="1917207611">
    <w:abstractNumId w:val="9"/>
  </w:num>
  <w:num w:numId="11" w16cid:durableId="2108647335">
    <w:abstractNumId w:val="6"/>
  </w:num>
  <w:num w:numId="12" w16cid:durableId="1688019577">
    <w:abstractNumId w:val="7"/>
  </w:num>
  <w:num w:numId="13" w16cid:durableId="1938176547">
    <w:abstractNumId w:val="19"/>
  </w:num>
  <w:num w:numId="14" w16cid:durableId="1273780047">
    <w:abstractNumId w:val="26"/>
  </w:num>
  <w:num w:numId="15" w16cid:durableId="1000501142">
    <w:abstractNumId w:val="17"/>
  </w:num>
  <w:num w:numId="16" w16cid:durableId="253900034">
    <w:abstractNumId w:val="21"/>
  </w:num>
  <w:num w:numId="17" w16cid:durableId="116947679">
    <w:abstractNumId w:val="13"/>
  </w:num>
  <w:num w:numId="18" w16cid:durableId="1130629931">
    <w:abstractNumId w:val="5"/>
  </w:num>
  <w:num w:numId="19" w16cid:durableId="1666081400">
    <w:abstractNumId w:val="18"/>
  </w:num>
  <w:num w:numId="20" w16cid:durableId="147408981">
    <w:abstractNumId w:val="22"/>
  </w:num>
  <w:num w:numId="21" w16cid:durableId="1897398671">
    <w:abstractNumId w:val="28"/>
  </w:num>
  <w:num w:numId="22" w16cid:durableId="867567241">
    <w:abstractNumId w:val="3"/>
  </w:num>
  <w:num w:numId="23" w16cid:durableId="918246888">
    <w:abstractNumId w:val="8"/>
  </w:num>
  <w:num w:numId="24" w16cid:durableId="935750489">
    <w:abstractNumId w:val="15"/>
  </w:num>
  <w:num w:numId="25" w16cid:durableId="1622302371">
    <w:abstractNumId w:val="20"/>
  </w:num>
  <w:num w:numId="26" w16cid:durableId="1765567686">
    <w:abstractNumId w:val="23"/>
  </w:num>
  <w:num w:numId="27" w16cid:durableId="544096822">
    <w:abstractNumId w:val="30"/>
  </w:num>
  <w:num w:numId="28" w16cid:durableId="1923828314">
    <w:abstractNumId w:val="29"/>
  </w:num>
  <w:num w:numId="29" w16cid:durableId="879436005">
    <w:abstractNumId w:val="4"/>
  </w:num>
  <w:num w:numId="30" w16cid:durableId="274600257">
    <w:abstractNumId w:val="1"/>
  </w:num>
  <w:num w:numId="31" w16cid:durableId="2038043792">
    <w:abstractNumId w:val="0"/>
  </w:num>
  <w:num w:numId="32" w16cid:durableId="2095317511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autoHyphenation/>
  <w:hyphenationZone w:val="227"/>
  <w:doNotHyphenateCaps/>
  <w:drawingGridHorizontalSpacing w:val="284"/>
  <w:drawingGridVerticalSpacing w:val="284"/>
  <w:doNotUseMarginsForDrawingGridOrigin/>
  <w:drawingGridHorizontalOrigin w:val="1800"/>
  <w:drawingGridVerticalOrigin w:val="198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14CC"/>
    <w:rsid w:val="00000206"/>
    <w:rsid w:val="00001B3F"/>
    <w:rsid w:val="00001CFC"/>
    <w:rsid w:val="00001E4F"/>
    <w:rsid w:val="000020F8"/>
    <w:rsid w:val="00003359"/>
    <w:rsid w:val="000033CC"/>
    <w:rsid w:val="00004B32"/>
    <w:rsid w:val="00005A4C"/>
    <w:rsid w:val="00005D7D"/>
    <w:rsid w:val="00006D3A"/>
    <w:rsid w:val="00007755"/>
    <w:rsid w:val="00010095"/>
    <w:rsid w:val="00010D47"/>
    <w:rsid w:val="00010D8E"/>
    <w:rsid w:val="0001100C"/>
    <w:rsid w:val="000114BF"/>
    <w:rsid w:val="00012DCE"/>
    <w:rsid w:val="000131DF"/>
    <w:rsid w:val="00013371"/>
    <w:rsid w:val="000133F1"/>
    <w:rsid w:val="00013FA0"/>
    <w:rsid w:val="000143F3"/>
    <w:rsid w:val="00014B48"/>
    <w:rsid w:val="00015C87"/>
    <w:rsid w:val="00015CF7"/>
    <w:rsid w:val="0001656B"/>
    <w:rsid w:val="00017064"/>
    <w:rsid w:val="00017D8B"/>
    <w:rsid w:val="000209F5"/>
    <w:rsid w:val="00020D12"/>
    <w:rsid w:val="00021467"/>
    <w:rsid w:val="000216D5"/>
    <w:rsid w:val="000217DB"/>
    <w:rsid w:val="0002213E"/>
    <w:rsid w:val="000227CC"/>
    <w:rsid w:val="00022F64"/>
    <w:rsid w:val="00023B6D"/>
    <w:rsid w:val="00024569"/>
    <w:rsid w:val="000245B7"/>
    <w:rsid w:val="0002475E"/>
    <w:rsid w:val="00024CC1"/>
    <w:rsid w:val="0002508B"/>
    <w:rsid w:val="00025491"/>
    <w:rsid w:val="0002594B"/>
    <w:rsid w:val="00025EEE"/>
    <w:rsid w:val="00027871"/>
    <w:rsid w:val="00027AD4"/>
    <w:rsid w:val="00027CE7"/>
    <w:rsid w:val="00027D12"/>
    <w:rsid w:val="00027FA2"/>
    <w:rsid w:val="000300E9"/>
    <w:rsid w:val="0003018C"/>
    <w:rsid w:val="00030608"/>
    <w:rsid w:val="000315D6"/>
    <w:rsid w:val="000324D2"/>
    <w:rsid w:val="000331D7"/>
    <w:rsid w:val="00033F32"/>
    <w:rsid w:val="00034056"/>
    <w:rsid w:val="00034BD4"/>
    <w:rsid w:val="00035BD3"/>
    <w:rsid w:val="000364C0"/>
    <w:rsid w:val="00037127"/>
    <w:rsid w:val="00037220"/>
    <w:rsid w:val="00037469"/>
    <w:rsid w:val="00037967"/>
    <w:rsid w:val="00037C21"/>
    <w:rsid w:val="000401D1"/>
    <w:rsid w:val="0004039E"/>
    <w:rsid w:val="00040958"/>
    <w:rsid w:val="00040B4B"/>
    <w:rsid w:val="000426D8"/>
    <w:rsid w:val="000428A7"/>
    <w:rsid w:val="00042FF3"/>
    <w:rsid w:val="000435B9"/>
    <w:rsid w:val="00043862"/>
    <w:rsid w:val="000438CA"/>
    <w:rsid w:val="00043BB0"/>
    <w:rsid w:val="00045326"/>
    <w:rsid w:val="000456E8"/>
    <w:rsid w:val="000458DA"/>
    <w:rsid w:val="00046184"/>
    <w:rsid w:val="000462CB"/>
    <w:rsid w:val="000465B7"/>
    <w:rsid w:val="00046947"/>
    <w:rsid w:val="00046B9A"/>
    <w:rsid w:val="00046B9E"/>
    <w:rsid w:val="00046BCD"/>
    <w:rsid w:val="00047D56"/>
    <w:rsid w:val="00050B78"/>
    <w:rsid w:val="0005114A"/>
    <w:rsid w:val="000515B1"/>
    <w:rsid w:val="00051B21"/>
    <w:rsid w:val="00051B40"/>
    <w:rsid w:val="000531CA"/>
    <w:rsid w:val="000535C6"/>
    <w:rsid w:val="00053D67"/>
    <w:rsid w:val="00053F2B"/>
    <w:rsid w:val="000547D2"/>
    <w:rsid w:val="00054ECF"/>
    <w:rsid w:val="00055488"/>
    <w:rsid w:val="00055C6A"/>
    <w:rsid w:val="00055CEE"/>
    <w:rsid w:val="00056FF2"/>
    <w:rsid w:val="00057C31"/>
    <w:rsid w:val="00060E93"/>
    <w:rsid w:val="00061281"/>
    <w:rsid w:val="000613B5"/>
    <w:rsid w:val="00062503"/>
    <w:rsid w:val="000625B7"/>
    <w:rsid w:val="0006261F"/>
    <w:rsid w:val="00062DF0"/>
    <w:rsid w:val="00063A13"/>
    <w:rsid w:val="00063C89"/>
    <w:rsid w:val="0006431E"/>
    <w:rsid w:val="00064D1C"/>
    <w:rsid w:val="0006715A"/>
    <w:rsid w:val="0007033D"/>
    <w:rsid w:val="000708EF"/>
    <w:rsid w:val="00070B74"/>
    <w:rsid w:val="00071656"/>
    <w:rsid w:val="00071FE3"/>
    <w:rsid w:val="00072366"/>
    <w:rsid w:val="00072C32"/>
    <w:rsid w:val="00072E0D"/>
    <w:rsid w:val="00072F80"/>
    <w:rsid w:val="00073656"/>
    <w:rsid w:val="000738C9"/>
    <w:rsid w:val="00073FCE"/>
    <w:rsid w:val="00076A37"/>
    <w:rsid w:val="0008031F"/>
    <w:rsid w:val="00080939"/>
    <w:rsid w:val="00080D44"/>
    <w:rsid w:val="00080EF1"/>
    <w:rsid w:val="0008209B"/>
    <w:rsid w:val="00082140"/>
    <w:rsid w:val="00082234"/>
    <w:rsid w:val="00082C3B"/>
    <w:rsid w:val="00083AAF"/>
    <w:rsid w:val="00083F01"/>
    <w:rsid w:val="00084429"/>
    <w:rsid w:val="00085770"/>
    <w:rsid w:val="00085ED8"/>
    <w:rsid w:val="00085F41"/>
    <w:rsid w:val="000861F0"/>
    <w:rsid w:val="00086227"/>
    <w:rsid w:val="000867C4"/>
    <w:rsid w:val="00086A34"/>
    <w:rsid w:val="00086CA9"/>
    <w:rsid w:val="00087B27"/>
    <w:rsid w:val="00090195"/>
    <w:rsid w:val="00091A73"/>
    <w:rsid w:val="00091D28"/>
    <w:rsid w:val="00092486"/>
    <w:rsid w:val="00092518"/>
    <w:rsid w:val="00093F1A"/>
    <w:rsid w:val="000948E7"/>
    <w:rsid w:val="00094941"/>
    <w:rsid w:val="000956DE"/>
    <w:rsid w:val="0009595C"/>
    <w:rsid w:val="00095C2E"/>
    <w:rsid w:val="000960B8"/>
    <w:rsid w:val="00097893"/>
    <w:rsid w:val="000A0A85"/>
    <w:rsid w:val="000A0C99"/>
    <w:rsid w:val="000A0DD3"/>
    <w:rsid w:val="000A13ED"/>
    <w:rsid w:val="000A18B1"/>
    <w:rsid w:val="000A1BEF"/>
    <w:rsid w:val="000A1D3F"/>
    <w:rsid w:val="000A2DD8"/>
    <w:rsid w:val="000A2EFC"/>
    <w:rsid w:val="000A3F9F"/>
    <w:rsid w:val="000A5438"/>
    <w:rsid w:val="000A5E0F"/>
    <w:rsid w:val="000A6292"/>
    <w:rsid w:val="000A6FDF"/>
    <w:rsid w:val="000A74F3"/>
    <w:rsid w:val="000B0225"/>
    <w:rsid w:val="000B0384"/>
    <w:rsid w:val="000B0928"/>
    <w:rsid w:val="000B1E6C"/>
    <w:rsid w:val="000B2290"/>
    <w:rsid w:val="000B2DEC"/>
    <w:rsid w:val="000B335F"/>
    <w:rsid w:val="000B3BD6"/>
    <w:rsid w:val="000B4757"/>
    <w:rsid w:val="000B4B31"/>
    <w:rsid w:val="000B5555"/>
    <w:rsid w:val="000B55D7"/>
    <w:rsid w:val="000B5A9D"/>
    <w:rsid w:val="000B5B9A"/>
    <w:rsid w:val="000B6B18"/>
    <w:rsid w:val="000C08A8"/>
    <w:rsid w:val="000C0953"/>
    <w:rsid w:val="000C0B95"/>
    <w:rsid w:val="000C1C32"/>
    <w:rsid w:val="000C2630"/>
    <w:rsid w:val="000C26AD"/>
    <w:rsid w:val="000C418F"/>
    <w:rsid w:val="000C47EF"/>
    <w:rsid w:val="000C5CD3"/>
    <w:rsid w:val="000C674D"/>
    <w:rsid w:val="000C7289"/>
    <w:rsid w:val="000C7DBE"/>
    <w:rsid w:val="000D1494"/>
    <w:rsid w:val="000D167C"/>
    <w:rsid w:val="000D23BE"/>
    <w:rsid w:val="000D2621"/>
    <w:rsid w:val="000D3F4E"/>
    <w:rsid w:val="000D4D47"/>
    <w:rsid w:val="000D5BEC"/>
    <w:rsid w:val="000D7F43"/>
    <w:rsid w:val="000E121D"/>
    <w:rsid w:val="000E1505"/>
    <w:rsid w:val="000E2EC0"/>
    <w:rsid w:val="000E2FB8"/>
    <w:rsid w:val="000E373B"/>
    <w:rsid w:val="000E3980"/>
    <w:rsid w:val="000E3EAE"/>
    <w:rsid w:val="000E4155"/>
    <w:rsid w:val="000E4667"/>
    <w:rsid w:val="000E48C0"/>
    <w:rsid w:val="000E50C7"/>
    <w:rsid w:val="000E5FEC"/>
    <w:rsid w:val="000E62A3"/>
    <w:rsid w:val="000E7DB5"/>
    <w:rsid w:val="000F002B"/>
    <w:rsid w:val="000F06B5"/>
    <w:rsid w:val="000F0C49"/>
    <w:rsid w:val="000F21A3"/>
    <w:rsid w:val="000F300F"/>
    <w:rsid w:val="000F3105"/>
    <w:rsid w:val="000F32BD"/>
    <w:rsid w:val="000F391D"/>
    <w:rsid w:val="000F57A5"/>
    <w:rsid w:val="000F5AE3"/>
    <w:rsid w:val="000F5B76"/>
    <w:rsid w:val="000F5BF0"/>
    <w:rsid w:val="000F6C42"/>
    <w:rsid w:val="000F6EEE"/>
    <w:rsid w:val="000F7A15"/>
    <w:rsid w:val="0010031F"/>
    <w:rsid w:val="00100B86"/>
    <w:rsid w:val="001015BD"/>
    <w:rsid w:val="0010278D"/>
    <w:rsid w:val="00103B7F"/>
    <w:rsid w:val="00104346"/>
    <w:rsid w:val="001055B5"/>
    <w:rsid w:val="00106155"/>
    <w:rsid w:val="00107903"/>
    <w:rsid w:val="0011000D"/>
    <w:rsid w:val="001107CA"/>
    <w:rsid w:val="00110893"/>
    <w:rsid w:val="00110A40"/>
    <w:rsid w:val="00111A7A"/>
    <w:rsid w:val="00111F21"/>
    <w:rsid w:val="00112C50"/>
    <w:rsid w:val="00113F9B"/>
    <w:rsid w:val="0011427F"/>
    <w:rsid w:val="00114D08"/>
    <w:rsid w:val="00115DE2"/>
    <w:rsid w:val="00116295"/>
    <w:rsid w:val="00117CB9"/>
    <w:rsid w:val="00120A87"/>
    <w:rsid w:val="00120CEA"/>
    <w:rsid w:val="00121443"/>
    <w:rsid w:val="001221AB"/>
    <w:rsid w:val="00123619"/>
    <w:rsid w:val="00123785"/>
    <w:rsid w:val="0012426E"/>
    <w:rsid w:val="00124EC0"/>
    <w:rsid w:val="0012557F"/>
    <w:rsid w:val="00125C08"/>
    <w:rsid w:val="0012626D"/>
    <w:rsid w:val="00126662"/>
    <w:rsid w:val="001266AB"/>
    <w:rsid w:val="00126E39"/>
    <w:rsid w:val="0012716A"/>
    <w:rsid w:val="001313F3"/>
    <w:rsid w:val="00131A09"/>
    <w:rsid w:val="00132476"/>
    <w:rsid w:val="00133639"/>
    <w:rsid w:val="001336E8"/>
    <w:rsid w:val="001339FF"/>
    <w:rsid w:val="00133A18"/>
    <w:rsid w:val="00134285"/>
    <w:rsid w:val="001351E0"/>
    <w:rsid w:val="00135649"/>
    <w:rsid w:val="00135710"/>
    <w:rsid w:val="00136814"/>
    <w:rsid w:val="00136A36"/>
    <w:rsid w:val="00136AE8"/>
    <w:rsid w:val="001370B3"/>
    <w:rsid w:val="00137159"/>
    <w:rsid w:val="00137A7C"/>
    <w:rsid w:val="00137C7D"/>
    <w:rsid w:val="00140618"/>
    <w:rsid w:val="00140832"/>
    <w:rsid w:val="0014173E"/>
    <w:rsid w:val="00142411"/>
    <w:rsid w:val="001424CE"/>
    <w:rsid w:val="001427E3"/>
    <w:rsid w:val="001432F2"/>
    <w:rsid w:val="00143403"/>
    <w:rsid w:val="00143A8D"/>
    <w:rsid w:val="00143C89"/>
    <w:rsid w:val="00144B66"/>
    <w:rsid w:val="00144C14"/>
    <w:rsid w:val="00144DC5"/>
    <w:rsid w:val="00145AB1"/>
    <w:rsid w:val="0014615F"/>
    <w:rsid w:val="001465C1"/>
    <w:rsid w:val="00146C5E"/>
    <w:rsid w:val="00146D08"/>
    <w:rsid w:val="00146FDF"/>
    <w:rsid w:val="001476BA"/>
    <w:rsid w:val="0015085B"/>
    <w:rsid w:val="001514E3"/>
    <w:rsid w:val="00152322"/>
    <w:rsid w:val="00154C33"/>
    <w:rsid w:val="00154D19"/>
    <w:rsid w:val="00154E77"/>
    <w:rsid w:val="00155A1A"/>
    <w:rsid w:val="00155DD1"/>
    <w:rsid w:val="00156152"/>
    <w:rsid w:val="001575ED"/>
    <w:rsid w:val="00160108"/>
    <w:rsid w:val="0016161B"/>
    <w:rsid w:val="00161674"/>
    <w:rsid w:val="00162326"/>
    <w:rsid w:val="00163343"/>
    <w:rsid w:val="00163552"/>
    <w:rsid w:val="00164E8E"/>
    <w:rsid w:val="00165A1A"/>
    <w:rsid w:val="00165A71"/>
    <w:rsid w:val="00170196"/>
    <w:rsid w:val="00170A5F"/>
    <w:rsid w:val="00171408"/>
    <w:rsid w:val="001717E5"/>
    <w:rsid w:val="00172093"/>
    <w:rsid w:val="001729E9"/>
    <w:rsid w:val="001741D8"/>
    <w:rsid w:val="00174907"/>
    <w:rsid w:val="00174AD1"/>
    <w:rsid w:val="001755A8"/>
    <w:rsid w:val="00176590"/>
    <w:rsid w:val="001766B3"/>
    <w:rsid w:val="001772C3"/>
    <w:rsid w:val="001776D5"/>
    <w:rsid w:val="001778DF"/>
    <w:rsid w:val="00180827"/>
    <w:rsid w:val="00180855"/>
    <w:rsid w:val="001808F4"/>
    <w:rsid w:val="001812CE"/>
    <w:rsid w:val="00182C3E"/>
    <w:rsid w:val="00182D84"/>
    <w:rsid w:val="0018336C"/>
    <w:rsid w:val="00184499"/>
    <w:rsid w:val="0018478A"/>
    <w:rsid w:val="001866F9"/>
    <w:rsid w:val="00186B6E"/>
    <w:rsid w:val="00186C4D"/>
    <w:rsid w:val="00187638"/>
    <w:rsid w:val="00187AF5"/>
    <w:rsid w:val="001909BC"/>
    <w:rsid w:val="0019159D"/>
    <w:rsid w:val="001918A0"/>
    <w:rsid w:val="00192732"/>
    <w:rsid w:val="00193112"/>
    <w:rsid w:val="0019323C"/>
    <w:rsid w:val="001937CF"/>
    <w:rsid w:val="001949AB"/>
    <w:rsid w:val="001961AA"/>
    <w:rsid w:val="00196FB3"/>
    <w:rsid w:val="001976DE"/>
    <w:rsid w:val="001A0178"/>
    <w:rsid w:val="001A03F1"/>
    <w:rsid w:val="001A0887"/>
    <w:rsid w:val="001A0F28"/>
    <w:rsid w:val="001A1501"/>
    <w:rsid w:val="001A1BD8"/>
    <w:rsid w:val="001A1EA5"/>
    <w:rsid w:val="001A3098"/>
    <w:rsid w:val="001A39D3"/>
    <w:rsid w:val="001A46A9"/>
    <w:rsid w:val="001A4861"/>
    <w:rsid w:val="001A4A72"/>
    <w:rsid w:val="001A57A6"/>
    <w:rsid w:val="001A5C47"/>
    <w:rsid w:val="001A61F8"/>
    <w:rsid w:val="001A62E1"/>
    <w:rsid w:val="001A7842"/>
    <w:rsid w:val="001A7BBE"/>
    <w:rsid w:val="001B02DE"/>
    <w:rsid w:val="001B0634"/>
    <w:rsid w:val="001B0C14"/>
    <w:rsid w:val="001B1CC2"/>
    <w:rsid w:val="001B1CFD"/>
    <w:rsid w:val="001B1E0A"/>
    <w:rsid w:val="001B1E1D"/>
    <w:rsid w:val="001B36F5"/>
    <w:rsid w:val="001B3A4E"/>
    <w:rsid w:val="001B3AB7"/>
    <w:rsid w:val="001B4629"/>
    <w:rsid w:val="001B4AB8"/>
    <w:rsid w:val="001B58BE"/>
    <w:rsid w:val="001B5EE5"/>
    <w:rsid w:val="001C0397"/>
    <w:rsid w:val="001C205C"/>
    <w:rsid w:val="001C2777"/>
    <w:rsid w:val="001C291B"/>
    <w:rsid w:val="001C2D61"/>
    <w:rsid w:val="001C2D72"/>
    <w:rsid w:val="001C35C9"/>
    <w:rsid w:val="001C4126"/>
    <w:rsid w:val="001C42DD"/>
    <w:rsid w:val="001C4529"/>
    <w:rsid w:val="001C4767"/>
    <w:rsid w:val="001C4D9C"/>
    <w:rsid w:val="001C57F5"/>
    <w:rsid w:val="001C5F03"/>
    <w:rsid w:val="001C6733"/>
    <w:rsid w:val="001C6870"/>
    <w:rsid w:val="001C6B81"/>
    <w:rsid w:val="001D0130"/>
    <w:rsid w:val="001D02C1"/>
    <w:rsid w:val="001D0B64"/>
    <w:rsid w:val="001D10D6"/>
    <w:rsid w:val="001D1136"/>
    <w:rsid w:val="001D19A0"/>
    <w:rsid w:val="001D2259"/>
    <w:rsid w:val="001D26B9"/>
    <w:rsid w:val="001D2C91"/>
    <w:rsid w:val="001D362B"/>
    <w:rsid w:val="001D3638"/>
    <w:rsid w:val="001D39A7"/>
    <w:rsid w:val="001D414A"/>
    <w:rsid w:val="001D4E14"/>
    <w:rsid w:val="001D5143"/>
    <w:rsid w:val="001D5504"/>
    <w:rsid w:val="001D6155"/>
    <w:rsid w:val="001D7A88"/>
    <w:rsid w:val="001D7C28"/>
    <w:rsid w:val="001E0560"/>
    <w:rsid w:val="001E1255"/>
    <w:rsid w:val="001E1C39"/>
    <w:rsid w:val="001E1D59"/>
    <w:rsid w:val="001E214E"/>
    <w:rsid w:val="001E2436"/>
    <w:rsid w:val="001E41E5"/>
    <w:rsid w:val="001E43AA"/>
    <w:rsid w:val="001E5C15"/>
    <w:rsid w:val="001E674A"/>
    <w:rsid w:val="001E6D6D"/>
    <w:rsid w:val="001E70EE"/>
    <w:rsid w:val="001E794A"/>
    <w:rsid w:val="001F0E14"/>
    <w:rsid w:val="001F1077"/>
    <w:rsid w:val="001F162E"/>
    <w:rsid w:val="001F16FE"/>
    <w:rsid w:val="001F1B43"/>
    <w:rsid w:val="001F1E79"/>
    <w:rsid w:val="001F2132"/>
    <w:rsid w:val="001F26AE"/>
    <w:rsid w:val="001F4186"/>
    <w:rsid w:val="001F4BC3"/>
    <w:rsid w:val="001F4F3C"/>
    <w:rsid w:val="001F572F"/>
    <w:rsid w:val="001F57A4"/>
    <w:rsid w:val="001F5E35"/>
    <w:rsid w:val="001F6028"/>
    <w:rsid w:val="001F63F3"/>
    <w:rsid w:val="001F6A9A"/>
    <w:rsid w:val="001F6D31"/>
    <w:rsid w:val="001F6DE1"/>
    <w:rsid w:val="001F7151"/>
    <w:rsid w:val="001F7594"/>
    <w:rsid w:val="001F7B9A"/>
    <w:rsid w:val="001F7F51"/>
    <w:rsid w:val="00200133"/>
    <w:rsid w:val="0020013D"/>
    <w:rsid w:val="00200186"/>
    <w:rsid w:val="00200430"/>
    <w:rsid w:val="0020163B"/>
    <w:rsid w:val="002019C8"/>
    <w:rsid w:val="0020202B"/>
    <w:rsid w:val="0020223B"/>
    <w:rsid w:val="00203CC9"/>
    <w:rsid w:val="002046BE"/>
    <w:rsid w:val="0020479F"/>
    <w:rsid w:val="00204A8C"/>
    <w:rsid w:val="0020736E"/>
    <w:rsid w:val="0021163F"/>
    <w:rsid w:val="00213B7D"/>
    <w:rsid w:val="00214227"/>
    <w:rsid w:val="002144B4"/>
    <w:rsid w:val="002149DB"/>
    <w:rsid w:val="00214A29"/>
    <w:rsid w:val="00215AB4"/>
    <w:rsid w:val="0021614E"/>
    <w:rsid w:val="002162CF"/>
    <w:rsid w:val="002169C6"/>
    <w:rsid w:val="00220FF9"/>
    <w:rsid w:val="0022126E"/>
    <w:rsid w:val="00221654"/>
    <w:rsid w:val="00222593"/>
    <w:rsid w:val="00223AC4"/>
    <w:rsid w:val="002246E3"/>
    <w:rsid w:val="002247A4"/>
    <w:rsid w:val="002249A3"/>
    <w:rsid w:val="002313D0"/>
    <w:rsid w:val="002313F5"/>
    <w:rsid w:val="0023153E"/>
    <w:rsid w:val="00232B20"/>
    <w:rsid w:val="00233304"/>
    <w:rsid w:val="002334FF"/>
    <w:rsid w:val="0023361B"/>
    <w:rsid w:val="00234468"/>
    <w:rsid w:val="002347EE"/>
    <w:rsid w:val="00234879"/>
    <w:rsid w:val="00234923"/>
    <w:rsid w:val="00234C6B"/>
    <w:rsid w:val="00235A74"/>
    <w:rsid w:val="0023602F"/>
    <w:rsid w:val="0023669D"/>
    <w:rsid w:val="0023773D"/>
    <w:rsid w:val="00240268"/>
    <w:rsid w:val="00240506"/>
    <w:rsid w:val="002406DC"/>
    <w:rsid w:val="00240AC4"/>
    <w:rsid w:val="00240E4D"/>
    <w:rsid w:val="00240E62"/>
    <w:rsid w:val="00241154"/>
    <w:rsid w:val="002417D8"/>
    <w:rsid w:val="002424C0"/>
    <w:rsid w:val="00242B80"/>
    <w:rsid w:val="00242EB8"/>
    <w:rsid w:val="00243133"/>
    <w:rsid w:val="00243F6B"/>
    <w:rsid w:val="00244397"/>
    <w:rsid w:val="00244A5E"/>
    <w:rsid w:val="0024599B"/>
    <w:rsid w:val="002459A8"/>
    <w:rsid w:val="00245CE8"/>
    <w:rsid w:val="0024687C"/>
    <w:rsid w:val="002474E2"/>
    <w:rsid w:val="00247CAC"/>
    <w:rsid w:val="0025011D"/>
    <w:rsid w:val="00250490"/>
    <w:rsid w:val="002505F1"/>
    <w:rsid w:val="002520AF"/>
    <w:rsid w:val="00253DCF"/>
    <w:rsid w:val="002540C5"/>
    <w:rsid w:val="002543C4"/>
    <w:rsid w:val="00254542"/>
    <w:rsid w:val="00254E9C"/>
    <w:rsid w:val="00256067"/>
    <w:rsid w:val="00256533"/>
    <w:rsid w:val="00257ED0"/>
    <w:rsid w:val="00257FDC"/>
    <w:rsid w:val="0026009A"/>
    <w:rsid w:val="002601AE"/>
    <w:rsid w:val="002617DE"/>
    <w:rsid w:val="00261A82"/>
    <w:rsid w:val="00261AAC"/>
    <w:rsid w:val="00262220"/>
    <w:rsid w:val="00262C51"/>
    <w:rsid w:val="002635F7"/>
    <w:rsid w:val="00263E6A"/>
    <w:rsid w:val="002643F7"/>
    <w:rsid w:val="00264414"/>
    <w:rsid w:val="002646E1"/>
    <w:rsid w:val="00264E8B"/>
    <w:rsid w:val="00264F9F"/>
    <w:rsid w:val="00266560"/>
    <w:rsid w:val="00266657"/>
    <w:rsid w:val="00266BD4"/>
    <w:rsid w:val="00267F1D"/>
    <w:rsid w:val="002709E1"/>
    <w:rsid w:val="00270E03"/>
    <w:rsid w:val="0027102A"/>
    <w:rsid w:val="00271BC9"/>
    <w:rsid w:val="00271DFC"/>
    <w:rsid w:val="00272CF9"/>
    <w:rsid w:val="00272DD8"/>
    <w:rsid w:val="00273AC5"/>
    <w:rsid w:val="00273AD6"/>
    <w:rsid w:val="0027404E"/>
    <w:rsid w:val="00274AFF"/>
    <w:rsid w:val="00274CB6"/>
    <w:rsid w:val="00274F57"/>
    <w:rsid w:val="00275377"/>
    <w:rsid w:val="00276D74"/>
    <w:rsid w:val="00277F6D"/>
    <w:rsid w:val="00280050"/>
    <w:rsid w:val="0028039C"/>
    <w:rsid w:val="00281EB5"/>
    <w:rsid w:val="002821FE"/>
    <w:rsid w:val="00282424"/>
    <w:rsid w:val="002833F8"/>
    <w:rsid w:val="0028393B"/>
    <w:rsid w:val="00284015"/>
    <w:rsid w:val="0028546D"/>
    <w:rsid w:val="00286350"/>
    <w:rsid w:val="00286CD0"/>
    <w:rsid w:val="00287019"/>
    <w:rsid w:val="00287204"/>
    <w:rsid w:val="00287BD3"/>
    <w:rsid w:val="002902E5"/>
    <w:rsid w:val="00290351"/>
    <w:rsid w:val="002909B9"/>
    <w:rsid w:val="00290A1D"/>
    <w:rsid w:val="00290ABE"/>
    <w:rsid w:val="002919CB"/>
    <w:rsid w:val="00292B19"/>
    <w:rsid w:val="0029303E"/>
    <w:rsid w:val="0029355D"/>
    <w:rsid w:val="0029367A"/>
    <w:rsid w:val="00293C33"/>
    <w:rsid w:val="00294E2C"/>
    <w:rsid w:val="00294EA2"/>
    <w:rsid w:val="00295BF2"/>
    <w:rsid w:val="00295D1E"/>
    <w:rsid w:val="00296013"/>
    <w:rsid w:val="002964A9"/>
    <w:rsid w:val="00296FFF"/>
    <w:rsid w:val="002A0C6F"/>
    <w:rsid w:val="002A23A6"/>
    <w:rsid w:val="002A2409"/>
    <w:rsid w:val="002A2630"/>
    <w:rsid w:val="002A2684"/>
    <w:rsid w:val="002A2A04"/>
    <w:rsid w:val="002A2EEF"/>
    <w:rsid w:val="002A407E"/>
    <w:rsid w:val="002A7085"/>
    <w:rsid w:val="002A7EFD"/>
    <w:rsid w:val="002B07A4"/>
    <w:rsid w:val="002B219B"/>
    <w:rsid w:val="002B3765"/>
    <w:rsid w:val="002B3B40"/>
    <w:rsid w:val="002B4970"/>
    <w:rsid w:val="002B4C83"/>
    <w:rsid w:val="002B61AF"/>
    <w:rsid w:val="002B784E"/>
    <w:rsid w:val="002C01E9"/>
    <w:rsid w:val="002C03BA"/>
    <w:rsid w:val="002C230D"/>
    <w:rsid w:val="002C2942"/>
    <w:rsid w:val="002C300C"/>
    <w:rsid w:val="002C4819"/>
    <w:rsid w:val="002C49AD"/>
    <w:rsid w:val="002C4F74"/>
    <w:rsid w:val="002C6BD8"/>
    <w:rsid w:val="002C6C38"/>
    <w:rsid w:val="002C705A"/>
    <w:rsid w:val="002C72F3"/>
    <w:rsid w:val="002C7A48"/>
    <w:rsid w:val="002C7ADA"/>
    <w:rsid w:val="002D0067"/>
    <w:rsid w:val="002D108C"/>
    <w:rsid w:val="002D1D08"/>
    <w:rsid w:val="002D2101"/>
    <w:rsid w:val="002D2721"/>
    <w:rsid w:val="002D2E49"/>
    <w:rsid w:val="002D3994"/>
    <w:rsid w:val="002D3C77"/>
    <w:rsid w:val="002D4DF3"/>
    <w:rsid w:val="002D4ED9"/>
    <w:rsid w:val="002D4FC5"/>
    <w:rsid w:val="002D54C2"/>
    <w:rsid w:val="002D5F05"/>
    <w:rsid w:val="002D67A5"/>
    <w:rsid w:val="002D7ADB"/>
    <w:rsid w:val="002E171A"/>
    <w:rsid w:val="002E1E9A"/>
    <w:rsid w:val="002E22FE"/>
    <w:rsid w:val="002E2482"/>
    <w:rsid w:val="002E2861"/>
    <w:rsid w:val="002E2A00"/>
    <w:rsid w:val="002E2B03"/>
    <w:rsid w:val="002E304A"/>
    <w:rsid w:val="002E47F4"/>
    <w:rsid w:val="002E5ABA"/>
    <w:rsid w:val="002E5B2E"/>
    <w:rsid w:val="002E629C"/>
    <w:rsid w:val="002E64B7"/>
    <w:rsid w:val="002E670A"/>
    <w:rsid w:val="002E74CB"/>
    <w:rsid w:val="002E7C1D"/>
    <w:rsid w:val="002F1610"/>
    <w:rsid w:val="002F4ECC"/>
    <w:rsid w:val="002F4FBF"/>
    <w:rsid w:val="002F55CA"/>
    <w:rsid w:val="002F5B26"/>
    <w:rsid w:val="002F5DD6"/>
    <w:rsid w:val="002F6821"/>
    <w:rsid w:val="002F6BA6"/>
    <w:rsid w:val="002F6CA4"/>
    <w:rsid w:val="002F75CB"/>
    <w:rsid w:val="00300762"/>
    <w:rsid w:val="00300F14"/>
    <w:rsid w:val="003019F7"/>
    <w:rsid w:val="00302F12"/>
    <w:rsid w:val="00303708"/>
    <w:rsid w:val="00303BCD"/>
    <w:rsid w:val="00304482"/>
    <w:rsid w:val="00304B2D"/>
    <w:rsid w:val="003051F7"/>
    <w:rsid w:val="003057C2"/>
    <w:rsid w:val="003064BC"/>
    <w:rsid w:val="00307FCC"/>
    <w:rsid w:val="00310025"/>
    <w:rsid w:val="0031061F"/>
    <w:rsid w:val="0031071F"/>
    <w:rsid w:val="00310CCF"/>
    <w:rsid w:val="0031102C"/>
    <w:rsid w:val="00311A5D"/>
    <w:rsid w:val="00311C84"/>
    <w:rsid w:val="00312011"/>
    <w:rsid w:val="0031206B"/>
    <w:rsid w:val="003120C7"/>
    <w:rsid w:val="0031325C"/>
    <w:rsid w:val="0031349C"/>
    <w:rsid w:val="00313D01"/>
    <w:rsid w:val="00313EE3"/>
    <w:rsid w:val="00314CA7"/>
    <w:rsid w:val="0031582C"/>
    <w:rsid w:val="00315B11"/>
    <w:rsid w:val="00320446"/>
    <w:rsid w:val="003206AF"/>
    <w:rsid w:val="003208E4"/>
    <w:rsid w:val="00320B89"/>
    <w:rsid w:val="003212FD"/>
    <w:rsid w:val="00321520"/>
    <w:rsid w:val="00321565"/>
    <w:rsid w:val="00321C71"/>
    <w:rsid w:val="00321D71"/>
    <w:rsid w:val="0032280D"/>
    <w:rsid w:val="00322921"/>
    <w:rsid w:val="00323194"/>
    <w:rsid w:val="00323939"/>
    <w:rsid w:val="00323CCA"/>
    <w:rsid w:val="0032435C"/>
    <w:rsid w:val="00324E0B"/>
    <w:rsid w:val="003252EA"/>
    <w:rsid w:val="0032555A"/>
    <w:rsid w:val="00325C28"/>
    <w:rsid w:val="00325E97"/>
    <w:rsid w:val="00326143"/>
    <w:rsid w:val="00326502"/>
    <w:rsid w:val="0032698C"/>
    <w:rsid w:val="003276A9"/>
    <w:rsid w:val="00330B4B"/>
    <w:rsid w:val="00330FD9"/>
    <w:rsid w:val="003315B1"/>
    <w:rsid w:val="00331DE4"/>
    <w:rsid w:val="003325CD"/>
    <w:rsid w:val="003328F2"/>
    <w:rsid w:val="0033319F"/>
    <w:rsid w:val="003337E7"/>
    <w:rsid w:val="00333CD2"/>
    <w:rsid w:val="00333E18"/>
    <w:rsid w:val="003351A5"/>
    <w:rsid w:val="003359D2"/>
    <w:rsid w:val="003361EC"/>
    <w:rsid w:val="00337398"/>
    <w:rsid w:val="00337C20"/>
    <w:rsid w:val="00337F42"/>
    <w:rsid w:val="00340A46"/>
    <w:rsid w:val="00340C90"/>
    <w:rsid w:val="003421FA"/>
    <w:rsid w:val="00342C0B"/>
    <w:rsid w:val="00342F8E"/>
    <w:rsid w:val="003438F2"/>
    <w:rsid w:val="003502AA"/>
    <w:rsid w:val="003509A1"/>
    <w:rsid w:val="00350D0D"/>
    <w:rsid w:val="0035163A"/>
    <w:rsid w:val="003517C2"/>
    <w:rsid w:val="00352039"/>
    <w:rsid w:val="0035304F"/>
    <w:rsid w:val="003534D5"/>
    <w:rsid w:val="00353AF5"/>
    <w:rsid w:val="00354195"/>
    <w:rsid w:val="003550A5"/>
    <w:rsid w:val="003555C6"/>
    <w:rsid w:val="00355BA8"/>
    <w:rsid w:val="00356A19"/>
    <w:rsid w:val="00357715"/>
    <w:rsid w:val="0036034A"/>
    <w:rsid w:val="00360811"/>
    <w:rsid w:val="00360E47"/>
    <w:rsid w:val="00361217"/>
    <w:rsid w:val="003629AC"/>
    <w:rsid w:val="0036363E"/>
    <w:rsid w:val="00363760"/>
    <w:rsid w:val="003646FF"/>
    <w:rsid w:val="00364955"/>
    <w:rsid w:val="00364A8C"/>
    <w:rsid w:val="00364B2A"/>
    <w:rsid w:val="00365211"/>
    <w:rsid w:val="0036569A"/>
    <w:rsid w:val="0036656A"/>
    <w:rsid w:val="003665C5"/>
    <w:rsid w:val="00366D42"/>
    <w:rsid w:val="00367E0B"/>
    <w:rsid w:val="00370184"/>
    <w:rsid w:val="00371FC7"/>
    <w:rsid w:val="00374540"/>
    <w:rsid w:val="00374DFD"/>
    <w:rsid w:val="003766A0"/>
    <w:rsid w:val="00376BF6"/>
    <w:rsid w:val="0037710D"/>
    <w:rsid w:val="00377D35"/>
    <w:rsid w:val="003803F5"/>
    <w:rsid w:val="00380F43"/>
    <w:rsid w:val="0038188F"/>
    <w:rsid w:val="0038259D"/>
    <w:rsid w:val="00382EC3"/>
    <w:rsid w:val="00382F1B"/>
    <w:rsid w:val="0038301E"/>
    <w:rsid w:val="00383844"/>
    <w:rsid w:val="00384F22"/>
    <w:rsid w:val="00384FAB"/>
    <w:rsid w:val="00385851"/>
    <w:rsid w:val="00385A4B"/>
    <w:rsid w:val="003865E8"/>
    <w:rsid w:val="00386BCD"/>
    <w:rsid w:val="003901DE"/>
    <w:rsid w:val="00391CB0"/>
    <w:rsid w:val="00392166"/>
    <w:rsid w:val="00392327"/>
    <w:rsid w:val="00392464"/>
    <w:rsid w:val="0039471A"/>
    <w:rsid w:val="00394D89"/>
    <w:rsid w:val="00394E28"/>
    <w:rsid w:val="00395572"/>
    <w:rsid w:val="00395741"/>
    <w:rsid w:val="00395990"/>
    <w:rsid w:val="00395D21"/>
    <w:rsid w:val="0039652F"/>
    <w:rsid w:val="003967B1"/>
    <w:rsid w:val="0039695F"/>
    <w:rsid w:val="003969AA"/>
    <w:rsid w:val="00396A30"/>
    <w:rsid w:val="00396CAE"/>
    <w:rsid w:val="00397EF1"/>
    <w:rsid w:val="003A143E"/>
    <w:rsid w:val="003A1E51"/>
    <w:rsid w:val="003A21A9"/>
    <w:rsid w:val="003A3651"/>
    <w:rsid w:val="003A3A04"/>
    <w:rsid w:val="003A3C89"/>
    <w:rsid w:val="003A451E"/>
    <w:rsid w:val="003A46A5"/>
    <w:rsid w:val="003A4980"/>
    <w:rsid w:val="003A5857"/>
    <w:rsid w:val="003A60DC"/>
    <w:rsid w:val="003A6161"/>
    <w:rsid w:val="003A656A"/>
    <w:rsid w:val="003A696A"/>
    <w:rsid w:val="003A6A0F"/>
    <w:rsid w:val="003A6EA8"/>
    <w:rsid w:val="003A7464"/>
    <w:rsid w:val="003B0193"/>
    <w:rsid w:val="003B09D4"/>
    <w:rsid w:val="003B0D29"/>
    <w:rsid w:val="003B10A1"/>
    <w:rsid w:val="003B115C"/>
    <w:rsid w:val="003B17C8"/>
    <w:rsid w:val="003B187E"/>
    <w:rsid w:val="003B1DB6"/>
    <w:rsid w:val="003B2993"/>
    <w:rsid w:val="003B34D5"/>
    <w:rsid w:val="003B3EE7"/>
    <w:rsid w:val="003B4BBC"/>
    <w:rsid w:val="003B4C7E"/>
    <w:rsid w:val="003B57BC"/>
    <w:rsid w:val="003B5C13"/>
    <w:rsid w:val="003B5F7C"/>
    <w:rsid w:val="003B6C32"/>
    <w:rsid w:val="003B7962"/>
    <w:rsid w:val="003C020E"/>
    <w:rsid w:val="003C06B8"/>
    <w:rsid w:val="003C0E59"/>
    <w:rsid w:val="003C10B5"/>
    <w:rsid w:val="003C223C"/>
    <w:rsid w:val="003C2BC1"/>
    <w:rsid w:val="003C2FB0"/>
    <w:rsid w:val="003C373F"/>
    <w:rsid w:val="003C3939"/>
    <w:rsid w:val="003C4B95"/>
    <w:rsid w:val="003C5C7F"/>
    <w:rsid w:val="003C5DDF"/>
    <w:rsid w:val="003C5E66"/>
    <w:rsid w:val="003C6157"/>
    <w:rsid w:val="003C71AE"/>
    <w:rsid w:val="003D0C57"/>
    <w:rsid w:val="003D1736"/>
    <w:rsid w:val="003D25FF"/>
    <w:rsid w:val="003D2D84"/>
    <w:rsid w:val="003D48DD"/>
    <w:rsid w:val="003D62DF"/>
    <w:rsid w:val="003D6721"/>
    <w:rsid w:val="003D7E97"/>
    <w:rsid w:val="003E064A"/>
    <w:rsid w:val="003E14B6"/>
    <w:rsid w:val="003E17F3"/>
    <w:rsid w:val="003E1E03"/>
    <w:rsid w:val="003E21BB"/>
    <w:rsid w:val="003E2566"/>
    <w:rsid w:val="003E30C8"/>
    <w:rsid w:val="003E4C47"/>
    <w:rsid w:val="003E5E2E"/>
    <w:rsid w:val="003E6787"/>
    <w:rsid w:val="003F04AB"/>
    <w:rsid w:val="003F0884"/>
    <w:rsid w:val="003F0F30"/>
    <w:rsid w:val="003F1885"/>
    <w:rsid w:val="003F1E96"/>
    <w:rsid w:val="003F2C0D"/>
    <w:rsid w:val="003F3FA3"/>
    <w:rsid w:val="003F4CD6"/>
    <w:rsid w:val="003F4F61"/>
    <w:rsid w:val="003F6653"/>
    <w:rsid w:val="003F79FC"/>
    <w:rsid w:val="003F7E3D"/>
    <w:rsid w:val="00400181"/>
    <w:rsid w:val="00400567"/>
    <w:rsid w:val="00400900"/>
    <w:rsid w:val="004017AD"/>
    <w:rsid w:val="00401D9B"/>
    <w:rsid w:val="004021C0"/>
    <w:rsid w:val="004033E4"/>
    <w:rsid w:val="004036BF"/>
    <w:rsid w:val="004041EB"/>
    <w:rsid w:val="0040483B"/>
    <w:rsid w:val="00405AF2"/>
    <w:rsid w:val="004060E7"/>
    <w:rsid w:val="00406780"/>
    <w:rsid w:val="00407737"/>
    <w:rsid w:val="00407FEE"/>
    <w:rsid w:val="00410370"/>
    <w:rsid w:val="0041101C"/>
    <w:rsid w:val="0041104F"/>
    <w:rsid w:val="004114CC"/>
    <w:rsid w:val="00411851"/>
    <w:rsid w:val="00411BC1"/>
    <w:rsid w:val="00411EE3"/>
    <w:rsid w:val="00414A40"/>
    <w:rsid w:val="0041500B"/>
    <w:rsid w:val="0041520E"/>
    <w:rsid w:val="0041562B"/>
    <w:rsid w:val="00415CA2"/>
    <w:rsid w:val="00416115"/>
    <w:rsid w:val="004168EE"/>
    <w:rsid w:val="00416BD4"/>
    <w:rsid w:val="004173ED"/>
    <w:rsid w:val="00420973"/>
    <w:rsid w:val="0042099D"/>
    <w:rsid w:val="0042115D"/>
    <w:rsid w:val="00422155"/>
    <w:rsid w:val="0042379A"/>
    <w:rsid w:val="004239B4"/>
    <w:rsid w:val="00423B8F"/>
    <w:rsid w:val="00423F85"/>
    <w:rsid w:val="004249D2"/>
    <w:rsid w:val="00425942"/>
    <w:rsid w:val="0042618F"/>
    <w:rsid w:val="0042641C"/>
    <w:rsid w:val="0042646D"/>
    <w:rsid w:val="004268F3"/>
    <w:rsid w:val="00426923"/>
    <w:rsid w:val="00426AA0"/>
    <w:rsid w:val="004275A0"/>
    <w:rsid w:val="00427D13"/>
    <w:rsid w:val="00430B59"/>
    <w:rsid w:val="00431595"/>
    <w:rsid w:val="00432690"/>
    <w:rsid w:val="004335FB"/>
    <w:rsid w:val="00433655"/>
    <w:rsid w:val="0043388E"/>
    <w:rsid w:val="004349A4"/>
    <w:rsid w:val="00436E97"/>
    <w:rsid w:val="00437913"/>
    <w:rsid w:val="00437986"/>
    <w:rsid w:val="00437C10"/>
    <w:rsid w:val="00437EF8"/>
    <w:rsid w:val="004415F9"/>
    <w:rsid w:val="00441797"/>
    <w:rsid w:val="004417EE"/>
    <w:rsid w:val="00441849"/>
    <w:rsid w:val="0044280E"/>
    <w:rsid w:val="0044485C"/>
    <w:rsid w:val="00445D3B"/>
    <w:rsid w:val="00446481"/>
    <w:rsid w:val="00446FC1"/>
    <w:rsid w:val="00447D4C"/>
    <w:rsid w:val="004502B2"/>
    <w:rsid w:val="00450732"/>
    <w:rsid w:val="0045078D"/>
    <w:rsid w:val="00450ADD"/>
    <w:rsid w:val="00450B54"/>
    <w:rsid w:val="00450D2C"/>
    <w:rsid w:val="00451712"/>
    <w:rsid w:val="00451730"/>
    <w:rsid w:val="0045184B"/>
    <w:rsid w:val="00452838"/>
    <w:rsid w:val="004530DD"/>
    <w:rsid w:val="004534C1"/>
    <w:rsid w:val="00453621"/>
    <w:rsid w:val="00453810"/>
    <w:rsid w:val="0045413D"/>
    <w:rsid w:val="00454A01"/>
    <w:rsid w:val="004554DB"/>
    <w:rsid w:val="00455733"/>
    <w:rsid w:val="00456010"/>
    <w:rsid w:val="00457197"/>
    <w:rsid w:val="0045795A"/>
    <w:rsid w:val="00457AD9"/>
    <w:rsid w:val="00461E74"/>
    <w:rsid w:val="004628B0"/>
    <w:rsid w:val="00462A58"/>
    <w:rsid w:val="0046351F"/>
    <w:rsid w:val="00463EF9"/>
    <w:rsid w:val="00464FCC"/>
    <w:rsid w:val="004654DD"/>
    <w:rsid w:val="00465A10"/>
    <w:rsid w:val="00465A7C"/>
    <w:rsid w:val="0046628B"/>
    <w:rsid w:val="00466344"/>
    <w:rsid w:val="00466955"/>
    <w:rsid w:val="00466B1D"/>
    <w:rsid w:val="00466C26"/>
    <w:rsid w:val="00467380"/>
    <w:rsid w:val="00467C41"/>
    <w:rsid w:val="00467CFB"/>
    <w:rsid w:val="00467FA3"/>
    <w:rsid w:val="00470764"/>
    <w:rsid w:val="00470F37"/>
    <w:rsid w:val="00471088"/>
    <w:rsid w:val="00472013"/>
    <w:rsid w:val="00473BA0"/>
    <w:rsid w:val="00473BEF"/>
    <w:rsid w:val="004743E0"/>
    <w:rsid w:val="004746CF"/>
    <w:rsid w:val="0047544A"/>
    <w:rsid w:val="00476300"/>
    <w:rsid w:val="0047786D"/>
    <w:rsid w:val="0048046C"/>
    <w:rsid w:val="00480DAC"/>
    <w:rsid w:val="00482D67"/>
    <w:rsid w:val="00483049"/>
    <w:rsid w:val="004836AD"/>
    <w:rsid w:val="004844C1"/>
    <w:rsid w:val="004844C8"/>
    <w:rsid w:val="00484A73"/>
    <w:rsid w:val="00484CB4"/>
    <w:rsid w:val="00484FB6"/>
    <w:rsid w:val="004851A1"/>
    <w:rsid w:val="004856F0"/>
    <w:rsid w:val="0048578F"/>
    <w:rsid w:val="00487DAC"/>
    <w:rsid w:val="00490339"/>
    <w:rsid w:val="00490672"/>
    <w:rsid w:val="004913B7"/>
    <w:rsid w:val="00492889"/>
    <w:rsid w:val="00492EA5"/>
    <w:rsid w:val="00493890"/>
    <w:rsid w:val="00494933"/>
    <w:rsid w:val="00494AD6"/>
    <w:rsid w:val="00494D20"/>
    <w:rsid w:val="00496250"/>
    <w:rsid w:val="004964B1"/>
    <w:rsid w:val="004964D6"/>
    <w:rsid w:val="004967D5"/>
    <w:rsid w:val="00496B59"/>
    <w:rsid w:val="00497034"/>
    <w:rsid w:val="00497D1C"/>
    <w:rsid w:val="004A019E"/>
    <w:rsid w:val="004A06A1"/>
    <w:rsid w:val="004A06CA"/>
    <w:rsid w:val="004A2015"/>
    <w:rsid w:val="004A2CF0"/>
    <w:rsid w:val="004A2F1C"/>
    <w:rsid w:val="004A316C"/>
    <w:rsid w:val="004A3507"/>
    <w:rsid w:val="004A352F"/>
    <w:rsid w:val="004A41EF"/>
    <w:rsid w:val="004A5224"/>
    <w:rsid w:val="004A5F6B"/>
    <w:rsid w:val="004A656E"/>
    <w:rsid w:val="004A6957"/>
    <w:rsid w:val="004A72A9"/>
    <w:rsid w:val="004A796C"/>
    <w:rsid w:val="004B09B9"/>
    <w:rsid w:val="004B1F2F"/>
    <w:rsid w:val="004B32D0"/>
    <w:rsid w:val="004B3346"/>
    <w:rsid w:val="004B3978"/>
    <w:rsid w:val="004B3F6E"/>
    <w:rsid w:val="004B4152"/>
    <w:rsid w:val="004B48A7"/>
    <w:rsid w:val="004B58BE"/>
    <w:rsid w:val="004B63BD"/>
    <w:rsid w:val="004B67D2"/>
    <w:rsid w:val="004C0800"/>
    <w:rsid w:val="004C14B2"/>
    <w:rsid w:val="004C1DF0"/>
    <w:rsid w:val="004C1E5D"/>
    <w:rsid w:val="004C3411"/>
    <w:rsid w:val="004C36C1"/>
    <w:rsid w:val="004C3BB6"/>
    <w:rsid w:val="004C3BEB"/>
    <w:rsid w:val="004C3CA9"/>
    <w:rsid w:val="004C4131"/>
    <w:rsid w:val="004C4523"/>
    <w:rsid w:val="004C457E"/>
    <w:rsid w:val="004C46B7"/>
    <w:rsid w:val="004C4A8E"/>
    <w:rsid w:val="004C5B18"/>
    <w:rsid w:val="004C6572"/>
    <w:rsid w:val="004C6730"/>
    <w:rsid w:val="004C7244"/>
    <w:rsid w:val="004C742C"/>
    <w:rsid w:val="004C76BF"/>
    <w:rsid w:val="004C78F3"/>
    <w:rsid w:val="004D04E3"/>
    <w:rsid w:val="004D0F93"/>
    <w:rsid w:val="004D1130"/>
    <w:rsid w:val="004D19D6"/>
    <w:rsid w:val="004D1DD2"/>
    <w:rsid w:val="004D1E3C"/>
    <w:rsid w:val="004D1ED0"/>
    <w:rsid w:val="004D27FB"/>
    <w:rsid w:val="004D2C13"/>
    <w:rsid w:val="004D3948"/>
    <w:rsid w:val="004D4A9A"/>
    <w:rsid w:val="004D4D11"/>
    <w:rsid w:val="004D524A"/>
    <w:rsid w:val="004D53F0"/>
    <w:rsid w:val="004D5F50"/>
    <w:rsid w:val="004D6859"/>
    <w:rsid w:val="004D6A68"/>
    <w:rsid w:val="004D6ACF"/>
    <w:rsid w:val="004D6E9D"/>
    <w:rsid w:val="004D6F56"/>
    <w:rsid w:val="004D71E2"/>
    <w:rsid w:val="004E0500"/>
    <w:rsid w:val="004E0BFC"/>
    <w:rsid w:val="004E165B"/>
    <w:rsid w:val="004E1713"/>
    <w:rsid w:val="004E1DB0"/>
    <w:rsid w:val="004E237D"/>
    <w:rsid w:val="004E29AF"/>
    <w:rsid w:val="004E3B19"/>
    <w:rsid w:val="004E3F97"/>
    <w:rsid w:val="004E3FA6"/>
    <w:rsid w:val="004E48F4"/>
    <w:rsid w:val="004E527E"/>
    <w:rsid w:val="004E570D"/>
    <w:rsid w:val="004E6C7A"/>
    <w:rsid w:val="004E7A59"/>
    <w:rsid w:val="004E7D87"/>
    <w:rsid w:val="004F01C9"/>
    <w:rsid w:val="004F1888"/>
    <w:rsid w:val="004F1B19"/>
    <w:rsid w:val="004F21FD"/>
    <w:rsid w:val="004F2466"/>
    <w:rsid w:val="004F2EF2"/>
    <w:rsid w:val="004F3F80"/>
    <w:rsid w:val="004F4B04"/>
    <w:rsid w:val="004F5171"/>
    <w:rsid w:val="004F57C8"/>
    <w:rsid w:val="004F58AA"/>
    <w:rsid w:val="004F5A5A"/>
    <w:rsid w:val="004F5B6D"/>
    <w:rsid w:val="004F5EF2"/>
    <w:rsid w:val="004F5FA0"/>
    <w:rsid w:val="004F601A"/>
    <w:rsid w:val="004F60E5"/>
    <w:rsid w:val="004F6C23"/>
    <w:rsid w:val="00500884"/>
    <w:rsid w:val="00500C24"/>
    <w:rsid w:val="0050161F"/>
    <w:rsid w:val="00501A05"/>
    <w:rsid w:val="00501A38"/>
    <w:rsid w:val="00501D3A"/>
    <w:rsid w:val="00501E71"/>
    <w:rsid w:val="005028AD"/>
    <w:rsid w:val="0050297C"/>
    <w:rsid w:val="00502C7F"/>
    <w:rsid w:val="00502E07"/>
    <w:rsid w:val="00502E5C"/>
    <w:rsid w:val="00503F61"/>
    <w:rsid w:val="005044B3"/>
    <w:rsid w:val="005048F8"/>
    <w:rsid w:val="0050495A"/>
    <w:rsid w:val="0050571F"/>
    <w:rsid w:val="005065BB"/>
    <w:rsid w:val="00506633"/>
    <w:rsid w:val="00506807"/>
    <w:rsid w:val="00506D78"/>
    <w:rsid w:val="005073CB"/>
    <w:rsid w:val="00507838"/>
    <w:rsid w:val="0051073D"/>
    <w:rsid w:val="00510884"/>
    <w:rsid w:val="005120D4"/>
    <w:rsid w:val="0051278A"/>
    <w:rsid w:val="00512A21"/>
    <w:rsid w:val="0051336E"/>
    <w:rsid w:val="00514717"/>
    <w:rsid w:val="00514B63"/>
    <w:rsid w:val="0051587B"/>
    <w:rsid w:val="00515EC4"/>
    <w:rsid w:val="0051601A"/>
    <w:rsid w:val="00516ACE"/>
    <w:rsid w:val="00517992"/>
    <w:rsid w:val="00517D69"/>
    <w:rsid w:val="00520423"/>
    <w:rsid w:val="0052062A"/>
    <w:rsid w:val="00520804"/>
    <w:rsid w:val="005209F2"/>
    <w:rsid w:val="00521707"/>
    <w:rsid w:val="00521D86"/>
    <w:rsid w:val="00522163"/>
    <w:rsid w:val="005222D6"/>
    <w:rsid w:val="00522C6A"/>
    <w:rsid w:val="005248E0"/>
    <w:rsid w:val="00524D1D"/>
    <w:rsid w:val="005253D1"/>
    <w:rsid w:val="00526EA6"/>
    <w:rsid w:val="00530141"/>
    <w:rsid w:val="005307E4"/>
    <w:rsid w:val="0053111E"/>
    <w:rsid w:val="00531998"/>
    <w:rsid w:val="00532C06"/>
    <w:rsid w:val="00533965"/>
    <w:rsid w:val="00534836"/>
    <w:rsid w:val="00534BD5"/>
    <w:rsid w:val="0053542C"/>
    <w:rsid w:val="00535731"/>
    <w:rsid w:val="00535A02"/>
    <w:rsid w:val="00535E4A"/>
    <w:rsid w:val="00536A8B"/>
    <w:rsid w:val="005370C4"/>
    <w:rsid w:val="00537346"/>
    <w:rsid w:val="005410C2"/>
    <w:rsid w:val="0054142E"/>
    <w:rsid w:val="00541B5D"/>
    <w:rsid w:val="00541BD1"/>
    <w:rsid w:val="00541F18"/>
    <w:rsid w:val="00542195"/>
    <w:rsid w:val="00542322"/>
    <w:rsid w:val="00543219"/>
    <w:rsid w:val="005435AE"/>
    <w:rsid w:val="00543657"/>
    <w:rsid w:val="0054407E"/>
    <w:rsid w:val="0054673E"/>
    <w:rsid w:val="0054703A"/>
    <w:rsid w:val="005475A7"/>
    <w:rsid w:val="005479D1"/>
    <w:rsid w:val="00547C58"/>
    <w:rsid w:val="00547F80"/>
    <w:rsid w:val="00550691"/>
    <w:rsid w:val="00550B88"/>
    <w:rsid w:val="00552DBD"/>
    <w:rsid w:val="00552EC4"/>
    <w:rsid w:val="0055391F"/>
    <w:rsid w:val="00553F89"/>
    <w:rsid w:val="005542B9"/>
    <w:rsid w:val="00554E89"/>
    <w:rsid w:val="0055576C"/>
    <w:rsid w:val="00555CFE"/>
    <w:rsid w:val="00556C6F"/>
    <w:rsid w:val="005574DD"/>
    <w:rsid w:val="00557CD4"/>
    <w:rsid w:val="00557F8E"/>
    <w:rsid w:val="00560B4B"/>
    <w:rsid w:val="00560C8D"/>
    <w:rsid w:val="00560CA4"/>
    <w:rsid w:val="005620BA"/>
    <w:rsid w:val="005621F5"/>
    <w:rsid w:val="0056242F"/>
    <w:rsid w:val="00562BCA"/>
    <w:rsid w:val="0056326B"/>
    <w:rsid w:val="005633DB"/>
    <w:rsid w:val="00563F9D"/>
    <w:rsid w:val="00564827"/>
    <w:rsid w:val="00564933"/>
    <w:rsid w:val="00565987"/>
    <w:rsid w:val="00565C43"/>
    <w:rsid w:val="00566846"/>
    <w:rsid w:val="005673CC"/>
    <w:rsid w:val="00567515"/>
    <w:rsid w:val="00570629"/>
    <w:rsid w:val="00571614"/>
    <w:rsid w:val="0057204A"/>
    <w:rsid w:val="00573E4A"/>
    <w:rsid w:val="00574C7A"/>
    <w:rsid w:val="005757BF"/>
    <w:rsid w:val="00576B92"/>
    <w:rsid w:val="00576ED3"/>
    <w:rsid w:val="00577765"/>
    <w:rsid w:val="00580629"/>
    <w:rsid w:val="00580BD3"/>
    <w:rsid w:val="0058182C"/>
    <w:rsid w:val="00582187"/>
    <w:rsid w:val="00583262"/>
    <w:rsid w:val="005833B0"/>
    <w:rsid w:val="00584363"/>
    <w:rsid w:val="005843F3"/>
    <w:rsid w:val="00584BE2"/>
    <w:rsid w:val="00585793"/>
    <w:rsid w:val="005859D8"/>
    <w:rsid w:val="00585BED"/>
    <w:rsid w:val="00586CF7"/>
    <w:rsid w:val="00586EF2"/>
    <w:rsid w:val="00587039"/>
    <w:rsid w:val="00587660"/>
    <w:rsid w:val="005877B3"/>
    <w:rsid w:val="00587CE4"/>
    <w:rsid w:val="00590003"/>
    <w:rsid w:val="005900FB"/>
    <w:rsid w:val="005901D0"/>
    <w:rsid w:val="00590AB9"/>
    <w:rsid w:val="0059182A"/>
    <w:rsid w:val="0059199E"/>
    <w:rsid w:val="005928E1"/>
    <w:rsid w:val="00593292"/>
    <w:rsid w:val="00595521"/>
    <w:rsid w:val="00595A40"/>
    <w:rsid w:val="00595C8D"/>
    <w:rsid w:val="00595D29"/>
    <w:rsid w:val="00595F8A"/>
    <w:rsid w:val="005965F5"/>
    <w:rsid w:val="00596651"/>
    <w:rsid w:val="00596F5E"/>
    <w:rsid w:val="005974DB"/>
    <w:rsid w:val="005A0ACE"/>
    <w:rsid w:val="005A1630"/>
    <w:rsid w:val="005A1681"/>
    <w:rsid w:val="005A1A7D"/>
    <w:rsid w:val="005A2367"/>
    <w:rsid w:val="005A2B11"/>
    <w:rsid w:val="005A33C2"/>
    <w:rsid w:val="005A5703"/>
    <w:rsid w:val="005A591B"/>
    <w:rsid w:val="005A5F7D"/>
    <w:rsid w:val="005A6293"/>
    <w:rsid w:val="005A63C9"/>
    <w:rsid w:val="005A63E7"/>
    <w:rsid w:val="005A67EE"/>
    <w:rsid w:val="005A709B"/>
    <w:rsid w:val="005A7135"/>
    <w:rsid w:val="005A7136"/>
    <w:rsid w:val="005A733D"/>
    <w:rsid w:val="005A78E6"/>
    <w:rsid w:val="005B1B4F"/>
    <w:rsid w:val="005B1F0B"/>
    <w:rsid w:val="005B2C7A"/>
    <w:rsid w:val="005B3713"/>
    <w:rsid w:val="005B3FCA"/>
    <w:rsid w:val="005B42BF"/>
    <w:rsid w:val="005B558E"/>
    <w:rsid w:val="005B5C53"/>
    <w:rsid w:val="005B5F66"/>
    <w:rsid w:val="005B62B6"/>
    <w:rsid w:val="005B6D12"/>
    <w:rsid w:val="005B7306"/>
    <w:rsid w:val="005B787A"/>
    <w:rsid w:val="005B7C1D"/>
    <w:rsid w:val="005B7D4D"/>
    <w:rsid w:val="005C1B13"/>
    <w:rsid w:val="005C1EB1"/>
    <w:rsid w:val="005C2031"/>
    <w:rsid w:val="005C2635"/>
    <w:rsid w:val="005C286F"/>
    <w:rsid w:val="005C2C73"/>
    <w:rsid w:val="005C2CB7"/>
    <w:rsid w:val="005C2DD8"/>
    <w:rsid w:val="005C3AB9"/>
    <w:rsid w:val="005C515D"/>
    <w:rsid w:val="005C6B46"/>
    <w:rsid w:val="005C71A1"/>
    <w:rsid w:val="005C71FE"/>
    <w:rsid w:val="005C75FE"/>
    <w:rsid w:val="005C7673"/>
    <w:rsid w:val="005C777E"/>
    <w:rsid w:val="005D01D1"/>
    <w:rsid w:val="005D0C41"/>
    <w:rsid w:val="005D0CF9"/>
    <w:rsid w:val="005D1758"/>
    <w:rsid w:val="005D217C"/>
    <w:rsid w:val="005D24AC"/>
    <w:rsid w:val="005D2EAB"/>
    <w:rsid w:val="005D3C22"/>
    <w:rsid w:val="005D3CBD"/>
    <w:rsid w:val="005D3CD6"/>
    <w:rsid w:val="005D46FB"/>
    <w:rsid w:val="005D53CC"/>
    <w:rsid w:val="005D547A"/>
    <w:rsid w:val="005D63C4"/>
    <w:rsid w:val="005D6A86"/>
    <w:rsid w:val="005D6DEA"/>
    <w:rsid w:val="005D75A1"/>
    <w:rsid w:val="005D7B6C"/>
    <w:rsid w:val="005E0B72"/>
    <w:rsid w:val="005E10DC"/>
    <w:rsid w:val="005E2307"/>
    <w:rsid w:val="005E2695"/>
    <w:rsid w:val="005E28D0"/>
    <w:rsid w:val="005E3D4E"/>
    <w:rsid w:val="005E4589"/>
    <w:rsid w:val="005E49F5"/>
    <w:rsid w:val="005E5B6C"/>
    <w:rsid w:val="005E5F70"/>
    <w:rsid w:val="005E6CCE"/>
    <w:rsid w:val="005E7486"/>
    <w:rsid w:val="005E785C"/>
    <w:rsid w:val="005F00E3"/>
    <w:rsid w:val="005F14EE"/>
    <w:rsid w:val="005F1C4F"/>
    <w:rsid w:val="005F1F3C"/>
    <w:rsid w:val="005F21BB"/>
    <w:rsid w:val="005F39D0"/>
    <w:rsid w:val="005F3D99"/>
    <w:rsid w:val="005F4151"/>
    <w:rsid w:val="005F44C3"/>
    <w:rsid w:val="005F4819"/>
    <w:rsid w:val="005F500F"/>
    <w:rsid w:val="005F517D"/>
    <w:rsid w:val="005F584C"/>
    <w:rsid w:val="005F5F8A"/>
    <w:rsid w:val="005F604F"/>
    <w:rsid w:val="005F727A"/>
    <w:rsid w:val="005F730E"/>
    <w:rsid w:val="005F7806"/>
    <w:rsid w:val="005F7CA7"/>
    <w:rsid w:val="00600DB4"/>
    <w:rsid w:val="006016C7"/>
    <w:rsid w:val="00602977"/>
    <w:rsid w:val="006029EF"/>
    <w:rsid w:val="00604791"/>
    <w:rsid w:val="00604B54"/>
    <w:rsid w:val="00604E1A"/>
    <w:rsid w:val="0060522A"/>
    <w:rsid w:val="0060554C"/>
    <w:rsid w:val="00605930"/>
    <w:rsid w:val="00605FA9"/>
    <w:rsid w:val="006074D3"/>
    <w:rsid w:val="006075DB"/>
    <w:rsid w:val="0061138F"/>
    <w:rsid w:val="0061203D"/>
    <w:rsid w:val="0061289D"/>
    <w:rsid w:val="0061300A"/>
    <w:rsid w:val="00613451"/>
    <w:rsid w:val="006136ED"/>
    <w:rsid w:val="00613C48"/>
    <w:rsid w:val="00614730"/>
    <w:rsid w:val="00614BD7"/>
    <w:rsid w:val="00614F66"/>
    <w:rsid w:val="00615512"/>
    <w:rsid w:val="006156A3"/>
    <w:rsid w:val="00615ACD"/>
    <w:rsid w:val="00615C94"/>
    <w:rsid w:val="00615CC5"/>
    <w:rsid w:val="00615CEB"/>
    <w:rsid w:val="0061625F"/>
    <w:rsid w:val="00616365"/>
    <w:rsid w:val="00616CB4"/>
    <w:rsid w:val="00616E20"/>
    <w:rsid w:val="006172A8"/>
    <w:rsid w:val="0061731E"/>
    <w:rsid w:val="00617680"/>
    <w:rsid w:val="00617F0D"/>
    <w:rsid w:val="0062003B"/>
    <w:rsid w:val="00622564"/>
    <w:rsid w:val="00622E6D"/>
    <w:rsid w:val="00623317"/>
    <w:rsid w:val="0062341C"/>
    <w:rsid w:val="00624B4F"/>
    <w:rsid w:val="0062647A"/>
    <w:rsid w:val="006268E2"/>
    <w:rsid w:val="0062750B"/>
    <w:rsid w:val="00627C43"/>
    <w:rsid w:val="00627E94"/>
    <w:rsid w:val="00630BAB"/>
    <w:rsid w:val="00630F1E"/>
    <w:rsid w:val="00632928"/>
    <w:rsid w:val="006330BF"/>
    <w:rsid w:val="00633389"/>
    <w:rsid w:val="00634109"/>
    <w:rsid w:val="00634750"/>
    <w:rsid w:val="0063519C"/>
    <w:rsid w:val="0063545A"/>
    <w:rsid w:val="0063593E"/>
    <w:rsid w:val="00635D0F"/>
    <w:rsid w:val="00635FB2"/>
    <w:rsid w:val="00636062"/>
    <w:rsid w:val="0063661E"/>
    <w:rsid w:val="00636EED"/>
    <w:rsid w:val="00636EF0"/>
    <w:rsid w:val="00636F9E"/>
    <w:rsid w:val="006407BD"/>
    <w:rsid w:val="006415E5"/>
    <w:rsid w:val="006427A5"/>
    <w:rsid w:val="00642EF1"/>
    <w:rsid w:val="0064389A"/>
    <w:rsid w:val="006439AA"/>
    <w:rsid w:val="00644083"/>
    <w:rsid w:val="00644D81"/>
    <w:rsid w:val="0064567B"/>
    <w:rsid w:val="00645BA6"/>
    <w:rsid w:val="00646096"/>
    <w:rsid w:val="00646968"/>
    <w:rsid w:val="0065356F"/>
    <w:rsid w:val="00653DB2"/>
    <w:rsid w:val="00654093"/>
    <w:rsid w:val="00654A4C"/>
    <w:rsid w:val="00660694"/>
    <w:rsid w:val="00661268"/>
    <w:rsid w:val="00661AEF"/>
    <w:rsid w:val="006625B7"/>
    <w:rsid w:val="00663456"/>
    <w:rsid w:val="0066397A"/>
    <w:rsid w:val="00664533"/>
    <w:rsid w:val="00664939"/>
    <w:rsid w:val="00664BC5"/>
    <w:rsid w:val="00664F1A"/>
    <w:rsid w:val="00666BFA"/>
    <w:rsid w:val="0067041C"/>
    <w:rsid w:val="00670966"/>
    <w:rsid w:val="006713D9"/>
    <w:rsid w:val="006715D7"/>
    <w:rsid w:val="00671691"/>
    <w:rsid w:val="00671DA1"/>
    <w:rsid w:val="00671EF9"/>
    <w:rsid w:val="00672B65"/>
    <w:rsid w:val="00673528"/>
    <w:rsid w:val="006742AC"/>
    <w:rsid w:val="00674960"/>
    <w:rsid w:val="00674F59"/>
    <w:rsid w:val="00675F83"/>
    <w:rsid w:val="00676088"/>
    <w:rsid w:val="00677061"/>
    <w:rsid w:val="00677095"/>
    <w:rsid w:val="00677423"/>
    <w:rsid w:val="00677555"/>
    <w:rsid w:val="0068044F"/>
    <w:rsid w:val="00680C9A"/>
    <w:rsid w:val="0068145D"/>
    <w:rsid w:val="006814AC"/>
    <w:rsid w:val="00682DD1"/>
    <w:rsid w:val="0068306B"/>
    <w:rsid w:val="00683CE2"/>
    <w:rsid w:val="00684128"/>
    <w:rsid w:val="00684FF5"/>
    <w:rsid w:val="006856FB"/>
    <w:rsid w:val="00687E85"/>
    <w:rsid w:val="0069042C"/>
    <w:rsid w:val="0069066A"/>
    <w:rsid w:val="0069092E"/>
    <w:rsid w:val="006914B5"/>
    <w:rsid w:val="00693CAB"/>
    <w:rsid w:val="00695117"/>
    <w:rsid w:val="00696C3F"/>
    <w:rsid w:val="00696E34"/>
    <w:rsid w:val="00697AAB"/>
    <w:rsid w:val="006A05ED"/>
    <w:rsid w:val="006A07EB"/>
    <w:rsid w:val="006A0916"/>
    <w:rsid w:val="006A3388"/>
    <w:rsid w:val="006A5591"/>
    <w:rsid w:val="006A5D8F"/>
    <w:rsid w:val="006B0367"/>
    <w:rsid w:val="006B04C3"/>
    <w:rsid w:val="006B08D8"/>
    <w:rsid w:val="006B0E3C"/>
    <w:rsid w:val="006B0E89"/>
    <w:rsid w:val="006B13BF"/>
    <w:rsid w:val="006B1C31"/>
    <w:rsid w:val="006B1D4A"/>
    <w:rsid w:val="006B2218"/>
    <w:rsid w:val="006B2639"/>
    <w:rsid w:val="006B2ADA"/>
    <w:rsid w:val="006B34CF"/>
    <w:rsid w:val="006B36D9"/>
    <w:rsid w:val="006B462E"/>
    <w:rsid w:val="006B4958"/>
    <w:rsid w:val="006B4E0F"/>
    <w:rsid w:val="006B6255"/>
    <w:rsid w:val="006B64BF"/>
    <w:rsid w:val="006B6F35"/>
    <w:rsid w:val="006B7F13"/>
    <w:rsid w:val="006C01D0"/>
    <w:rsid w:val="006C08EC"/>
    <w:rsid w:val="006C22F7"/>
    <w:rsid w:val="006C3351"/>
    <w:rsid w:val="006C366C"/>
    <w:rsid w:val="006C36F1"/>
    <w:rsid w:val="006C3927"/>
    <w:rsid w:val="006C43F6"/>
    <w:rsid w:val="006C4535"/>
    <w:rsid w:val="006C535C"/>
    <w:rsid w:val="006C5845"/>
    <w:rsid w:val="006C5C13"/>
    <w:rsid w:val="006C677E"/>
    <w:rsid w:val="006C68A1"/>
    <w:rsid w:val="006C7405"/>
    <w:rsid w:val="006C75C6"/>
    <w:rsid w:val="006C7E3B"/>
    <w:rsid w:val="006D066D"/>
    <w:rsid w:val="006D0BF7"/>
    <w:rsid w:val="006D0D74"/>
    <w:rsid w:val="006D1021"/>
    <w:rsid w:val="006D10BD"/>
    <w:rsid w:val="006D1E66"/>
    <w:rsid w:val="006D26CD"/>
    <w:rsid w:val="006D29A1"/>
    <w:rsid w:val="006D3379"/>
    <w:rsid w:val="006D4EDD"/>
    <w:rsid w:val="006D5059"/>
    <w:rsid w:val="006D51D3"/>
    <w:rsid w:val="006D5619"/>
    <w:rsid w:val="006D6129"/>
    <w:rsid w:val="006D6203"/>
    <w:rsid w:val="006D673D"/>
    <w:rsid w:val="006D73C2"/>
    <w:rsid w:val="006D789D"/>
    <w:rsid w:val="006E0E21"/>
    <w:rsid w:val="006E1085"/>
    <w:rsid w:val="006E1150"/>
    <w:rsid w:val="006E12E5"/>
    <w:rsid w:val="006E233D"/>
    <w:rsid w:val="006E29D0"/>
    <w:rsid w:val="006E2DE0"/>
    <w:rsid w:val="006E357D"/>
    <w:rsid w:val="006E3B99"/>
    <w:rsid w:val="006E57F0"/>
    <w:rsid w:val="006E6186"/>
    <w:rsid w:val="006E6516"/>
    <w:rsid w:val="006E668C"/>
    <w:rsid w:val="006E7117"/>
    <w:rsid w:val="006E7219"/>
    <w:rsid w:val="006E7AE1"/>
    <w:rsid w:val="006E7EEA"/>
    <w:rsid w:val="006F05C1"/>
    <w:rsid w:val="006F1244"/>
    <w:rsid w:val="006F2715"/>
    <w:rsid w:val="006F27CB"/>
    <w:rsid w:val="006F397F"/>
    <w:rsid w:val="006F3CDD"/>
    <w:rsid w:val="006F3E60"/>
    <w:rsid w:val="006F5CA8"/>
    <w:rsid w:val="007004F2"/>
    <w:rsid w:val="00700935"/>
    <w:rsid w:val="00701584"/>
    <w:rsid w:val="00701BA1"/>
    <w:rsid w:val="0070304A"/>
    <w:rsid w:val="00705C0A"/>
    <w:rsid w:val="00706621"/>
    <w:rsid w:val="00706937"/>
    <w:rsid w:val="00710520"/>
    <w:rsid w:val="0071054C"/>
    <w:rsid w:val="00710A32"/>
    <w:rsid w:val="00710D5E"/>
    <w:rsid w:val="007114AB"/>
    <w:rsid w:val="007116CD"/>
    <w:rsid w:val="00714288"/>
    <w:rsid w:val="00714A75"/>
    <w:rsid w:val="00714C54"/>
    <w:rsid w:val="00714D56"/>
    <w:rsid w:val="00715835"/>
    <w:rsid w:val="00715AAC"/>
    <w:rsid w:val="00716370"/>
    <w:rsid w:val="00716E11"/>
    <w:rsid w:val="0071710A"/>
    <w:rsid w:val="00717498"/>
    <w:rsid w:val="0072024C"/>
    <w:rsid w:val="00721A52"/>
    <w:rsid w:val="00721A63"/>
    <w:rsid w:val="00721E47"/>
    <w:rsid w:val="0072226A"/>
    <w:rsid w:val="00722CF6"/>
    <w:rsid w:val="0072395F"/>
    <w:rsid w:val="00724985"/>
    <w:rsid w:val="007252C1"/>
    <w:rsid w:val="007257C0"/>
    <w:rsid w:val="007263A4"/>
    <w:rsid w:val="00726C1F"/>
    <w:rsid w:val="0072761E"/>
    <w:rsid w:val="00727EBF"/>
    <w:rsid w:val="00730401"/>
    <w:rsid w:val="00730411"/>
    <w:rsid w:val="00730FDB"/>
    <w:rsid w:val="00731352"/>
    <w:rsid w:val="007313BF"/>
    <w:rsid w:val="0073182C"/>
    <w:rsid w:val="007320E9"/>
    <w:rsid w:val="007323B4"/>
    <w:rsid w:val="00733CB4"/>
    <w:rsid w:val="00733EBD"/>
    <w:rsid w:val="00733F88"/>
    <w:rsid w:val="0073419C"/>
    <w:rsid w:val="0073466D"/>
    <w:rsid w:val="00734A7B"/>
    <w:rsid w:val="007353B8"/>
    <w:rsid w:val="00735924"/>
    <w:rsid w:val="00735FC9"/>
    <w:rsid w:val="00736CCD"/>
    <w:rsid w:val="00736CEE"/>
    <w:rsid w:val="0074074E"/>
    <w:rsid w:val="007409A7"/>
    <w:rsid w:val="00741603"/>
    <w:rsid w:val="0074184D"/>
    <w:rsid w:val="007418C3"/>
    <w:rsid w:val="00741FA3"/>
    <w:rsid w:val="00742331"/>
    <w:rsid w:val="00742977"/>
    <w:rsid w:val="00743A89"/>
    <w:rsid w:val="00743AE6"/>
    <w:rsid w:val="007440BB"/>
    <w:rsid w:val="00744EAE"/>
    <w:rsid w:val="00744EBF"/>
    <w:rsid w:val="00745637"/>
    <w:rsid w:val="007461EF"/>
    <w:rsid w:val="00746F89"/>
    <w:rsid w:val="00747A20"/>
    <w:rsid w:val="00747AC0"/>
    <w:rsid w:val="00750478"/>
    <w:rsid w:val="00751C92"/>
    <w:rsid w:val="0075261B"/>
    <w:rsid w:val="007533E0"/>
    <w:rsid w:val="007537C8"/>
    <w:rsid w:val="00753972"/>
    <w:rsid w:val="00753C27"/>
    <w:rsid w:val="00753EDE"/>
    <w:rsid w:val="00754152"/>
    <w:rsid w:val="007546FD"/>
    <w:rsid w:val="00754A55"/>
    <w:rsid w:val="00754EBC"/>
    <w:rsid w:val="00755773"/>
    <w:rsid w:val="0075604D"/>
    <w:rsid w:val="007563EE"/>
    <w:rsid w:val="00756C06"/>
    <w:rsid w:val="00756F10"/>
    <w:rsid w:val="007575C1"/>
    <w:rsid w:val="00757BEB"/>
    <w:rsid w:val="00760478"/>
    <w:rsid w:val="00760562"/>
    <w:rsid w:val="0076081D"/>
    <w:rsid w:val="00760934"/>
    <w:rsid w:val="00761AC3"/>
    <w:rsid w:val="0076294C"/>
    <w:rsid w:val="00763A40"/>
    <w:rsid w:val="00763F3B"/>
    <w:rsid w:val="00764572"/>
    <w:rsid w:val="007656B0"/>
    <w:rsid w:val="00765A8C"/>
    <w:rsid w:val="00766C8B"/>
    <w:rsid w:val="00767B97"/>
    <w:rsid w:val="007710BD"/>
    <w:rsid w:val="0077127E"/>
    <w:rsid w:val="00772A42"/>
    <w:rsid w:val="00772B95"/>
    <w:rsid w:val="00774A52"/>
    <w:rsid w:val="00776A5E"/>
    <w:rsid w:val="0077733A"/>
    <w:rsid w:val="00777F8F"/>
    <w:rsid w:val="00780836"/>
    <w:rsid w:val="00781DC0"/>
    <w:rsid w:val="00782505"/>
    <w:rsid w:val="007830D6"/>
    <w:rsid w:val="00783C81"/>
    <w:rsid w:val="00784708"/>
    <w:rsid w:val="00784722"/>
    <w:rsid w:val="0078495B"/>
    <w:rsid w:val="00784A53"/>
    <w:rsid w:val="0078596E"/>
    <w:rsid w:val="0078784E"/>
    <w:rsid w:val="007879E8"/>
    <w:rsid w:val="007879ED"/>
    <w:rsid w:val="00787ECC"/>
    <w:rsid w:val="00790378"/>
    <w:rsid w:val="00790409"/>
    <w:rsid w:val="007906C7"/>
    <w:rsid w:val="00790DF3"/>
    <w:rsid w:val="00790FD0"/>
    <w:rsid w:val="00791325"/>
    <w:rsid w:val="00791B6A"/>
    <w:rsid w:val="00792212"/>
    <w:rsid w:val="0079310E"/>
    <w:rsid w:val="00793D32"/>
    <w:rsid w:val="007946B4"/>
    <w:rsid w:val="00794A9E"/>
    <w:rsid w:val="0079637E"/>
    <w:rsid w:val="00797017"/>
    <w:rsid w:val="0079779B"/>
    <w:rsid w:val="007A0016"/>
    <w:rsid w:val="007A039A"/>
    <w:rsid w:val="007A056C"/>
    <w:rsid w:val="007A167D"/>
    <w:rsid w:val="007A3452"/>
    <w:rsid w:val="007A383F"/>
    <w:rsid w:val="007A3CF3"/>
    <w:rsid w:val="007A445A"/>
    <w:rsid w:val="007A459F"/>
    <w:rsid w:val="007A52C8"/>
    <w:rsid w:val="007A56D3"/>
    <w:rsid w:val="007A5CC8"/>
    <w:rsid w:val="007A6629"/>
    <w:rsid w:val="007A76C3"/>
    <w:rsid w:val="007A7B70"/>
    <w:rsid w:val="007B1ACF"/>
    <w:rsid w:val="007B1BC2"/>
    <w:rsid w:val="007B1E29"/>
    <w:rsid w:val="007B1EA8"/>
    <w:rsid w:val="007B2A9A"/>
    <w:rsid w:val="007B34BC"/>
    <w:rsid w:val="007B4988"/>
    <w:rsid w:val="007B4B77"/>
    <w:rsid w:val="007B4F81"/>
    <w:rsid w:val="007B5956"/>
    <w:rsid w:val="007B60D8"/>
    <w:rsid w:val="007B6D58"/>
    <w:rsid w:val="007B7703"/>
    <w:rsid w:val="007C19C0"/>
    <w:rsid w:val="007C1EA4"/>
    <w:rsid w:val="007C1FD3"/>
    <w:rsid w:val="007C248C"/>
    <w:rsid w:val="007C2948"/>
    <w:rsid w:val="007C3369"/>
    <w:rsid w:val="007C35CF"/>
    <w:rsid w:val="007C37C1"/>
    <w:rsid w:val="007C3BF1"/>
    <w:rsid w:val="007C4656"/>
    <w:rsid w:val="007C5284"/>
    <w:rsid w:val="007C6B0F"/>
    <w:rsid w:val="007C709C"/>
    <w:rsid w:val="007C7624"/>
    <w:rsid w:val="007C7BDB"/>
    <w:rsid w:val="007D03D9"/>
    <w:rsid w:val="007D0D1A"/>
    <w:rsid w:val="007D121F"/>
    <w:rsid w:val="007D154E"/>
    <w:rsid w:val="007D1B5E"/>
    <w:rsid w:val="007D1E5F"/>
    <w:rsid w:val="007D2AFB"/>
    <w:rsid w:val="007D2D96"/>
    <w:rsid w:val="007D333E"/>
    <w:rsid w:val="007D3471"/>
    <w:rsid w:val="007D4822"/>
    <w:rsid w:val="007D5188"/>
    <w:rsid w:val="007D51AE"/>
    <w:rsid w:val="007D57F3"/>
    <w:rsid w:val="007D5B4D"/>
    <w:rsid w:val="007D64E0"/>
    <w:rsid w:val="007D6856"/>
    <w:rsid w:val="007D6F69"/>
    <w:rsid w:val="007E0196"/>
    <w:rsid w:val="007E02AC"/>
    <w:rsid w:val="007E036B"/>
    <w:rsid w:val="007E1789"/>
    <w:rsid w:val="007E1FAC"/>
    <w:rsid w:val="007E301D"/>
    <w:rsid w:val="007E4A60"/>
    <w:rsid w:val="007E4F41"/>
    <w:rsid w:val="007E581E"/>
    <w:rsid w:val="007E583A"/>
    <w:rsid w:val="007E5E5D"/>
    <w:rsid w:val="007E674F"/>
    <w:rsid w:val="007E6C6E"/>
    <w:rsid w:val="007E6EEB"/>
    <w:rsid w:val="007F0EC5"/>
    <w:rsid w:val="007F1346"/>
    <w:rsid w:val="007F13E8"/>
    <w:rsid w:val="007F1F14"/>
    <w:rsid w:val="007F32B7"/>
    <w:rsid w:val="007F35DE"/>
    <w:rsid w:val="007F3DAA"/>
    <w:rsid w:val="007F4531"/>
    <w:rsid w:val="007F4DB7"/>
    <w:rsid w:val="007F5413"/>
    <w:rsid w:val="007F590B"/>
    <w:rsid w:val="007F615C"/>
    <w:rsid w:val="007F6746"/>
    <w:rsid w:val="007F69C2"/>
    <w:rsid w:val="007F6C8C"/>
    <w:rsid w:val="007F7ADF"/>
    <w:rsid w:val="007F7AE2"/>
    <w:rsid w:val="00800D7D"/>
    <w:rsid w:val="00800F41"/>
    <w:rsid w:val="008018AF"/>
    <w:rsid w:val="00801904"/>
    <w:rsid w:val="00801980"/>
    <w:rsid w:val="00802229"/>
    <w:rsid w:val="00802810"/>
    <w:rsid w:val="00802E55"/>
    <w:rsid w:val="00802F24"/>
    <w:rsid w:val="00803E3C"/>
    <w:rsid w:val="00803F6E"/>
    <w:rsid w:val="008058ED"/>
    <w:rsid w:val="00805DA5"/>
    <w:rsid w:val="00806332"/>
    <w:rsid w:val="00806694"/>
    <w:rsid w:val="00806DD7"/>
    <w:rsid w:val="008077F3"/>
    <w:rsid w:val="00807926"/>
    <w:rsid w:val="00811480"/>
    <w:rsid w:val="00811D6C"/>
    <w:rsid w:val="0081254B"/>
    <w:rsid w:val="00812A6C"/>
    <w:rsid w:val="008137BC"/>
    <w:rsid w:val="00813C26"/>
    <w:rsid w:val="00813C64"/>
    <w:rsid w:val="008140F7"/>
    <w:rsid w:val="00815654"/>
    <w:rsid w:val="00816AA5"/>
    <w:rsid w:val="008174BD"/>
    <w:rsid w:val="008175EB"/>
    <w:rsid w:val="008200BF"/>
    <w:rsid w:val="00821784"/>
    <w:rsid w:val="0082306C"/>
    <w:rsid w:val="00823126"/>
    <w:rsid w:val="008238BE"/>
    <w:rsid w:val="00824635"/>
    <w:rsid w:val="00824AA2"/>
    <w:rsid w:val="00825D64"/>
    <w:rsid w:val="008262C2"/>
    <w:rsid w:val="008264F6"/>
    <w:rsid w:val="008266FE"/>
    <w:rsid w:val="00826A8F"/>
    <w:rsid w:val="00827B64"/>
    <w:rsid w:val="00827F26"/>
    <w:rsid w:val="00831179"/>
    <w:rsid w:val="00831487"/>
    <w:rsid w:val="008315AD"/>
    <w:rsid w:val="008316DC"/>
    <w:rsid w:val="0083196E"/>
    <w:rsid w:val="00832370"/>
    <w:rsid w:val="00834059"/>
    <w:rsid w:val="0083420E"/>
    <w:rsid w:val="00835147"/>
    <w:rsid w:val="008355DF"/>
    <w:rsid w:val="00835BC7"/>
    <w:rsid w:val="00836730"/>
    <w:rsid w:val="00836E03"/>
    <w:rsid w:val="00841369"/>
    <w:rsid w:val="00841F86"/>
    <w:rsid w:val="00842241"/>
    <w:rsid w:val="008431FB"/>
    <w:rsid w:val="00843880"/>
    <w:rsid w:val="00843C9E"/>
    <w:rsid w:val="00843FD4"/>
    <w:rsid w:val="00844909"/>
    <w:rsid w:val="00845188"/>
    <w:rsid w:val="00846573"/>
    <w:rsid w:val="00847C84"/>
    <w:rsid w:val="008509BA"/>
    <w:rsid w:val="00851B43"/>
    <w:rsid w:val="0085205E"/>
    <w:rsid w:val="00852AFD"/>
    <w:rsid w:val="00852D32"/>
    <w:rsid w:val="00853B07"/>
    <w:rsid w:val="00853D75"/>
    <w:rsid w:val="00854A89"/>
    <w:rsid w:val="00854F17"/>
    <w:rsid w:val="00855D86"/>
    <w:rsid w:val="00856A3C"/>
    <w:rsid w:val="00856B24"/>
    <w:rsid w:val="00856FD8"/>
    <w:rsid w:val="0085709F"/>
    <w:rsid w:val="00857888"/>
    <w:rsid w:val="00860828"/>
    <w:rsid w:val="00860F88"/>
    <w:rsid w:val="00862298"/>
    <w:rsid w:val="008626E5"/>
    <w:rsid w:val="008634EA"/>
    <w:rsid w:val="00864344"/>
    <w:rsid w:val="00864465"/>
    <w:rsid w:val="00864C26"/>
    <w:rsid w:val="00864E85"/>
    <w:rsid w:val="00864F0D"/>
    <w:rsid w:val="008658D2"/>
    <w:rsid w:val="00865ACB"/>
    <w:rsid w:val="008660DA"/>
    <w:rsid w:val="0086633D"/>
    <w:rsid w:val="008668CF"/>
    <w:rsid w:val="00866C12"/>
    <w:rsid w:val="0087019B"/>
    <w:rsid w:val="00871152"/>
    <w:rsid w:val="0087116D"/>
    <w:rsid w:val="00871CC8"/>
    <w:rsid w:val="0087295B"/>
    <w:rsid w:val="008733AD"/>
    <w:rsid w:val="0087364A"/>
    <w:rsid w:val="00873DDC"/>
    <w:rsid w:val="00873E26"/>
    <w:rsid w:val="00873EDC"/>
    <w:rsid w:val="00874F0F"/>
    <w:rsid w:val="00875D61"/>
    <w:rsid w:val="0087683E"/>
    <w:rsid w:val="00877876"/>
    <w:rsid w:val="0087787F"/>
    <w:rsid w:val="00877CA2"/>
    <w:rsid w:val="00877CF8"/>
    <w:rsid w:val="00880D61"/>
    <w:rsid w:val="008816EF"/>
    <w:rsid w:val="00881906"/>
    <w:rsid w:val="00882574"/>
    <w:rsid w:val="00883820"/>
    <w:rsid w:val="00883A13"/>
    <w:rsid w:val="00883DB6"/>
    <w:rsid w:val="00884064"/>
    <w:rsid w:val="00884BFC"/>
    <w:rsid w:val="00884CB1"/>
    <w:rsid w:val="00885BA9"/>
    <w:rsid w:val="00885DC9"/>
    <w:rsid w:val="00885F01"/>
    <w:rsid w:val="00885FD2"/>
    <w:rsid w:val="0088645C"/>
    <w:rsid w:val="008864F8"/>
    <w:rsid w:val="00886C4E"/>
    <w:rsid w:val="008878E5"/>
    <w:rsid w:val="008900B8"/>
    <w:rsid w:val="008907F3"/>
    <w:rsid w:val="00890ECF"/>
    <w:rsid w:val="008914AE"/>
    <w:rsid w:val="0089162B"/>
    <w:rsid w:val="00892C7A"/>
    <w:rsid w:val="00893054"/>
    <w:rsid w:val="0089311D"/>
    <w:rsid w:val="00893A7D"/>
    <w:rsid w:val="0089450C"/>
    <w:rsid w:val="00894C4E"/>
    <w:rsid w:val="008950D1"/>
    <w:rsid w:val="008969E4"/>
    <w:rsid w:val="00897706"/>
    <w:rsid w:val="008A058D"/>
    <w:rsid w:val="008A096B"/>
    <w:rsid w:val="008A0D45"/>
    <w:rsid w:val="008A18EC"/>
    <w:rsid w:val="008A25AE"/>
    <w:rsid w:val="008A27FE"/>
    <w:rsid w:val="008A287E"/>
    <w:rsid w:val="008A29BC"/>
    <w:rsid w:val="008A32B4"/>
    <w:rsid w:val="008A38AE"/>
    <w:rsid w:val="008A4772"/>
    <w:rsid w:val="008A58F2"/>
    <w:rsid w:val="008A5ADC"/>
    <w:rsid w:val="008A6109"/>
    <w:rsid w:val="008A629F"/>
    <w:rsid w:val="008A63EC"/>
    <w:rsid w:val="008A6463"/>
    <w:rsid w:val="008A6C9D"/>
    <w:rsid w:val="008A6D28"/>
    <w:rsid w:val="008A6E62"/>
    <w:rsid w:val="008A7090"/>
    <w:rsid w:val="008A7AB4"/>
    <w:rsid w:val="008B03A7"/>
    <w:rsid w:val="008B0E7A"/>
    <w:rsid w:val="008B1535"/>
    <w:rsid w:val="008B1C26"/>
    <w:rsid w:val="008B2085"/>
    <w:rsid w:val="008B2460"/>
    <w:rsid w:val="008B3418"/>
    <w:rsid w:val="008B36F2"/>
    <w:rsid w:val="008B37AE"/>
    <w:rsid w:val="008B3C4A"/>
    <w:rsid w:val="008B487A"/>
    <w:rsid w:val="008B4C95"/>
    <w:rsid w:val="008B4D80"/>
    <w:rsid w:val="008B4E90"/>
    <w:rsid w:val="008B5071"/>
    <w:rsid w:val="008B655C"/>
    <w:rsid w:val="008B67BD"/>
    <w:rsid w:val="008B693F"/>
    <w:rsid w:val="008B6A74"/>
    <w:rsid w:val="008C0061"/>
    <w:rsid w:val="008C15AB"/>
    <w:rsid w:val="008C1746"/>
    <w:rsid w:val="008C1EA2"/>
    <w:rsid w:val="008C2887"/>
    <w:rsid w:val="008C29AE"/>
    <w:rsid w:val="008C36FB"/>
    <w:rsid w:val="008C3854"/>
    <w:rsid w:val="008C3A9D"/>
    <w:rsid w:val="008C3CEB"/>
    <w:rsid w:val="008C3FA8"/>
    <w:rsid w:val="008C40DF"/>
    <w:rsid w:val="008C5E72"/>
    <w:rsid w:val="008C6241"/>
    <w:rsid w:val="008C6AB0"/>
    <w:rsid w:val="008C6CA4"/>
    <w:rsid w:val="008C6D7A"/>
    <w:rsid w:val="008D1A4E"/>
    <w:rsid w:val="008D34EB"/>
    <w:rsid w:val="008D3957"/>
    <w:rsid w:val="008D3A56"/>
    <w:rsid w:val="008D427B"/>
    <w:rsid w:val="008D4C1E"/>
    <w:rsid w:val="008D4DF2"/>
    <w:rsid w:val="008D57FE"/>
    <w:rsid w:val="008D5FA2"/>
    <w:rsid w:val="008D6465"/>
    <w:rsid w:val="008D698C"/>
    <w:rsid w:val="008D6D6E"/>
    <w:rsid w:val="008D7238"/>
    <w:rsid w:val="008D7282"/>
    <w:rsid w:val="008D7FF4"/>
    <w:rsid w:val="008E1E6C"/>
    <w:rsid w:val="008E2A1D"/>
    <w:rsid w:val="008E2C9F"/>
    <w:rsid w:val="008E2DAD"/>
    <w:rsid w:val="008E32F7"/>
    <w:rsid w:val="008E367E"/>
    <w:rsid w:val="008E5315"/>
    <w:rsid w:val="008E546D"/>
    <w:rsid w:val="008E5E57"/>
    <w:rsid w:val="008E60CC"/>
    <w:rsid w:val="008E6E2E"/>
    <w:rsid w:val="008E750B"/>
    <w:rsid w:val="008E7EDF"/>
    <w:rsid w:val="008F0222"/>
    <w:rsid w:val="008F0396"/>
    <w:rsid w:val="008F11BF"/>
    <w:rsid w:val="008F20F3"/>
    <w:rsid w:val="008F29DF"/>
    <w:rsid w:val="008F31F5"/>
    <w:rsid w:val="008F410E"/>
    <w:rsid w:val="008F4168"/>
    <w:rsid w:val="008F4327"/>
    <w:rsid w:val="008F4675"/>
    <w:rsid w:val="008F4D07"/>
    <w:rsid w:val="008F58AE"/>
    <w:rsid w:val="008F5E6A"/>
    <w:rsid w:val="008F641E"/>
    <w:rsid w:val="008F6841"/>
    <w:rsid w:val="008F750F"/>
    <w:rsid w:val="008F7BCA"/>
    <w:rsid w:val="0090064A"/>
    <w:rsid w:val="0090244E"/>
    <w:rsid w:val="00902C81"/>
    <w:rsid w:val="00903151"/>
    <w:rsid w:val="00903B58"/>
    <w:rsid w:val="00903B89"/>
    <w:rsid w:val="00904475"/>
    <w:rsid w:val="00904579"/>
    <w:rsid w:val="00904860"/>
    <w:rsid w:val="00905238"/>
    <w:rsid w:val="0090605F"/>
    <w:rsid w:val="009067FA"/>
    <w:rsid w:val="0090748B"/>
    <w:rsid w:val="0090790D"/>
    <w:rsid w:val="00907922"/>
    <w:rsid w:val="00910826"/>
    <w:rsid w:val="00910D9E"/>
    <w:rsid w:val="00913318"/>
    <w:rsid w:val="00913CF0"/>
    <w:rsid w:val="0091588E"/>
    <w:rsid w:val="009160B3"/>
    <w:rsid w:val="00916943"/>
    <w:rsid w:val="00917C31"/>
    <w:rsid w:val="00917DB9"/>
    <w:rsid w:val="00920234"/>
    <w:rsid w:val="009208E5"/>
    <w:rsid w:val="00920B98"/>
    <w:rsid w:val="00921205"/>
    <w:rsid w:val="009227ED"/>
    <w:rsid w:val="00923008"/>
    <w:rsid w:val="00923498"/>
    <w:rsid w:val="009235E6"/>
    <w:rsid w:val="009246E2"/>
    <w:rsid w:val="009248E0"/>
    <w:rsid w:val="009249D2"/>
    <w:rsid w:val="009251F6"/>
    <w:rsid w:val="00925D74"/>
    <w:rsid w:val="00926A29"/>
    <w:rsid w:val="00926D5E"/>
    <w:rsid w:val="0093031E"/>
    <w:rsid w:val="0093062B"/>
    <w:rsid w:val="00930B34"/>
    <w:rsid w:val="0093162A"/>
    <w:rsid w:val="00931FA8"/>
    <w:rsid w:val="00932942"/>
    <w:rsid w:val="00932A69"/>
    <w:rsid w:val="00932E7B"/>
    <w:rsid w:val="00933724"/>
    <w:rsid w:val="00933ADB"/>
    <w:rsid w:val="00933D8A"/>
    <w:rsid w:val="00933DB8"/>
    <w:rsid w:val="00934C28"/>
    <w:rsid w:val="00935386"/>
    <w:rsid w:val="00935758"/>
    <w:rsid w:val="00935F1B"/>
    <w:rsid w:val="009360B4"/>
    <w:rsid w:val="009368E4"/>
    <w:rsid w:val="00936DE7"/>
    <w:rsid w:val="009401AA"/>
    <w:rsid w:val="00940A12"/>
    <w:rsid w:val="00941327"/>
    <w:rsid w:val="0094137A"/>
    <w:rsid w:val="00941626"/>
    <w:rsid w:val="009416C7"/>
    <w:rsid w:val="00941B5F"/>
    <w:rsid w:val="00942730"/>
    <w:rsid w:val="00943C9B"/>
    <w:rsid w:val="00943D5B"/>
    <w:rsid w:val="0094425C"/>
    <w:rsid w:val="00944261"/>
    <w:rsid w:val="009449A2"/>
    <w:rsid w:val="0094506D"/>
    <w:rsid w:val="009451D6"/>
    <w:rsid w:val="009464D9"/>
    <w:rsid w:val="00946754"/>
    <w:rsid w:val="00946E46"/>
    <w:rsid w:val="00950D65"/>
    <w:rsid w:val="00950E5E"/>
    <w:rsid w:val="00951357"/>
    <w:rsid w:val="00951EC4"/>
    <w:rsid w:val="00951F25"/>
    <w:rsid w:val="0095254D"/>
    <w:rsid w:val="00952ADA"/>
    <w:rsid w:val="009537A8"/>
    <w:rsid w:val="00954CA6"/>
    <w:rsid w:val="009554F8"/>
    <w:rsid w:val="00955768"/>
    <w:rsid w:val="00955FF6"/>
    <w:rsid w:val="009561FA"/>
    <w:rsid w:val="00956FF5"/>
    <w:rsid w:val="009570CB"/>
    <w:rsid w:val="0095712D"/>
    <w:rsid w:val="00957695"/>
    <w:rsid w:val="0095783C"/>
    <w:rsid w:val="00960A2E"/>
    <w:rsid w:val="009611E5"/>
    <w:rsid w:val="00961348"/>
    <w:rsid w:val="009629BC"/>
    <w:rsid w:val="00963006"/>
    <w:rsid w:val="00963C0D"/>
    <w:rsid w:val="0096463D"/>
    <w:rsid w:val="00964E2A"/>
    <w:rsid w:val="00966399"/>
    <w:rsid w:val="0096652E"/>
    <w:rsid w:val="0096677D"/>
    <w:rsid w:val="00967111"/>
    <w:rsid w:val="009672E7"/>
    <w:rsid w:val="00967752"/>
    <w:rsid w:val="00967FBF"/>
    <w:rsid w:val="00970177"/>
    <w:rsid w:val="009705D5"/>
    <w:rsid w:val="00970779"/>
    <w:rsid w:val="009707EF"/>
    <w:rsid w:val="00970E36"/>
    <w:rsid w:val="0097272B"/>
    <w:rsid w:val="00974CF2"/>
    <w:rsid w:val="00974F95"/>
    <w:rsid w:val="00975AD9"/>
    <w:rsid w:val="00975DF7"/>
    <w:rsid w:val="00976B52"/>
    <w:rsid w:val="00977157"/>
    <w:rsid w:val="009778ED"/>
    <w:rsid w:val="00977ED9"/>
    <w:rsid w:val="00981FA6"/>
    <w:rsid w:val="00982A52"/>
    <w:rsid w:val="00983451"/>
    <w:rsid w:val="00983919"/>
    <w:rsid w:val="009839A5"/>
    <w:rsid w:val="00983EE2"/>
    <w:rsid w:val="0098408B"/>
    <w:rsid w:val="00984192"/>
    <w:rsid w:val="00984CEA"/>
    <w:rsid w:val="00985010"/>
    <w:rsid w:val="00985072"/>
    <w:rsid w:val="0098596E"/>
    <w:rsid w:val="00985D7A"/>
    <w:rsid w:val="00986D27"/>
    <w:rsid w:val="009870EC"/>
    <w:rsid w:val="00987135"/>
    <w:rsid w:val="009873F9"/>
    <w:rsid w:val="00990807"/>
    <w:rsid w:val="00990AB1"/>
    <w:rsid w:val="00991813"/>
    <w:rsid w:val="00993434"/>
    <w:rsid w:val="00994B33"/>
    <w:rsid w:val="00994DED"/>
    <w:rsid w:val="009952F0"/>
    <w:rsid w:val="00997B75"/>
    <w:rsid w:val="009A1582"/>
    <w:rsid w:val="009A26DE"/>
    <w:rsid w:val="009A2784"/>
    <w:rsid w:val="009A2ABE"/>
    <w:rsid w:val="009A3361"/>
    <w:rsid w:val="009A34C1"/>
    <w:rsid w:val="009A34F6"/>
    <w:rsid w:val="009A45DE"/>
    <w:rsid w:val="009A4E4F"/>
    <w:rsid w:val="009A4EBF"/>
    <w:rsid w:val="009A5647"/>
    <w:rsid w:val="009A576D"/>
    <w:rsid w:val="009A5B39"/>
    <w:rsid w:val="009A5B41"/>
    <w:rsid w:val="009A5FB2"/>
    <w:rsid w:val="009A67DE"/>
    <w:rsid w:val="009A6908"/>
    <w:rsid w:val="009A7697"/>
    <w:rsid w:val="009A7D21"/>
    <w:rsid w:val="009A7E68"/>
    <w:rsid w:val="009B03EF"/>
    <w:rsid w:val="009B09F6"/>
    <w:rsid w:val="009B0B59"/>
    <w:rsid w:val="009B1C6F"/>
    <w:rsid w:val="009B1E89"/>
    <w:rsid w:val="009B1F22"/>
    <w:rsid w:val="009B2440"/>
    <w:rsid w:val="009B2987"/>
    <w:rsid w:val="009B5B13"/>
    <w:rsid w:val="009B5B3A"/>
    <w:rsid w:val="009B61BC"/>
    <w:rsid w:val="009B7877"/>
    <w:rsid w:val="009B7D0F"/>
    <w:rsid w:val="009B7D48"/>
    <w:rsid w:val="009B7EF7"/>
    <w:rsid w:val="009C024E"/>
    <w:rsid w:val="009C0D7C"/>
    <w:rsid w:val="009C23BE"/>
    <w:rsid w:val="009C284D"/>
    <w:rsid w:val="009C291C"/>
    <w:rsid w:val="009C3915"/>
    <w:rsid w:val="009C4BE4"/>
    <w:rsid w:val="009C4D77"/>
    <w:rsid w:val="009C5531"/>
    <w:rsid w:val="009C5836"/>
    <w:rsid w:val="009C5D3E"/>
    <w:rsid w:val="009C651F"/>
    <w:rsid w:val="009C6ED8"/>
    <w:rsid w:val="009D047F"/>
    <w:rsid w:val="009D0F3B"/>
    <w:rsid w:val="009D2213"/>
    <w:rsid w:val="009D2B00"/>
    <w:rsid w:val="009D303C"/>
    <w:rsid w:val="009D3232"/>
    <w:rsid w:val="009D3638"/>
    <w:rsid w:val="009D3A2F"/>
    <w:rsid w:val="009D4617"/>
    <w:rsid w:val="009D4BD5"/>
    <w:rsid w:val="009D74AA"/>
    <w:rsid w:val="009D7625"/>
    <w:rsid w:val="009E0503"/>
    <w:rsid w:val="009E0A2F"/>
    <w:rsid w:val="009E0A8B"/>
    <w:rsid w:val="009E0C20"/>
    <w:rsid w:val="009E1245"/>
    <w:rsid w:val="009E1A0D"/>
    <w:rsid w:val="009E2750"/>
    <w:rsid w:val="009E33A4"/>
    <w:rsid w:val="009E3B1A"/>
    <w:rsid w:val="009E4844"/>
    <w:rsid w:val="009E4A91"/>
    <w:rsid w:val="009E50EC"/>
    <w:rsid w:val="009E5A1A"/>
    <w:rsid w:val="009E6308"/>
    <w:rsid w:val="009E69D1"/>
    <w:rsid w:val="009E6C4F"/>
    <w:rsid w:val="009E74E7"/>
    <w:rsid w:val="009F1262"/>
    <w:rsid w:val="009F2345"/>
    <w:rsid w:val="009F2F17"/>
    <w:rsid w:val="009F3022"/>
    <w:rsid w:val="009F30BC"/>
    <w:rsid w:val="009F33AF"/>
    <w:rsid w:val="009F33B5"/>
    <w:rsid w:val="009F3BF7"/>
    <w:rsid w:val="009F3E99"/>
    <w:rsid w:val="009F476C"/>
    <w:rsid w:val="009F597E"/>
    <w:rsid w:val="009F59EF"/>
    <w:rsid w:val="009F5EBF"/>
    <w:rsid w:val="009F6723"/>
    <w:rsid w:val="009F6EED"/>
    <w:rsid w:val="009F7B32"/>
    <w:rsid w:val="00A01BC5"/>
    <w:rsid w:val="00A0281A"/>
    <w:rsid w:val="00A02A53"/>
    <w:rsid w:val="00A02B24"/>
    <w:rsid w:val="00A02E96"/>
    <w:rsid w:val="00A032D4"/>
    <w:rsid w:val="00A03A7D"/>
    <w:rsid w:val="00A0446E"/>
    <w:rsid w:val="00A047BE"/>
    <w:rsid w:val="00A04AF1"/>
    <w:rsid w:val="00A05281"/>
    <w:rsid w:val="00A052C4"/>
    <w:rsid w:val="00A057DE"/>
    <w:rsid w:val="00A063C2"/>
    <w:rsid w:val="00A074C5"/>
    <w:rsid w:val="00A07557"/>
    <w:rsid w:val="00A07E1E"/>
    <w:rsid w:val="00A07F41"/>
    <w:rsid w:val="00A1061C"/>
    <w:rsid w:val="00A10622"/>
    <w:rsid w:val="00A107E0"/>
    <w:rsid w:val="00A11D70"/>
    <w:rsid w:val="00A122E8"/>
    <w:rsid w:val="00A122FF"/>
    <w:rsid w:val="00A13CDB"/>
    <w:rsid w:val="00A13E94"/>
    <w:rsid w:val="00A14D35"/>
    <w:rsid w:val="00A15A32"/>
    <w:rsid w:val="00A171FF"/>
    <w:rsid w:val="00A20F4A"/>
    <w:rsid w:val="00A21576"/>
    <w:rsid w:val="00A22DB9"/>
    <w:rsid w:val="00A23436"/>
    <w:rsid w:val="00A24128"/>
    <w:rsid w:val="00A24A8A"/>
    <w:rsid w:val="00A24DC1"/>
    <w:rsid w:val="00A251EA"/>
    <w:rsid w:val="00A2529F"/>
    <w:rsid w:val="00A26315"/>
    <w:rsid w:val="00A263FE"/>
    <w:rsid w:val="00A26DD2"/>
    <w:rsid w:val="00A277BC"/>
    <w:rsid w:val="00A27915"/>
    <w:rsid w:val="00A27D0E"/>
    <w:rsid w:val="00A30827"/>
    <w:rsid w:val="00A31309"/>
    <w:rsid w:val="00A314DE"/>
    <w:rsid w:val="00A33099"/>
    <w:rsid w:val="00A331E4"/>
    <w:rsid w:val="00A336C1"/>
    <w:rsid w:val="00A33701"/>
    <w:rsid w:val="00A35337"/>
    <w:rsid w:val="00A35389"/>
    <w:rsid w:val="00A35D4C"/>
    <w:rsid w:val="00A35D7A"/>
    <w:rsid w:val="00A37A79"/>
    <w:rsid w:val="00A40542"/>
    <w:rsid w:val="00A407B4"/>
    <w:rsid w:val="00A40C84"/>
    <w:rsid w:val="00A41F87"/>
    <w:rsid w:val="00A423A1"/>
    <w:rsid w:val="00A4252D"/>
    <w:rsid w:val="00A4291A"/>
    <w:rsid w:val="00A42F71"/>
    <w:rsid w:val="00A442A8"/>
    <w:rsid w:val="00A44CAD"/>
    <w:rsid w:val="00A44D89"/>
    <w:rsid w:val="00A458A1"/>
    <w:rsid w:val="00A461CB"/>
    <w:rsid w:val="00A474E3"/>
    <w:rsid w:val="00A47684"/>
    <w:rsid w:val="00A47828"/>
    <w:rsid w:val="00A47C26"/>
    <w:rsid w:val="00A47E22"/>
    <w:rsid w:val="00A50661"/>
    <w:rsid w:val="00A50A4D"/>
    <w:rsid w:val="00A525AC"/>
    <w:rsid w:val="00A52B24"/>
    <w:rsid w:val="00A5406B"/>
    <w:rsid w:val="00A54233"/>
    <w:rsid w:val="00A546FE"/>
    <w:rsid w:val="00A54B1B"/>
    <w:rsid w:val="00A55ACA"/>
    <w:rsid w:val="00A56558"/>
    <w:rsid w:val="00A565B4"/>
    <w:rsid w:val="00A567A5"/>
    <w:rsid w:val="00A56C64"/>
    <w:rsid w:val="00A57DEF"/>
    <w:rsid w:val="00A607EA"/>
    <w:rsid w:val="00A60D62"/>
    <w:rsid w:val="00A61445"/>
    <w:rsid w:val="00A61B68"/>
    <w:rsid w:val="00A61DEB"/>
    <w:rsid w:val="00A62420"/>
    <w:rsid w:val="00A62DC4"/>
    <w:rsid w:val="00A63DA6"/>
    <w:rsid w:val="00A647A9"/>
    <w:rsid w:val="00A65184"/>
    <w:rsid w:val="00A65CCA"/>
    <w:rsid w:val="00A671AF"/>
    <w:rsid w:val="00A671F6"/>
    <w:rsid w:val="00A71A21"/>
    <w:rsid w:val="00A71F87"/>
    <w:rsid w:val="00A720FF"/>
    <w:rsid w:val="00A72BB1"/>
    <w:rsid w:val="00A731ED"/>
    <w:rsid w:val="00A73961"/>
    <w:rsid w:val="00A73BD6"/>
    <w:rsid w:val="00A74257"/>
    <w:rsid w:val="00A74BC3"/>
    <w:rsid w:val="00A750E4"/>
    <w:rsid w:val="00A75FD5"/>
    <w:rsid w:val="00A77014"/>
    <w:rsid w:val="00A77142"/>
    <w:rsid w:val="00A7716A"/>
    <w:rsid w:val="00A77263"/>
    <w:rsid w:val="00A77A87"/>
    <w:rsid w:val="00A804FD"/>
    <w:rsid w:val="00A8095A"/>
    <w:rsid w:val="00A81731"/>
    <w:rsid w:val="00A83603"/>
    <w:rsid w:val="00A847EB"/>
    <w:rsid w:val="00A8585C"/>
    <w:rsid w:val="00A85CF7"/>
    <w:rsid w:val="00A8603B"/>
    <w:rsid w:val="00A86301"/>
    <w:rsid w:val="00A86413"/>
    <w:rsid w:val="00A86618"/>
    <w:rsid w:val="00A86D94"/>
    <w:rsid w:val="00A87303"/>
    <w:rsid w:val="00A875B9"/>
    <w:rsid w:val="00A87D32"/>
    <w:rsid w:val="00A907C2"/>
    <w:rsid w:val="00A908DE"/>
    <w:rsid w:val="00A917E4"/>
    <w:rsid w:val="00A91DB8"/>
    <w:rsid w:val="00A92A9F"/>
    <w:rsid w:val="00A92AF2"/>
    <w:rsid w:val="00A9635C"/>
    <w:rsid w:val="00A97211"/>
    <w:rsid w:val="00A97B27"/>
    <w:rsid w:val="00AA057F"/>
    <w:rsid w:val="00AA07DF"/>
    <w:rsid w:val="00AA083F"/>
    <w:rsid w:val="00AA1368"/>
    <w:rsid w:val="00AA1BC5"/>
    <w:rsid w:val="00AA2B24"/>
    <w:rsid w:val="00AA3941"/>
    <w:rsid w:val="00AA41F8"/>
    <w:rsid w:val="00AA4581"/>
    <w:rsid w:val="00AA4837"/>
    <w:rsid w:val="00AA52BB"/>
    <w:rsid w:val="00AA5A29"/>
    <w:rsid w:val="00AA5DF6"/>
    <w:rsid w:val="00AA5F1A"/>
    <w:rsid w:val="00AA6003"/>
    <w:rsid w:val="00AA7361"/>
    <w:rsid w:val="00AA763D"/>
    <w:rsid w:val="00AA7BA4"/>
    <w:rsid w:val="00AA7EC7"/>
    <w:rsid w:val="00AB0E00"/>
    <w:rsid w:val="00AB2395"/>
    <w:rsid w:val="00AB2C62"/>
    <w:rsid w:val="00AB313D"/>
    <w:rsid w:val="00AB33C3"/>
    <w:rsid w:val="00AB4FFA"/>
    <w:rsid w:val="00AB608E"/>
    <w:rsid w:val="00AB6CC6"/>
    <w:rsid w:val="00AC0184"/>
    <w:rsid w:val="00AC06E3"/>
    <w:rsid w:val="00AC0DB2"/>
    <w:rsid w:val="00AC1F11"/>
    <w:rsid w:val="00AC286A"/>
    <w:rsid w:val="00AC31C1"/>
    <w:rsid w:val="00AC3276"/>
    <w:rsid w:val="00AC39C7"/>
    <w:rsid w:val="00AC3BF6"/>
    <w:rsid w:val="00AC3E94"/>
    <w:rsid w:val="00AC5335"/>
    <w:rsid w:val="00AC569A"/>
    <w:rsid w:val="00AC583A"/>
    <w:rsid w:val="00AC66B2"/>
    <w:rsid w:val="00AC6F27"/>
    <w:rsid w:val="00AC7438"/>
    <w:rsid w:val="00AC7D6E"/>
    <w:rsid w:val="00AD019F"/>
    <w:rsid w:val="00AD0581"/>
    <w:rsid w:val="00AD0B1F"/>
    <w:rsid w:val="00AD1072"/>
    <w:rsid w:val="00AD1858"/>
    <w:rsid w:val="00AD3F45"/>
    <w:rsid w:val="00AD4598"/>
    <w:rsid w:val="00AD598E"/>
    <w:rsid w:val="00AD5C49"/>
    <w:rsid w:val="00AD60CE"/>
    <w:rsid w:val="00AD623B"/>
    <w:rsid w:val="00AD66CB"/>
    <w:rsid w:val="00AD6F98"/>
    <w:rsid w:val="00AD7116"/>
    <w:rsid w:val="00AD71CB"/>
    <w:rsid w:val="00AE046F"/>
    <w:rsid w:val="00AE0972"/>
    <w:rsid w:val="00AE0E73"/>
    <w:rsid w:val="00AE162E"/>
    <w:rsid w:val="00AE2483"/>
    <w:rsid w:val="00AE24B1"/>
    <w:rsid w:val="00AE36DC"/>
    <w:rsid w:val="00AE42B9"/>
    <w:rsid w:val="00AE52C1"/>
    <w:rsid w:val="00AE64F8"/>
    <w:rsid w:val="00AE684C"/>
    <w:rsid w:val="00AE75B8"/>
    <w:rsid w:val="00AE7F6C"/>
    <w:rsid w:val="00AF0238"/>
    <w:rsid w:val="00AF1155"/>
    <w:rsid w:val="00AF13DA"/>
    <w:rsid w:val="00AF1708"/>
    <w:rsid w:val="00AF20CF"/>
    <w:rsid w:val="00AF2498"/>
    <w:rsid w:val="00AF34CB"/>
    <w:rsid w:val="00AF42F8"/>
    <w:rsid w:val="00AF433F"/>
    <w:rsid w:val="00AF4775"/>
    <w:rsid w:val="00AF53B4"/>
    <w:rsid w:val="00AF5568"/>
    <w:rsid w:val="00AF5EC1"/>
    <w:rsid w:val="00AF6672"/>
    <w:rsid w:val="00AF6D88"/>
    <w:rsid w:val="00AF74D1"/>
    <w:rsid w:val="00AF75EB"/>
    <w:rsid w:val="00B00FAB"/>
    <w:rsid w:val="00B01453"/>
    <w:rsid w:val="00B0172C"/>
    <w:rsid w:val="00B02BDA"/>
    <w:rsid w:val="00B04AC9"/>
    <w:rsid w:val="00B04B16"/>
    <w:rsid w:val="00B0531F"/>
    <w:rsid w:val="00B056D2"/>
    <w:rsid w:val="00B0573E"/>
    <w:rsid w:val="00B0627E"/>
    <w:rsid w:val="00B06367"/>
    <w:rsid w:val="00B0681C"/>
    <w:rsid w:val="00B06BEC"/>
    <w:rsid w:val="00B0755B"/>
    <w:rsid w:val="00B076E7"/>
    <w:rsid w:val="00B079AF"/>
    <w:rsid w:val="00B10240"/>
    <w:rsid w:val="00B1027A"/>
    <w:rsid w:val="00B10B82"/>
    <w:rsid w:val="00B10D39"/>
    <w:rsid w:val="00B10DA5"/>
    <w:rsid w:val="00B12869"/>
    <w:rsid w:val="00B12AA0"/>
    <w:rsid w:val="00B12CF2"/>
    <w:rsid w:val="00B13B93"/>
    <w:rsid w:val="00B13BAA"/>
    <w:rsid w:val="00B13C97"/>
    <w:rsid w:val="00B1466D"/>
    <w:rsid w:val="00B15172"/>
    <w:rsid w:val="00B160A2"/>
    <w:rsid w:val="00B1620F"/>
    <w:rsid w:val="00B1630C"/>
    <w:rsid w:val="00B1647C"/>
    <w:rsid w:val="00B1670B"/>
    <w:rsid w:val="00B16895"/>
    <w:rsid w:val="00B1719B"/>
    <w:rsid w:val="00B1747B"/>
    <w:rsid w:val="00B200E0"/>
    <w:rsid w:val="00B20F23"/>
    <w:rsid w:val="00B21313"/>
    <w:rsid w:val="00B213D0"/>
    <w:rsid w:val="00B21746"/>
    <w:rsid w:val="00B21D50"/>
    <w:rsid w:val="00B21E08"/>
    <w:rsid w:val="00B21F3C"/>
    <w:rsid w:val="00B2373E"/>
    <w:rsid w:val="00B240CC"/>
    <w:rsid w:val="00B243DE"/>
    <w:rsid w:val="00B252C0"/>
    <w:rsid w:val="00B25987"/>
    <w:rsid w:val="00B25D22"/>
    <w:rsid w:val="00B26A8D"/>
    <w:rsid w:val="00B27CE1"/>
    <w:rsid w:val="00B300F1"/>
    <w:rsid w:val="00B3081C"/>
    <w:rsid w:val="00B308EA"/>
    <w:rsid w:val="00B32485"/>
    <w:rsid w:val="00B32A78"/>
    <w:rsid w:val="00B32D41"/>
    <w:rsid w:val="00B32F7B"/>
    <w:rsid w:val="00B33843"/>
    <w:rsid w:val="00B340DF"/>
    <w:rsid w:val="00B34C44"/>
    <w:rsid w:val="00B36D75"/>
    <w:rsid w:val="00B4087D"/>
    <w:rsid w:val="00B4139E"/>
    <w:rsid w:val="00B41866"/>
    <w:rsid w:val="00B429AD"/>
    <w:rsid w:val="00B43ED7"/>
    <w:rsid w:val="00B441DC"/>
    <w:rsid w:val="00B4475A"/>
    <w:rsid w:val="00B44AB4"/>
    <w:rsid w:val="00B454F0"/>
    <w:rsid w:val="00B459DF"/>
    <w:rsid w:val="00B45BF2"/>
    <w:rsid w:val="00B45E4C"/>
    <w:rsid w:val="00B4655A"/>
    <w:rsid w:val="00B46714"/>
    <w:rsid w:val="00B4702F"/>
    <w:rsid w:val="00B47078"/>
    <w:rsid w:val="00B4729A"/>
    <w:rsid w:val="00B47D15"/>
    <w:rsid w:val="00B502ED"/>
    <w:rsid w:val="00B50646"/>
    <w:rsid w:val="00B50D3E"/>
    <w:rsid w:val="00B5127C"/>
    <w:rsid w:val="00B512EF"/>
    <w:rsid w:val="00B51641"/>
    <w:rsid w:val="00B5197D"/>
    <w:rsid w:val="00B51CAA"/>
    <w:rsid w:val="00B528FD"/>
    <w:rsid w:val="00B52A80"/>
    <w:rsid w:val="00B53C6D"/>
    <w:rsid w:val="00B551C6"/>
    <w:rsid w:val="00B56596"/>
    <w:rsid w:val="00B568DC"/>
    <w:rsid w:val="00B56B5D"/>
    <w:rsid w:val="00B57BC1"/>
    <w:rsid w:val="00B60500"/>
    <w:rsid w:val="00B60710"/>
    <w:rsid w:val="00B61DB8"/>
    <w:rsid w:val="00B6253E"/>
    <w:rsid w:val="00B6280C"/>
    <w:rsid w:val="00B62E48"/>
    <w:rsid w:val="00B63016"/>
    <w:rsid w:val="00B6375B"/>
    <w:rsid w:val="00B63933"/>
    <w:rsid w:val="00B64456"/>
    <w:rsid w:val="00B644C9"/>
    <w:rsid w:val="00B651B9"/>
    <w:rsid w:val="00B65468"/>
    <w:rsid w:val="00B65770"/>
    <w:rsid w:val="00B660A8"/>
    <w:rsid w:val="00B673F7"/>
    <w:rsid w:val="00B702C7"/>
    <w:rsid w:val="00B71749"/>
    <w:rsid w:val="00B718B5"/>
    <w:rsid w:val="00B71D0D"/>
    <w:rsid w:val="00B71F87"/>
    <w:rsid w:val="00B7229A"/>
    <w:rsid w:val="00B72364"/>
    <w:rsid w:val="00B73595"/>
    <w:rsid w:val="00B737E0"/>
    <w:rsid w:val="00B739F5"/>
    <w:rsid w:val="00B749A0"/>
    <w:rsid w:val="00B74CE5"/>
    <w:rsid w:val="00B756D3"/>
    <w:rsid w:val="00B757DA"/>
    <w:rsid w:val="00B7619A"/>
    <w:rsid w:val="00B7688D"/>
    <w:rsid w:val="00B76D17"/>
    <w:rsid w:val="00B77130"/>
    <w:rsid w:val="00B771D6"/>
    <w:rsid w:val="00B8056F"/>
    <w:rsid w:val="00B806F2"/>
    <w:rsid w:val="00B80E40"/>
    <w:rsid w:val="00B810B6"/>
    <w:rsid w:val="00B814D4"/>
    <w:rsid w:val="00B8171B"/>
    <w:rsid w:val="00B8186B"/>
    <w:rsid w:val="00B81DEB"/>
    <w:rsid w:val="00B81FF4"/>
    <w:rsid w:val="00B828F1"/>
    <w:rsid w:val="00B83C8F"/>
    <w:rsid w:val="00B844F7"/>
    <w:rsid w:val="00B84DAB"/>
    <w:rsid w:val="00B8501E"/>
    <w:rsid w:val="00B8510D"/>
    <w:rsid w:val="00B86950"/>
    <w:rsid w:val="00B86EE1"/>
    <w:rsid w:val="00B87674"/>
    <w:rsid w:val="00B90B65"/>
    <w:rsid w:val="00B916F3"/>
    <w:rsid w:val="00B92282"/>
    <w:rsid w:val="00B9244C"/>
    <w:rsid w:val="00B93533"/>
    <w:rsid w:val="00B9403C"/>
    <w:rsid w:val="00B945D6"/>
    <w:rsid w:val="00B947C5"/>
    <w:rsid w:val="00B94919"/>
    <w:rsid w:val="00B958DE"/>
    <w:rsid w:val="00B9599D"/>
    <w:rsid w:val="00B95B7F"/>
    <w:rsid w:val="00B9616B"/>
    <w:rsid w:val="00B961E4"/>
    <w:rsid w:val="00B973A9"/>
    <w:rsid w:val="00BA0249"/>
    <w:rsid w:val="00BA07FA"/>
    <w:rsid w:val="00BA0EFF"/>
    <w:rsid w:val="00BA1166"/>
    <w:rsid w:val="00BA1D97"/>
    <w:rsid w:val="00BA2E54"/>
    <w:rsid w:val="00BA3516"/>
    <w:rsid w:val="00BA3529"/>
    <w:rsid w:val="00BA3783"/>
    <w:rsid w:val="00BA3D84"/>
    <w:rsid w:val="00BA4E9F"/>
    <w:rsid w:val="00BA6398"/>
    <w:rsid w:val="00BA7681"/>
    <w:rsid w:val="00BB0253"/>
    <w:rsid w:val="00BB0C93"/>
    <w:rsid w:val="00BB0F4F"/>
    <w:rsid w:val="00BB13C9"/>
    <w:rsid w:val="00BB15D9"/>
    <w:rsid w:val="00BB2560"/>
    <w:rsid w:val="00BB2B09"/>
    <w:rsid w:val="00BB2D7C"/>
    <w:rsid w:val="00BB30A6"/>
    <w:rsid w:val="00BB3162"/>
    <w:rsid w:val="00BB33D1"/>
    <w:rsid w:val="00BB3892"/>
    <w:rsid w:val="00BB3947"/>
    <w:rsid w:val="00BB3A58"/>
    <w:rsid w:val="00BB3C48"/>
    <w:rsid w:val="00BB3FE4"/>
    <w:rsid w:val="00BB5092"/>
    <w:rsid w:val="00BB5524"/>
    <w:rsid w:val="00BB5D96"/>
    <w:rsid w:val="00BB6F8D"/>
    <w:rsid w:val="00BC1012"/>
    <w:rsid w:val="00BC35F7"/>
    <w:rsid w:val="00BC4117"/>
    <w:rsid w:val="00BC563F"/>
    <w:rsid w:val="00BC6687"/>
    <w:rsid w:val="00BC7433"/>
    <w:rsid w:val="00BC7857"/>
    <w:rsid w:val="00BD0EFC"/>
    <w:rsid w:val="00BD237B"/>
    <w:rsid w:val="00BD2577"/>
    <w:rsid w:val="00BD2E79"/>
    <w:rsid w:val="00BD3BB3"/>
    <w:rsid w:val="00BD3CFC"/>
    <w:rsid w:val="00BD3D5D"/>
    <w:rsid w:val="00BD3FC3"/>
    <w:rsid w:val="00BD57BA"/>
    <w:rsid w:val="00BD6D11"/>
    <w:rsid w:val="00BD72D6"/>
    <w:rsid w:val="00BE0D2D"/>
    <w:rsid w:val="00BE2202"/>
    <w:rsid w:val="00BE2514"/>
    <w:rsid w:val="00BE2999"/>
    <w:rsid w:val="00BE3DE6"/>
    <w:rsid w:val="00BE3EF1"/>
    <w:rsid w:val="00BE4002"/>
    <w:rsid w:val="00BE45CE"/>
    <w:rsid w:val="00BE4936"/>
    <w:rsid w:val="00BE6190"/>
    <w:rsid w:val="00BE6C0C"/>
    <w:rsid w:val="00BE7C24"/>
    <w:rsid w:val="00BF1007"/>
    <w:rsid w:val="00BF1518"/>
    <w:rsid w:val="00BF1560"/>
    <w:rsid w:val="00BF166B"/>
    <w:rsid w:val="00BF1730"/>
    <w:rsid w:val="00BF240E"/>
    <w:rsid w:val="00BF3651"/>
    <w:rsid w:val="00BF38CB"/>
    <w:rsid w:val="00BF3D4F"/>
    <w:rsid w:val="00BF4385"/>
    <w:rsid w:val="00BF4F73"/>
    <w:rsid w:val="00BF5707"/>
    <w:rsid w:val="00BF5CA5"/>
    <w:rsid w:val="00BF6551"/>
    <w:rsid w:val="00BF6A76"/>
    <w:rsid w:val="00BF6D4C"/>
    <w:rsid w:val="00BF727C"/>
    <w:rsid w:val="00BF7FAF"/>
    <w:rsid w:val="00C009FE"/>
    <w:rsid w:val="00C00B04"/>
    <w:rsid w:val="00C01EBB"/>
    <w:rsid w:val="00C02B25"/>
    <w:rsid w:val="00C04271"/>
    <w:rsid w:val="00C04AB5"/>
    <w:rsid w:val="00C05119"/>
    <w:rsid w:val="00C0607B"/>
    <w:rsid w:val="00C070FD"/>
    <w:rsid w:val="00C10285"/>
    <w:rsid w:val="00C105D9"/>
    <w:rsid w:val="00C10666"/>
    <w:rsid w:val="00C114B3"/>
    <w:rsid w:val="00C117F5"/>
    <w:rsid w:val="00C11993"/>
    <w:rsid w:val="00C12231"/>
    <w:rsid w:val="00C1224A"/>
    <w:rsid w:val="00C13E41"/>
    <w:rsid w:val="00C14217"/>
    <w:rsid w:val="00C1459B"/>
    <w:rsid w:val="00C14663"/>
    <w:rsid w:val="00C159A4"/>
    <w:rsid w:val="00C1601C"/>
    <w:rsid w:val="00C16E40"/>
    <w:rsid w:val="00C17014"/>
    <w:rsid w:val="00C176F2"/>
    <w:rsid w:val="00C17D7C"/>
    <w:rsid w:val="00C17EE1"/>
    <w:rsid w:val="00C2199E"/>
    <w:rsid w:val="00C21A43"/>
    <w:rsid w:val="00C21BD6"/>
    <w:rsid w:val="00C221A3"/>
    <w:rsid w:val="00C232EA"/>
    <w:rsid w:val="00C2368E"/>
    <w:rsid w:val="00C23ACE"/>
    <w:rsid w:val="00C24964"/>
    <w:rsid w:val="00C25802"/>
    <w:rsid w:val="00C26A21"/>
    <w:rsid w:val="00C274CD"/>
    <w:rsid w:val="00C30196"/>
    <w:rsid w:val="00C30D39"/>
    <w:rsid w:val="00C30FD2"/>
    <w:rsid w:val="00C31957"/>
    <w:rsid w:val="00C31AF3"/>
    <w:rsid w:val="00C32C01"/>
    <w:rsid w:val="00C33C49"/>
    <w:rsid w:val="00C33D8D"/>
    <w:rsid w:val="00C34D13"/>
    <w:rsid w:val="00C356FA"/>
    <w:rsid w:val="00C36C7C"/>
    <w:rsid w:val="00C3749E"/>
    <w:rsid w:val="00C375E0"/>
    <w:rsid w:val="00C376CB"/>
    <w:rsid w:val="00C401A3"/>
    <w:rsid w:val="00C403EF"/>
    <w:rsid w:val="00C405F3"/>
    <w:rsid w:val="00C40638"/>
    <w:rsid w:val="00C40B65"/>
    <w:rsid w:val="00C40DF8"/>
    <w:rsid w:val="00C41283"/>
    <w:rsid w:val="00C41334"/>
    <w:rsid w:val="00C4214B"/>
    <w:rsid w:val="00C43578"/>
    <w:rsid w:val="00C44B68"/>
    <w:rsid w:val="00C4503B"/>
    <w:rsid w:val="00C457CC"/>
    <w:rsid w:val="00C45F5C"/>
    <w:rsid w:val="00C46431"/>
    <w:rsid w:val="00C465D2"/>
    <w:rsid w:val="00C4678B"/>
    <w:rsid w:val="00C469C6"/>
    <w:rsid w:val="00C46C3B"/>
    <w:rsid w:val="00C4714A"/>
    <w:rsid w:val="00C50059"/>
    <w:rsid w:val="00C5028C"/>
    <w:rsid w:val="00C51072"/>
    <w:rsid w:val="00C5167C"/>
    <w:rsid w:val="00C52CA5"/>
    <w:rsid w:val="00C558E2"/>
    <w:rsid w:val="00C5594A"/>
    <w:rsid w:val="00C56086"/>
    <w:rsid w:val="00C56B59"/>
    <w:rsid w:val="00C57461"/>
    <w:rsid w:val="00C575CA"/>
    <w:rsid w:val="00C578CD"/>
    <w:rsid w:val="00C57CF5"/>
    <w:rsid w:val="00C57E10"/>
    <w:rsid w:val="00C604C9"/>
    <w:rsid w:val="00C6055C"/>
    <w:rsid w:val="00C60F74"/>
    <w:rsid w:val="00C61003"/>
    <w:rsid w:val="00C61DE9"/>
    <w:rsid w:val="00C62114"/>
    <w:rsid w:val="00C62132"/>
    <w:rsid w:val="00C6243E"/>
    <w:rsid w:val="00C6276D"/>
    <w:rsid w:val="00C6288B"/>
    <w:rsid w:val="00C62B09"/>
    <w:rsid w:val="00C62CD8"/>
    <w:rsid w:val="00C63604"/>
    <w:rsid w:val="00C637D9"/>
    <w:rsid w:val="00C6382F"/>
    <w:rsid w:val="00C638A9"/>
    <w:rsid w:val="00C6463D"/>
    <w:rsid w:val="00C64AF4"/>
    <w:rsid w:val="00C64F14"/>
    <w:rsid w:val="00C65811"/>
    <w:rsid w:val="00C65F93"/>
    <w:rsid w:val="00C672BD"/>
    <w:rsid w:val="00C67D0C"/>
    <w:rsid w:val="00C70807"/>
    <w:rsid w:val="00C7169F"/>
    <w:rsid w:val="00C72280"/>
    <w:rsid w:val="00C72C85"/>
    <w:rsid w:val="00C7371B"/>
    <w:rsid w:val="00C7390F"/>
    <w:rsid w:val="00C73B8A"/>
    <w:rsid w:val="00C73E28"/>
    <w:rsid w:val="00C7411B"/>
    <w:rsid w:val="00C745DC"/>
    <w:rsid w:val="00C747B2"/>
    <w:rsid w:val="00C748AD"/>
    <w:rsid w:val="00C74DB9"/>
    <w:rsid w:val="00C74F7B"/>
    <w:rsid w:val="00C754CE"/>
    <w:rsid w:val="00C76554"/>
    <w:rsid w:val="00C76586"/>
    <w:rsid w:val="00C768E7"/>
    <w:rsid w:val="00C76CF4"/>
    <w:rsid w:val="00C76E97"/>
    <w:rsid w:val="00C77C4B"/>
    <w:rsid w:val="00C806BD"/>
    <w:rsid w:val="00C80B92"/>
    <w:rsid w:val="00C80BD3"/>
    <w:rsid w:val="00C80D35"/>
    <w:rsid w:val="00C83295"/>
    <w:rsid w:val="00C84DAC"/>
    <w:rsid w:val="00C855DF"/>
    <w:rsid w:val="00C8596E"/>
    <w:rsid w:val="00C85D61"/>
    <w:rsid w:val="00C85DE8"/>
    <w:rsid w:val="00C86D30"/>
    <w:rsid w:val="00C87260"/>
    <w:rsid w:val="00C87687"/>
    <w:rsid w:val="00C9023C"/>
    <w:rsid w:val="00C902C6"/>
    <w:rsid w:val="00C9085F"/>
    <w:rsid w:val="00C908A1"/>
    <w:rsid w:val="00C90D52"/>
    <w:rsid w:val="00C9101C"/>
    <w:rsid w:val="00C9489E"/>
    <w:rsid w:val="00C94C46"/>
    <w:rsid w:val="00C94EFD"/>
    <w:rsid w:val="00C956C3"/>
    <w:rsid w:val="00C96022"/>
    <w:rsid w:val="00C96254"/>
    <w:rsid w:val="00C972F9"/>
    <w:rsid w:val="00C976D2"/>
    <w:rsid w:val="00C97C8D"/>
    <w:rsid w:val="00CA2946"/>
    <w:rsid w:val="00CA2FB9"/>
    <w:rsid w:val="00CA32E7"/>
    <w:rsid w:val="00CA366B"/>
    <w:rsid w:val="00CA3FEF"/>
    <w:rsid w:val="00CA5F48"/>
    <w:rsid w:val="00CA7B76"/>
    <w:rsid w:val="00CB1B8C"/>
    <w:rsid w:val="00CB2186"/>
    <w:rsid w:val="00CB2256"/>
    <w:rsid w:val="00CB287D"/>
    <w:rsid w:val="00CB2AF8"/>
    <w:rsid w:val="00CB419E"/>
    <w:rsid w:val="00CB47D4"/>
    <w:rsid w:val="00CB48CF"/>
    <w:rsid w:val="00CB4A68"/>
    <w:rsid w:val="00CB4CE1"/>
    <w:rsid w:val="00CB5C0F"/>
    <w:rsid w:val="00CB5DD0"/>
    <w:rsid w:val="00CB5FA1"/>
    <w:rsid w:val="00CB69D3"/>
    <w:rsid w:val="00CC01A6"/>
    <w:rsid w:val="00CC0FE6"/>
    <w:rsid w:val="00CC1D22"/>
    <w:rsid w:val="00CC1EEC"/>
    <w:rsid w:val="00CC2C67"/>
    <w:rsid w:val="00CC2CBB"/>
    <w:rsid w:val="00CC3CD7"/>
    <w:rsid w:val="00CC3DAF"/>
    <w:rsid w:val="00CC40D3"/>
    <w:rsid w:val="00CC4300"/>
    <w:rsid w:val="00CC50B0"/>
    <w:rsid w:val="00CC679D"/>
    <w:rsid w:val="00CC734A"/>
    <w:rsid w:val="00CD0429"/>
    <w:rsid w:val="00CD0C75"/>
    <w:rsid w:val="00CD0FAB"/>
    <w:rsid w:val="00CD14E5"/>
    <w:rsid w:val="00CD1EED"/>
    <w:rsid w:val="00CD20BB"/>
    <w:rsid w:val="00CD2111"/>
    <w:rsid w:val="00CD22F3"/>
    <w:rsid w:val="00CD2427"/>
    <w:rsid w:val="00CD2C6B"/>
    <w:rsid w:val="00CD4A67"/>
    <w:rsid w:val="00CD4AE6"/>
    <w:rsid w:val="00CD4FF0"/>
    <w:rsid w:val="00CD519E"/>
    <w:rsid w:val="00CD55A4"/>
    <w:rsid w:val="00CD6417"/>
    <w:rsid w:val="00CD6F2F"/>
    <w:rsid w:val="00CD73B8"/>
    <w:rsid w:val="00CD754F"/>
    <w:rsid w:val="00CE19B3"/>
    <w:rsid w:val="00CE2213"/>
    <w:rsid w:val="00CE2268"/>
    <w:rsid w:val="00CE238B"/>
    <w:rsid w:val="00CE5228"/>
    <w:rsid w:val="00CE5382"/>
    <w:rsid w:val="00CE56CD"/>
    <w:rsid w:val="00CE5814"/>
    <w:rsid w:val="00CE6940"/>
    <w:rsid w:val="00CE740B"/>
    <w:rsid w:val="00CE7D33"/>
    <w:rsid w:val="00CE7E94"/>
    <w:rsid w:val="00CF0B2D"/>
    <w:rsid w:val="00CF0BE7"/>
    <w:rsid w:val="00CF0C52"/>
    <w:rsid w:val="00CF1400"/>
    <w:rsid w:val="00CF2F14"/>
    <w:rsid w:val="00CF3202"/>
    <w:rsid w:val="00CF3B93"/>
    <w:rsid w:val="00CF513C"/>
    <w:rsid w:val="00CF5BA8"/>
    <w:rsid w:val="00CF626E"/>
    <w:rsid w:val="00CF6B02"/>
    <w:rsid w:val="00CF74F7"/>
    <w:rsid w:val="00CF779F"/>
    <w:rsid w:val="00CF7A0A"/>
    <w:rsid w:val="00D008A0"/>
    <w:rsid w:val="00D00C3C"/>
    <w:rsid w:val="00D01E17"/>
    <w:rsid w:val="00D01E62"/>
    <w:rsid w:val="00D0207F"/>
    <w:rsid w:val="00D02430"/>
    <w:rsid w:val="00D028EF"/>
    <w:rsid w:val="00D03417"/>
    <w:rsid w:val="00D036F2"/>
    <w:rsid w:val="00D04162"/>
    <w:rsid w:val="00D04C4A"/>
    <w:rsid w:val="00D05711"/>
    <w:rsid w:val="00D05E9E"/>
    <w:rsid w:val="00D05FF7"/>
    <w:rsid w:val="00D06293"/>
    <w:rsid w:val="00D072E8"/>
    <w:rsid w:val="00D079D2"/>
    <w:rsid w:val="00D10D7E"/>
    <w:rsid w:val="00D10F7C"/>
    <w:rsid w:val="00D1219C"/>
    <w:rsid w:val="00D12E21"/>
    <w:rsid w:val="00D12F8A"/>
    <w:rsid w:val="00D1541C"/>
    <w:rsid w:val="00D15F90"/>
    <w:rsid w:val="00D16C32"/>
    <w:rsid w:val="00D1704E"/>
    <w:rsid w:val="00D1749F"/>
    <w:rsid w:val="00D17FC7"/>
    <w:rsid w:val="00D21883"/>
    <w:rsid w:val="00D228C1"/>
    <w:rsid w:val="00D24626"/>
    <w:rsid w:val="00D2475E"/>
    <w:rsid w:val="00D24B03"/>
    <w:rsid w:val="00D24C21"/>
    <w:rsid w:val="00D250E3"/>
    <w:rsid w:val="00D253BA"/>
    <w:rsid w:val="00D255A6"/>
    <w:rsid w:val="00D258B2"/>
    <w:rsid w:val="00D2591B"/>
    <w:rsid w:val="00D25C92"/>
    <w:rsid w:val="00D26C60"/>
    <w:rsid w:val="00D300C2"/>
    <w:rsid w:val="00D30D33"/>
    <w:rsid w:val="00D30DA7"/>
    <w:rsid w:val="00D30E4E"/>
    <w:rsid w:val="00D3129D"/>
    <w:rsid w:val="00D316A4"/>
    <w:rsid w:val="00D318DC"/>
    <w:rsid w:val="00D323EE"/>
    <w:rsid w:val="00D3251E"/>
    <w:rsid w:val="00D32FBE"/>
    <w:rsid w:val="00D3327B"/>
    <w:rsid w:val="00D344E2"/>
    <w:rsid w:val="00D3567A"/>
    <w:rsid w:val="00D35869"/>
    <w:rsid w:val="00D37E71"/>
    <w:rsid w:val="00D40165"/>
    <w:rsid w:val="00D40931"/>
    <w:rsid w:val="00D40DDE"/>
    <w:rsid w:val="00D417E6"/>
    <w:rsid w:val="00D43655"/>
    <w:rsid w:val="00D43B88"/>
    <w:rsid w:val="00D44491"/>
    <w:rsid w:val="00D45CAB"/>
    <w:rsid w:val="00D46618"/>
    <w:rsid w:val="00D46D42"/>
    <w:rsid w:val="00D4762E"/>
    <w:rsid w:val="00D505ED"/>
    <w:rsid w:val="00D507A9"/>
    <w:rsid w:val="00D50F0C"/>
    <w:rsid w:val="00D50FB1"/>
    <w:rsid w:val="00D51EC3"/>
    <w:rsid w:val="00D52DE7"/>
    <w:rsid w:val="00D54277"/>
    <w:rsid w:val="00D547F3"/>
    <w:rsid w:val="00D55477"/>
    <w:rsid w:val="00D55A13"/>
    <w:rsid w:val="00D57444"/>
    <w:rsid w:val="00D6021D"/>
    <w:rsid w:val="00D60A46"/>
    <w:rsid w:val="00D60FB5"/>
    <w:rsid w:val="00D61202"/>
    <w:rsid w:val="00D615A8"/>
    <w:rsid w:val="00D61735"/>
    <w:rsid w:val="00D61C54"/>
    <w:rsid w:val="00D62338"/>
    <w:rsid w:val="00D62474"/>
    <w:rsid w:val="00D628F8"/>
    <w:rsid w:val="00D62D47"/>
    <w:rsid w:val="00D635F3"/>
    <w:rsid w:val="00D644CC"/>
    <w:rsid w:val="00D65D48"/>
    <w:rsid w:val="00D65F8C"/>
    <w:rsid w:val="00D66328"/>
    <w:rsid w:val="00D67964"/>
    <w:rsid w:val="00D67EF6"/>
    <w:rsid w:val="00D7007B"/>
    <w:rsid w:val="00D70774"/>
    <w:rsid w:val="00D7086D"/>
    <w:rsid w:val="00D70CF3"/>
    <w:rsid w:val="00D70F27"/>
    <w:rsid w:val="00D71053"/>
    <w:rsid w:val="00D71BC4"/>
    <w:rsid w:val="00D727D2"/>
    <w:rsid w:val="00D72F1C"/>
    <w:rsid w:val="00D73335"/>
    <w:rsid w:val="00D738E9"/>
    <w:rsid w:val="00D73DEE"/>
    <w:rsid w:val="00D74E47"/>
    <w:rsid w:val="00D7545A"/>
    <w:rsid w:val="00D754EE"/>
    <w:rsid w:val="00D7587D"/>
    <w:rsid w:val="00D77442"/>
    <w:rsid w:val="00D774ED"/>
    <w:rsid w:val="00D77940"/>
    <w:rsid w:val="00D77CFF"/>
    <w:rsid w:val="00D803DA"/>
    <w:rsid w:val="00D804E1"/>
    <w:rsid w:val="00D82548"/>
    <w:rsid w:val="00D836EC"/>
    <w:rsid w:val="00D83E11"/>
    <w:rsid w:val="00D84105"/>
    <w:rsid w:val="00D84974"/>
    <w:rsid w:val="00D850A0"/>
    <w:rsid w:val="00D8511F"/>
    <w:rsid w:val="00D856D6"/>
    <w:rsid w:val="00D86CDE"/>
    <w:rsid w:val="00D87ABF"/>
    <w:rsid w:val="00D87FEA"/>
    <w:rsid w:val="00D901F7"/>
    <w:rsid w:val="00D9080A"/>
    <w:rsid w:val="00D913DA"/>
    <w:rsid w:val="00D95A9B"/>
    <w:rsid w:val="00D95E39"/>
    <w:rsid w:val="00D96214"/>
    <w:rsid w:val="00D9652F"/>
    <w:rsid w:val="00D96FD9"/>
    <w:rsid w:val="00D973C6"/>
    <w:rsid w:val="00DA1941"/>
    <w:rsid w:val="00DA1E5D"/>
    <w:rsid w:val="00DA2808"/>
    <w:rsid w:val="00DA28E7"/>
    <w:rsid w:val="00DA2DDF"/>
    <w:rsid w:val="00DA39CE"/>
    <w:rsid w:val="00DA52FA"/>
    <w:rsid w:val="00DA5B1E"/>
    <w:rsid w:val="00DA5C21"/>
    <w:rsid w:val="00DA61CC"/>
    <w:rsid w:val="00DA6CFD"/>
    <w:rsid w:val="00DA6D10"/>
    <w:rsid w:val="00DA6EDD"/>
    <w:rsid w:val="00DA7017"/>
    <w:rsid w:val="00DA769F"/>
    <w:rsid w:val="00DB0230"/>
    <w:rsid w:val="00DB12DC"/>
    <w:rsid w:val="00DB1B08"/>
    <w:rsid w:val="00DB3725"/>
    <w:rsid w:val="00DB4208"/>
    <w:rsid w:val="00DB4EAD"/>
    <w:rsid w:val="00DB50A6"/>
    <w:rsid w:val="00DB537E"/>
    <w:rsid w:val="00DB5730"/>
    <w:rsid w:val="00DB5B1C"/>
    <w:rsid w:val="00DB71EE"/>
    <w:rsid w:val="00DB7682"/>
    <w:rsid w:val="00DC0248"/>
    <w:rsid w:val="00DC05D6"/>
    <w:rsid w:val="00DC158D"/>
    <w:rsid w:val="00DC1F6C"/>
    <w:rsid w:val="00DC209F"/>
    <w:rsid w:val="00DC3169"/>
    <w:rsid w:val="00DC396B"/>
    <w:rsid w:val="00DC3F15"/>
    <w:rsid w:val="00DC46B7"/>
    <w:rsid w:val="00DC515E"/>
    <w:rsid w:val="00DC5298"/>
    <w:rsid w:val="00DC61C9"/>
    <w:rsid w:val="00DC63A3"/>
    <w:rsid w:val="00DC63A4"/>
    <w:rsid w:val="00DC651C"/>
    <w:rsid w:val="00DC6F02"/>
    <w:rsid w:val="00DC76E4"/>
    <w:rsid w:val="00DC77F4"/>
    <w:rsid w:val="00DC7E94"/>
    <w:rsid w:val="00DD0298"/>
    <w:rsid w:val="00DD1903"/>
    <w:rsid w:val="00DD1A4B"/>
    <w:rsid w:val="00DD1D7F"/>
    <w:rsid w:val="00DD286B"/>
    <w:rsid w:val="00DD3273"/>
    <w:rsid w:val="00DD402C"/>
    <w:rsid w:val="00DD498C"/>
    <w:rsid w:val="00DD4E08"/>
    <w:rsid w:val="00DD57DB"/>
    <w:rsid w:val="00DD6670"/>
    <w:rsid w:val="00DD69E2"/>
    <w:rsid w:val="00DD6E41"/>
    <w:rsid w:val="00DD783C"/>
    <w:rsid w:val="00DD7BD2"/>
    <w:rsid w:val="00DE0298"/>
    <w:rsid w:val="00DE0431"/>
    <w:rsid w:val="00DE0E01"/>
    <w:rsid w:val="00DE1403"/>
    <w:rsid w:val="00DE14BC"/>
    <w:rsid w:val="00DE1C90"/>
    <w:rsid w:val="00DE2304"/>
    <w:rsid w:val="00DE25C3"/>
    <w:rsid w:val="00DE2DB3"/>
    <w:rsid w:val="00DE3F91"/>
    <w:rsid w:val="00DE5150"/>
    <w:rsid w:val="00DE53F3"/>
    <w:rsid w:val="00DE5C4B"/>
    <w:rsid w:val="00DE5D3B"/>
    <w:rsid w:val="00DE6B84"/>
    <w:rsid w:val="00DE7102"/>
    <w:rsid w:val="00DE7355"/>
    <w:rsid w:val="00DE74E2"/>
    <w:rsid w:val="00DE7663"/>
    <w:rsid w:val="00DF0222"/>
    <w:rsid w:val="00DF0D81"/>
    <w:rsid w:val="00DF160A"/>
    <w:rsid w:val="00DF1911"/>
    <w:rsid w:val="00DF1990"/>
    <w:rsid w:val="00DF321A"/>
    <w:rsid w:val="00DF3CD4"/>
    <w:rsid w:val="00DF5048"/>
    <w:rsid w:val="00DF525D"/>
    <w:rsid w:val="00DF6292"/>
    <w:rsid w:val="00DF6EF4"/>
    <w:rsid w:val="00DF7011"/>
    <w:rsid w:val="00E00120"/>
    <w:rsid w:val="00E0034A"/>
    <w:rsid w:val="00E00A52"/>
    <w:rsid w:val="00E01CE9"/>
    <w:rsid w:val="00E01F59"/>
    <w:rsid w:val="00E02111"/>
    <w:rsid w:val="00E02DB8"/>
    <w:rsid w:val="00E042BE"/>
    <w:rsid w:val="00E04D2A"/>
    <w:rsid w:val="00E0564A"/>
    <w:rsid w:val="00E064F3"/>
    <w:rsid w:val="00E07808"/>
    <w:rsid w:val="00E07B0A"/>
    <w:rsid w:val="00E10339"/>
    <w:rsid w:val="00E10886"/>
    <w:rsid w:val="00E10D2F"/>
    <w:rsid w:val="00E11BBE"/>
    <w:rsid w:val="00E123F1"/>
    <w:rsid w:val="00E1295D"/>
    <w:rsid w:val="00E12D4F"/>
    <w:rsid w:val="00E12FB9"/>
    <w:rsid w:val="00E1306D"/>
    <w:rsid w:val="00E131F8"/>
    <w:rsid w:val="00E13948"/>
    <w:rsid w:val="00E13DDC"/>
    <w:rsid w:val="00E14490"/>
    <w:rsid w:val="00E14D7F"/>
    <w:rsid w:val="00E15A73"/>
    <w:rsid w:val="00E16CF8"/>
    <w:rsid w:val="00E16FC0"/>
    <w:rsid w:val="00E20457"/>
    <w:rsid w:val="00E2056F"/>
    <w:rsid w:val="00E20FB8"/>
    <w:rsid w:val="00E2354B"/>
    <w:rsid w:val="00E24701"/>
    <w:rsid w:val="00E2628D"/>
    <w:rsid w:val="00E26377"/>
    <w:rsid w:val="00E26814"/>
    <w:rsid w:val="00E2725B"/>
    <w:rsid w:val="00E27725"/>
    <w:rsid w:val="00E27ABC"/>
    <w:rsid w:val="00E27B7C"/>
    <w:rsid w:val="00E300F9"/>
    <w:rsid w:val="00E30DA6"/>
    <w:rsid w:val="00E30DB4"/>
    <w:rsid w:val="00E319F2"/>
    <w:rsid w:val="00E31AB0"/>
    <w:rsid w:val="00E33121"/>
    <w:rsid w:val="00E33DCE"/>
    <w:rsid w:val="00E3405F"/>
    <w:rsid w:val="00E34466"/>
    <w:rsid w:val="00E35F22"/>
    <w:rsid w:val="00E374E0"/>
    <w:rsid w:val="00E40F20"/>
    <w:rsid w:val="00E424F2"/>
    <w:rsid w:val="00E43255"/>
    <w:rsid w:val="00E434DD"/>
    <w:rsid w:val="00E441BE"/>
    <w:rsid w:val="00E44E88"/>
    <w:rsid w:val="00E45463"/>
    <w:rsid w:val="00E45BC7"/>
    <w:rsid w:val="00E46641"/>
    <w:rsid w:val="00E469F1"/>
    <w:rsid w:val="00E46BFD"/>
    <w:rsid w:val="00E46CEB"/>
    <w:rsid w:val="00E47483"/>
    <w:rsid w:val="00E47A50"/>
    <w:rsid w:val="00E47BC2"/>
    <w:rsid w:val="00E50626"/>
    <w:rsid w:val="00E50638"/>
    <w:rsid w:val="00E509C5"/>
    <w:rsid w:val="00E50BA5"/>
    <w:rsid w:val="00E529D7"/>
    <w:rsid w:val="00E532FC"/>
    <w:rsid w:val="00E5411B"/>
    <w:rsid w:val="00E54D76"/>
    <w:rsid w:val="00E55123"/>
    <w:rsid w:val="00E5599C"/>
    <w:rsid w:val="00E567DC"/>
    <w:rsid w:val="00E57425"/>
    <w:rsid w:val="00E60079"/>
    <w:rsid w:val="00E60181"/>
    <w:rsid w:val="00E605F9"/>
    <w:rsid w:val="00E6173A"/>
    <w:rsid w:val="00E6175D"/>
    <w:rsid w:val="00E62CFE"/>
    <w:rsid w:val="00E631E4"/>
    <w:rsid w:val="00E6387C"/>
    <w:rsid w:val="00E64CBB"/>
    <w:rsid w:val="00E666DE"/>
    <w:rsid w:val="00E66DD9"/>
    <w:rsid w:val="00E66E5E"/>
    <w:rsid w:val="00E67566"/>
    <w:rsid w:val="00E70ADE"/>
    <w:rsid w:val="00E70F2D"/>
    <w:rsid w:val="00E717D9"/>
    <w:rsid w:val="00E72942"/>
    <w:rsid w:val="00E72AEB"/>
    <w:rsid w:val="00E74F5E"/>
    <w:rsid w:val="00E75A73"/>
    <w:rsid w:val="00E76A15"/>
    <w:rsid w:val="00E76E87"/>
    <w:rsid w:val="00E802AF"/>
    <w:rsid w:val="00E8035D"/>
    <w:rsid w:val="00E811AB"/>
    <w:rsid w:val="00E82337"/>
    <w:rsid w:val="00E840D6"/>
    <w:rsid w:val="00E84107"/>
    <w:rsid w:val="00E84638"/>
    <w:rsid w:val="00E84838"/>
    <w:rsid w:val="00E84E8A"/>
    <w:rsid w:val="00E85D01"/>
    <w:rsid w:val="00E86A92"/>
    <w:rsid w:val="00E87A4F"/>
    <w:rsid w:val="00E87C5A"/>
    <w:rsid w:val="00E91188"/>
    <w:rsid w:val="00E91737"/>
    <w:rsid w:val="00E9192E"/>
    <w:rsid w:val="00E93D3F"/>
    <w:rsid w:val="00E940C6"/>
    <w:rsid w:val="00E944E4"/>
    <w:rsid w:val="00E946A8"/>
    <w:rsid w:val="00E95691"/>
    <w:rsid w:val="00E95BBD"/>
    <w:rsid w:val="00E9608B"/>
    <w:rsid w:val="00E96BE4"/>
    <w:rsid w:val="00E96DF3"/>
    <w:rsid w:val="00EA0904"/>
    <w:rsid w:val="00EA0F26"/>
    <w:rsid w:val="00EA1368"/>
    <w:rsid w:val="00EA1797"/>
    <w:rsid w:val="00EA1F7C"/>
    <w:rsid w:val="00EA2991"/>
    <w:rsid w:val="00EA2D59"/>
    <w:rsid w:val="00EA2F53"/>
    <w:rsid w:val="00EA365B"/>
    <w:rsid w:val="00EA39A4"/>
    <w:rsid w:val="00EA3CC3"/>
    <w:rsid w:val="00EA5B14"/>
    <w:rsid w:val="00EA6004"/>
    <w:rsid w:val="00EA7909"/>
    <w:rsid w:val="00EB03BC"/>
    <w:rsid w:val="00EB070A"/>
    <w:rsid w:val="00EB2ED9"/>
    <w:rsid w:val="00EB3010"/>
    <w:rsid w:val="00EB39C9"/>
    <w:rsid w:val="00EB434A"/>
    <w:rsid w:val="00EB4B73"/>
    <w:rsid w:val="00EB53FD"/>
    <w:rsid w:val="00EB5858"/>
    <w:rsid w:val="00EB6283"/>
    <w:rsid w:val="00EB6FE2"/>
    <w:rsid w:val="00EB7A0E"/>
    <w:rsid w:val="00EB7BDB"/>
    <w:rsid w:val="00EC044B"/>
    <w:rsid w:val="00EC085E"/>
    <w:rsid w:val="00EC0EE2"/>
    <w:rsid w:val="00EC10EC"/>
    <w:rsid w:val="00EC1CD5"/>
    <w:rsid w:val="00EC3150"/>
    <w:rsid w:val="00EC33C0"/>
    <w:rsid w:val="00EC38BF"/>
    <w:rsid w:val="00EC3C13"/>
    <w:rsid w:val="00EC4144"/>
    <w:rsid w:val="00EC4B5F"/>
    <w:rsid w:val="00EC60DA"/>
    <w:rsid w:val="00EC61BE"/>
    <w:rsid w:val="00EC6689"/>
    <w:rsid w:val="00EC6721"/>
    <w:rsid w:val="00EC78D0"/>
    <w:rsid w:val="00ED0AE9"/>
    <w:rsid w:val="00ED1F55"/>
    <w:rsid w:val="00ED31F3"/>
    <w:rsid w:val="00ED55B5"/>
    <w:rsid w:val="00ED5803"/>
    <w:rsid w:val="00ED5F82"/>
    <w:rsid w:val="00ED6049"/>
    <w:rsid w:val="00ED6392"/>
    <w:rsid w:val="00ED6731"/>
    <w:rsid w:val="00ED792A"/>
    <w:rsid w:val="00EE0E1E"/>
    <w:rsid w:val="00EE22F0"/>
    <w:rsid w:val="00EE2F22"/>
    <w:rsid w:val="00EE3E6E"/>
    <w:rsid w:val="00EE41C2"/>
    <w:rsid w:val="00EE4C1B"/>
    <w:rsid w:val="00EE4E08"/>
    <w:rsid w:val="00EE58F6"/>
    <w:rsid w:val="00EE5B3A"/>
    <w:rsid w:val="00EE69CA"/>
    <w:rsid w:val="00EE6F9A"/>
    <w:rsid w:val="00EE763B"/>
    <w:rsid w:val="00EF0419"/>
    <w:rsid w:val="00EF054E"/>
    <w:rsid w:val="00EF0DE9"/>
    <w:rsid w:val="00EF1828"/>
    <w:rsid w:val="00EF19B0"/>
    <w:rsid w:val="00EF1A0B"/>
    <w:rsid w:val="00EF3B4C"/>
    <w:rsid w:val="00EF403F"/>
    <w:rsid w:val="00EF41EE"/>
    <w:rsid w:val="00EF54D4"/>
    <w:rsid w:val="00EF5B67"/>
    <w:rsid w:val="00EF60E5"/>
    <w:rsid w:val="00EF69EB"/>
    <w:rsid w:val="00EF7C4D"/>
    <w:rsid w:val="00EF7E01"/>
    <w:rsid w:val="00F00D5E"/>
    <w:rsid w:val="00F00EC5"/>
    <w:rsid w:val="00F012A7"/>
    <w:rsid w:val="00F01569"/>
    <w:rsid w:val="00F029B8"/>
    <w:rsid w:val="00F06C91"/>
    <w:rsid w:val="00F07F23"/>
    <w:rsid w:val="00F07FF1"/>
    <w:rsid w:val="00F1001F"/>
    <w:rsid w:val="00F1056A"/>
    <w:rsid w:val="00F1073A"/>
    <w:rsid w:val="00F107F1"/>
    <w:rsid w:val="00F114A3"/>
    <w:rsid w:val="00F120E9"/>
    <w:rsid w:val="00F13280"/>
    <w:rsid w:val="00F13363"/>
    <w:rsid w:val="00F146AA"/>
    <w:rsid w:val="00F159C4"/>
    <w:rsid w:val="00F15CAD"/>
    <w:rsid w:val="00F163C6"/>
    <w:rsid w:val="00F17220"/>
    <w:rsid w:val="00F17353"/>
    <w:rsid w:val="00F17696"/>
    <w:rsid w:val="00F17D7A"/>
    <w:rsid w:val="00F2022D"/>
    <w:rsid w:val="00F204E0"/>
    <w:rsid w:val="00F205B1"/>
    <w:rsid w:val="00F20CDC"/>
    <w:rsid w:val="00F21528"/>
    <w:rsid w:val="00F21FBF"/>
    <w:rsid w:val="00F223D8"/>
    <w:rsid w:val="00F229B0"/>
    <w:rsid w:val="00F23124"/>
    <w:rsid w:val="00F238EC"/>
    <w:rsid w:val="00F23F58"/>
    <w:rsid w:val="00F24696"/>
    <w:rsid w:val="00F25A13"/>
    <w:rsid w:val="00F267F0"/>
    <w:rsid w:val="00F27316"/>
    <w:rsid w:val="00F2783F"/>
    <w:rsid w:val="00F3003E"/>
    <w:rsid w:val="00F30A82"/>
    <w:rsid w:val="00F30AF8"/>
    <w:rsid w:val="00F314E1"/>
    <w:rsid w:val="00F32BAA"/>
    <w:rsid w:val="00F32C40"/>
    <w:rsid w:val="00F32E77"/>
    <w:rsid w:val="00F33A96"/>
    <w:rsid w:val="00F35488"/>
    <w:rsid w:val="00F3601C"/>
    <w:rsid w:val="00F362CE"/>
    <w:rsid w:val="00F36591"/>
    <w:rsid w:val="00F36BB1"/>
    <w:rsid w:val="00F36EE0"/>
    <w:rsid w:val="00F3716E"/>
    <w:rsid w:val="00F37EE2"/>
    <w:rsid w:val="00F400AC"/>
    <w:rsid w:val="00F40371"/>
    <w:rsid w:val="00F41062"/>
    <w:rsid w:val="00F42FC0"/>
    <w:rsid w:val="00F4320C"/>
    <w:rsid w:val="00F43345"/>
    <w:rsid w:val="00F437A0"/>
    <w:rsid w:val="00F43CAC"/>
    <w:rsid w:val="00F4480A"/>
    <w:rsid w:val="00F44C5A"/>
    <w:rsid w:val="00F45529"/>
    <w:rsid w:val="00F4616E"/>
    <w:rsid w:val="00F46409"/>
    <w:rsid w:val="00F47216"/>
    <w:rsid w:val="00F50E85"/>
    <w:rsid w:val="00F521AA"/>
    <w:rsid w:val="00F52F8A"/>
    <w:rsid w:val="00F53DF5"/>
    <w:rsid w:val="00F540A2"/>
    <w:rsid w:val="00F54548"/>
    <w:rsid w:val="00F54CC0"/>
    <w:rsid w:val="00F55DCE"/>
    <w:rsid w:val="00F5649D"/>
    <w:rsid w:val="00F56565"/>
    <w:rsid w:val="00F57020"/>
    <w:rsid w:val="00F57A94"/>
    <w:rsid w:val="00F57F33"/>
    <w:rsid w:val="00F60220"/>
    <w:rsid w:val="00F612E4"/>
    <w:rsid w:val="00F63DFE"/>
    <w:rsid w:val="00F66DD9"/>
    <w:rsid w:val="00F6721E"/>
    <w:rsid w:val="00F67B21"/>
    <w:rsid w:val="00F702A3"/>
    <w:rsid w:val="00F70567"/>
    <w:rsid w:val="00F70670"/>
    <w:rsid w:val="00F70CC6"/>
    <w:rsid w:val="00F70EFF"/>
    <w:rsid w:val="00F715FF"/>
    <w:rsid w:val="00F71C3F"/>
    <w:rsid w:val="00F71FCB"/>
    <w:rsid w:val="00F720AD"/>
    <w:rsid w:val="00F7227C"/>
    <w:rsid w:val="00F75A6E"/>
    <w:rsid w:val="00F76071"/>
    <w:rsid w:val="00F762EF"/>
    <w:rsid w:val="00F7729F"/>
    <w:rsid w:val="00F80CB1"/>
    <w:rsid w:val="00F816F3"/>
    <w:rsid w:val="00F81B6E"/>
    <w:rsid w:val="00F81CF8"/>
    <w:rsid w:val="00F820ED"/>
    <w:rsid w:val="00F827CA"/>
    <w:rsid w:val="00F83120"/>
    <w:rsid w:val="00F849CA"/>
    <w:rsid w:val="00F85274"/>
    <w:rsid w:val="00F85690"/>
    <w:rsid w:val="00F86507"/>
    <w:rsid w:val="00F867A1"/>
    <w:rsid w:val="00F90041"/>
    <w:rsid w:val="00F909EF"/>
    <w:rsid w:val="00F9165D"/>
    <w:rsid w:val="00F91E52"/>
    <w:rsid w:val="00F928A9"/>
    <w:rsid w:val="00F92EA5"/>
    <w:rsid w:val="00F93F6A"/>
    <w:rsid w:val="00F9438E"/>
    <w:rsid w:val="00F94D51"/>
    <w:rsid w:val="00F94F11"/>
    <w:rsid w:val="00F9518E"/>
    <w:rsid w:val="00F95C2B"/>
    <w:rsid w:val="00F96617"/>
    <w:rsid w:val="00F96ED7"/>
    <w:rsid w:val="00F97F33"/>
    <w:rsid w:val="00FA112D"/>
    <w:rsid w:val="00FA170F"/>
    <w:rsid w:val="00FA1D7F"/>
    <w:rsid w:val="00FA205D"/>
    <w:rsid w:val="00FA2065"/>
    <w:rsid w:val="00FA213D"/>
    <w:rsid w:val="00FA2616"/>
    <w:rsid w:val="00FA2DBE"/>
    <w:rsid w:val="00FA5854"/>
    <w:rsid w:val="00FA5B34"/>
    <w:rsid w:val="00FA6973"/>
    <w:rsid w:val="00FA751C"/>
    <w:rsid w:val="00FA7524"/>
    <w:rsid w:val="00FB0082"/>
    <w:rsid w:val="00FB1AD8"/>
    <w:rsid w:val="00FB2B75"/>
    <w:rsid w:val="00FB2E38"/>
    <w:rsid w:val="00FB3329"/>
    <w:rsid w:val="00FB3374"/>
    <w:rsid w:val="00FB36B3"/>
    <w:rsid w:val="00FB39FB"/>
    <w:rsid w:val="00FB4A33"/>
    <w:rsid w:val="00FB4F22"/>
    <w:rsid w:val="00FB6584"/>
    <w:rsid w:val="00FB774E"/>
    <w:rsid w:val="00FC1999"/>
    <w:rsid w:val="00FC1C26"/>
    <w:rsid w:val="00FC232E"/>
    <w:rsid w:val="00FC2698"/>
    <w:rsid w:val="00FC3FCF"/>
    <w:rsid w:val="00FC5936"/>
    <w:rsid w:val="00FC59B0"/>
    <w:rsid w:val="00FC5D90"/>
    <w:rsid w:val="00FD0424"/>
    <w:rsid w:val="00FD050F"/>
    <w:rsid w:val="00FD0B56"/>
    <w:rsid w:val="00FD164F"/>
    <w:rsid w:val="00FD2057"/>
    <w:rsid w:val="00FD265A"/>
    <w:rsid w:val="00FD2C0B"/>
    <w:rsid w:val="00FD2DB7"/>
    <w:rsid w:val="00FD37B8"/>
    <w:rsid w:val="00FD3A8A"/>
    <w:rsid w:val="00FD3E22"/>
    <w:rsid w:val="00FD466F"/>
    <w:rsid w:val="00FD58BD"/>
    <w:rsid w:val="00FD621A"/>
    <w:rsid w:val="00FD6235"/>
    <w:rsid w:val="00FD6EE4"/>
    <w:rsid w:val="00FD7BBC"/>
    <w:rsid w:val="00FD7CCB"/>
    <w:rsid w:val="00FE0A7F"/>
    <w:rsid w:val="00FE0D85"/>
    <w:rsid w:val="00FE153E"/>
    <w:rsid w:val="00FE241D"/>
    <w:rsid w:val="00FE2436"/>
    <w:rsid w:val="00FE2C29"/>
    <w:rsid w:val="00FE3126"/>
    <w:rsid w:val="00FE3F35"/>
    <w:rsid w:val="00FE4489"/>
    <w:rsid w:val="00FE44A5"/>
    <w:rsid w:val="00FE4A9D"/>
    <w:rsid w:val="00FE4EA6"/>
    <w:rsid w:val="00FE543E"/>
    <w:rsid w:val="00FE5441"/>
    <w:rsid w:val="00FE5C3D"/>
    <w:rsid w:val="00FE6C54"/>
    <w:rsid w:val="00FE70C8"/>
    <w:rsid w:val="00FF05A3"/>
    <w:rsid w:val="00FF0800"/>
    <w:rsid w:val="00FF16DA"/>
    <w:rsid w:val="00FF1AA3"/>
    <w:rsid w:val="00FF2B8C"/>
    <w:rsid w:val="00FF2DB6"/>
    <w:rsid w:val="00FF40F1"/>
    <w:rsid w:val="00FF42EB"/>
    <w:rsid w:val="00FF563C"/>
    <w:rsid w:val="00FF69BA"/>
    <w:rsid w:val="00FF6B8C"/>
    <w:rsid w:val="00FF6D0D"/>
    <w:rsid w:val="00FF6F84"/>
    <w:rsid w:val="00FF7045"/>
    <w:rsid w:val="00FF7340"/>
    <w:rsid w:val="00FF739C"/>
    <w:rsid w:val="00FF7E52"/>
    <w:rsid w:val="0DA00E2F"/>
    <w:rsid w:val="10F206E0"/>
    <w:rsid w:val="74650F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45148A"/>
  <w15:docId w15:val="{9B7FCE59-A2ED-4384-9B06-21A4BFD3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unhideWhenUsed="1"/>
    <w:lsdException w:name="footnote text" w:semiHidden="1" w:uiPriority="99" w:qFormat="1"/>
    <w:lsdException w:name="annotation text" w:semiHidden="1" w:uiPriority="99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qFormat="1"/>
    <w:lsdException w:name="annotation reference" w:semiHidden="1" w:uiPriority="99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qFormat="1"/>
    <w:lsdException w:name="List Bullet 2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qFormat="1"/>
    <w:lsdException w:name="FollowedHyperlink" w:semiHidden="1" w:uiPriority="99" w:unhideWhenUsed="1" w:qFormat="1"/>
    <w:lsdException w:name="Strong" w:uiPriority="22" w:qFormat="1"/>
    <w:lsdException w:name="Emphasis" w:uiPriority="20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qFormat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uiPriority="99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jc w:val="both"/>
    </w:pPr>
    <w:rPr>
      <w:rFonts w:eastAsia="Times New Roman"/>
      <w:sz w:val="28"/>
    </w:rPr>
  </w:style>
  <w:style w:type="paragraph" w:styleId="1">
    <w:name w:val="heading 1"/>
    <w:basedOn w:val="a0"/>
    <w:next w:val="a0"/>
    <w:link w:val="10"/>
    <w:qFormat/>
    <w:pPr>
      <w:suppressAutoHyphens/>
      <w:spacing w:after="240" w:line="360" w:lineRule="auto"/>
      <w:ind w:firstLine="851"/>
      <w:jc w:val="center"/>
      <w:outlineLvl w:val="0"/>
    </w:pPr>
    <w:rPr>
      <w:caps/>
      <w:kern w:val="28"/>
    </w:rPr>
  </w:style>
  <w:style w:type="paragraph" w:styleId="2">
    <w:name w:val="heading 2"/>
    <w:basedOn w:val="a0"/>
    <w:next w:val="a0"/>
    <w:link w:val="20"/>
    <w:uiPriority w:val="9"/>
    <w:qFormat/>
    <w:pPr>
      <w:suppressAutoHyphens/>
      <w:spacing w:line="360" w:lineRule="auto"/>
      <w:ind w:firstLine="851"/>
      <w:jc w:val="left"/>
      <w:outlineLvl w:val="1"/>
    </w:pPr>
  </w:style>
  <w:style w:type="paragraph" w:styleId="3">
    <w:name w:val="heading 3"/>
    <w:basedOn w:val="a0"/>
    <w:next w:val="a0"/>
    <w:link w:val="30"/>
    <w:qFormat/>
    <w:pPr>
      <w:suppressAutoHyphens/>
      <w:spacing w:before="240" w:after="240" w:line="360" w:lineRule="auto"/>
      <w:ind w:firstLine="851"/>
      <w:jc w:val="left"/>
      <w:outlineLvl w:val="2"/>
    </w:pPr>
  </w:style>
  <w:style w:type="paragraph" w:styleId="4">
    <w:name w:val="heading 4"/>
    <w:basedOn w:val="a0"/>
    <w:next w:val="a0"/>
    <w:link w:val="40"/>
    <w:qFormat/>
    <w:pPr>
      <w:suppressAutoHyphens/>
      <w:spacing w:before="240" w:after="240" w:line="360" w:lineRule="auto"/>
      <w:ind w:firstLine="851"/>
      <w:jc w:val="left"/>
      <w:outlineLvl w:val="3"/>
    </w:pPr>
  </w:style>
  <w:style w:type="paragraph" w:styleId="5">
    <w:name w:val="heading 5"/>
    <w:basedOn w:val="a0"/>
    <w:next w:val="a0"/>
    <w:link w:val="50"/>
    <w:uiPriority w:val="9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qFormat/>
    <w:pPr>
      <w:keepNext/>
      <w:numPr>
        <w:numId w:val="1"/>
      </w:numPr>
      <w:spacing w:line="360" w:lineRule="auto"/>
      <w:jc w:val="center"/>
      <w:outlineLvl w:val="6"/>
    </w:pPr>
    <w:rPr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800080" w:themeColor="followedHyperlink"/>
      <w:u w:val="single"/>
    </w:rPr>
  </w:style>
  <w:style w:type="character" w:styleId="a5">
    <w:name w:val="footnote reference"/>
    <w:uiPriority w:val="99"/>
    <w:semiHidden/>
    <w:qFormat/>
    <w:rPr>
      <w:vertAlign w:val="superscript"/>
    </w:rPr>
  </w:style>
  <w:style w:type="character" w:styleId="a6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styleId="a7">
    <w:name w:val="endnote reference"/>
    <w:basedOn w:val="a1"/>
    <w:semiHidden/>
    <w:unhideWhenUsed/>
    <w:rPr>
      <w:vertAlign w:val="superscript"/>
    </w:rPr>
  </w:style>
  <w:style w:type="character" w:styleId="HTML">
    <w:name w:val="HTML Acronym"/>
    <w:qFormat/>
  </w:style>
  <w:style w:type="character" w:styleId="a8">
    <w:name w:val="Emphasis"/>
    <w:uiPriority w:val="20"/>
    <w:qFormat/>
    <w:rPr>
      <w:i/>
      <w:iCs/>
    </w:rPr>
  </w:style>
  <w:style w:type="character" w:styleId="a9">
    <w:name w:val="Hyperlink"/>
    <w:qFormat/>
    <w:rPr>
      <w:color w:val="0000FF"/>
      <w:u w:val="single"/>
    </w:rPr>
  </w:style>
  <w:style w:type="character" w:styleId="HTML0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a">
    <w:name w:val="page number"/>
    <w:qFormat/>
    <w:rPr>
      <w:rFonts w:ascii="Times New Roman" w:hAnsi="Times New Roman"/>
      <w:lang w:val="uk-UA"/>
    </w:rPr>
  </w:style>
  <w:style w:type="character" w:styleId="ab">
    <w:name w:val="Strong"/>
    <w:basedOn w:val="a1"/>
    <w:uiPriority w:val="22"/>
    <w:qFormat/>
    <w:rPr>
      <w:b/>
      <w:bCs/>
    </w:rPr>
  </w:style>
  <w:style w:type="paragraph" w:styleId="ac">
    <w:name w:val="Balloon Text"/>
    <w:basedOn w:val="a0"/>
    <w:link w:val="ad"/>
    <w:uiPriority w:val="99"/>
    <w:rPr>
      <w:rFonts w:ascii="Tahoma" w:hAnsi="Tahoma" w:cs="Tahoma"/>
      <w:sz w:val="16"/>
      <w:szCs w:val="16"/>
    </w:rPr>
  </w:style>
  <w:style w:type="paragraph" w:styleId="21">
    <w:name w:val="Body Text 2"/>
    <w:basedOn w:val="a0"/>
    <w:link w:val="22"/>
    <w:qFormat/>
    <w:rPr>
      <w:sz w:val="26"/>
    </w:rPr>
  </w:style>
  <w:style w:type="paragraph" w:styleId="ae">
    <w:name w:val="Plain Text"/>
    <w:basedOn w:val="a0"/>
    <w:link w:val="af"/>
    <w:qFormat/>
    <w:pPr>
      <w:jc w:val="left"/>
    </w:pPr>
    <w:rPr>
      <w:rFonts w:ascii="Courier New" w:hAnsi="Courier New"/>
      <w:sz w:val="20"/>
    </w:rPr>
  </w:style>
  <w:style w:type="paragraph" w:styleId="31">
    <w:name w:val="Body Text Indent 3"/>
    <w:basedOn w:val="a0"/>
    <w:link w:val="32"/>
    <w:qFormat/>
    <w:pPr>
      <w:spacing w:after="120"/>
      <w:ind w:left="283"/>
    </w:pPr>
    <w:rPr>
      <w:sz w:val="16"/>
      <w:szCs w:val="16"/>
    </w:rPr>
  </w:style>
  <w:style w:type="paragraph" w:styleId="af0">
    <w:name w:val="endnote text"/>
    <w:basedOn w:val="a0"/>
    <w:link w:val="af1"/>
    <w:semiHidden/>
    <w:unhideWhenUsed/>
    <w:rPr>
      <w:sz w:val="20"/>
    </w:rPr>
  </w:style>
  <w:style w:type="paragraph" w:styleId="af2">
    <w:name w:val="caption"/>
    <w:basedOn w:val="a0"/>
    <w:next w:val="a0"/>
    <w:uiPriority w:val="35"/>
    <w:qFormat/>
    <w:pPr>
      <w:suppressAutoHyphens/>
      <w:spacing w:line="336" w:lineRule="auto"/>
      <w:jc w:val="center"/>
    </w:pPr>
  </w:style>
  <w:style w:type="paragraph" w:styleId="af3">
    <w:name w:val="annotation text"/>
    <w:basedOn w:val="a0"/>
    <w:link w:val="af4"/>
    <w:uiPriority w:val="99"/>
    <w:semiHidden/>
    <w:unhideWhenUsed/>
    <w:qFormat/>
    <w:rPr>
      <w:sz w:val="20"/>
    </w:rPr>
  </w:style>
  <w:style w:type="paragraph" w:styleId="11">
    <w:name w:val="index 1"/>
    <w:basedOn w:val="a0"/>
    <w:next w:val="a0"/>
    <w:autoRedefine/>
    <w:semiHidden/>
    <w:qFormat/>
    <w:pPr>
      <w:ind w:left="280" w:hanging="280"/>
    </w:pPr>
  </w:style>
  <w:style w:type="paragraph" w:styleId="af5">
    <w:name w:val="annotation subject"/>
    <w:basedOn w:val="af3"/>
    <w:next w:val="af3"/>
    <w:link w:val="af6"/>
    <w:uiPriority w:val="99"/>
    <w:semiHidden/>
    <w:unhideWhenUsed/>
    <w:qFormat/>
    <w:rPr>
      <w:b/>
      <w:bCs/>
    </w:rPr>
  </w:style>
  <w:style w:type="paragraph" w:styleId="af7">
    <w:name w:val="Document Map"/>
    <w:basedOn w:val="a0"/>
    <w:semiHidden/>
    <w:qFormat/>
    <w:pPr>
      <w:shd w:val="clear" w:color="auto" w:fill="000080"/>
    </w:pPr>
    <w:rPr>
      <w:sz w:val="24"/>
    </w:rPr>
  </w:style>
  <w:style w:type="paragraph" w:styleId="af8">
    <w:name w:val="footnote text"/>
    <w:basedOn w:val="a0"/>
    <w:link w:val="af9"/>
    <w:uiPriority w:val="99"/>
    <w:semiHidden/>
    <w:qFormat/>
    <w:pPr>
      <w:jc w:val="left"/>
    </w:pPr>
    <w:rPr>
      <w:sz w:val="20"/>
    </w:rPr>
  </w:style>
  <w:style w:type="paragraph" w:styleId="8">
    <w:name w:val="toc 8"/>
    <w:basedOn w:val="a0"/>
    <w:next w:val="a0"/>
    <w:autoRedefine/>
    <w:semiHidden/>
    <w:qFormat/>
    <w:pPr>
      <w:ind w:left="1960"/>
      <w:jc w:val="left"/>
    </w:pPr>
    <w:rPr>
      <w:sz w:val="18"/>
      <w:szCs w:val="18"/>
    </w:rPr>
  </w:style>
  <w:style w:type="paragraph" w:styleId="afa">
    <w:name w:val="header"/>
    <w:basedOn w:val="a0"/>
    <w:link w:val="afb"/>
    <w:uiPriority w:val="99"/>
    <w:qFormat/>
    <w:pPr>
      <w:tabs>
        <w:tab w:val="center" w:pos="4153"/>
        <w:tab w:val="right" w:pos="8306"/>
      </w:tabs>
    </w:pPr>
  </w:style>
  <w:style w:type="paragraph" w:styleId="9">
    <w:name w:val="toc 9"/>
    <w:basedOn w:val="a0"/>
    <w:next w:val="a0"/>
    <w:autoRedefine/>
    <w:semiHidden/>
    <w:qFormat/>
    <w:pPr>
      <w:ind w:left="2240"/>
      <w:jc w:val="left"/>
    </w:pPr>
    <w:rPr>
      <w:sz w:val="18"/>
      <w:szCs w:val="18"/>
    </w:rPr>
  </w:style>
  <w:style w:type="paragraph" w:styleId="71">
    <w:name w:val="toc 7"/>
    <w:basedOn w:val="a0"/>
    <w:next w:val="a0"/>
    <w:autoRedefine/>
    <w:semiHidden/>
    <w:qFormat/>
    <w:pPr>
      <w:ind w:left="1680"/>
      <w:jc w:val="left"/>
    </w:pPr>
    <w:rPr>
      <w:sz w:val="18"/>
      <w:szCs w:val="18"/>
    </w:rPr>
  </w:style>
  <w:style w:type="paragraph" w:styleId="afc">
    <w:name w:val="Body Text"/>
    <w:basedOn w:val="a0"/>
    <w:link w:val="afd"/>
    <w:qFormat/>
    <w:pPr>
      <w:spacing w:line="336" w:lineRule="auto"/>
      <w:ind w:firstLine="851"/>
    </w:pPr>
  </w:style>
  <w:style w:type="paragraph" w:styleId="12">
    <w:name w:val="toc 1"/>
    <w:basedOn w:val="a0"/>
    <w:next w:val="a0"/>
    <w:autoRedefine/>
    <w:uiPriority w:val="39"/>
    <w:qFormat/>
    <w:pPr>
      <w:tabs>
        <w:tab w:val="right" w:leader="dot" w:pos="9911"/>
      </w:tabs>
      <w:spacing w:line="480" w:lineRule="auto"/>
      <w:ind w:left="284"/>
      <w:jc w:val="left"/>
    </w:pPr>
    <w:rPr>
      <w:bCs/>
      <w:szCs w:val="28"/>
    </w:rPr>
  </w:style>
  <w:style w:type="paragraph" w:styleId="61">
    <w:name w:val="toc 6"/>
    <w:basedOn w:val="a0"/>
    <w:next w:val="a0"/>
    <w:autoRedefine/>
    <w:semiHidden/>
    <w:qFormat/>
    <w:pPr>
      <w:ind w:left="1400"/>
      <w:jc w:val="left"/>
    </w:pPr>
    <w:rPr>
      <w:sz w:val="18"/>
      <w:szCs w:val="18"/>
    </w:rPr>
  </w:style>
  <w:style w:type="paragraph" w:styleId="33">
    <w:name w:val="toc 3"/>
    <w:basedOn w:val="a0"/>
    <w:next w:val="a0"/>
    <w:autoRedefine/>
    <w:uiPriority w:val="39"/>
    <w:qFormat/>
    <w:pPr>
      <w:ind w:left="560"/>
      <w:jc w:val="left"/>
    </w:pPr>
    <w:rPr>
      <w:i/>
      <w:iCs/>
      <w:sz w:val="20"/>
    </w:rPr>
  </w:style>
  <w:style w:type="paragraph" w:styleId="23">
    <w:name w:val="toc 2"/>
    <w:basedOn w:val="a0"/>
    <w:next w:val="a0"/>
    <w:autoRedefine/>
    <w:uiPriority w:val="39"/>
    <w:qFormat/>
    <w:pPr>
      <w:tabs>
        <w:tab w:val="right" w:leader="dot" w:pos="9921"/>
      </w:tabs>
      <w:spacing w:line="360" w:lineRule="auto"/>
      <w:ind w:firstLine="851"/>
      <w:outlineLvl w:val="0"/>
    </w:pPr>
  </w:style>
  <w:style w:type="paragraph" w:styleId="41">
    <w:name w:val="toc 4"/>
    <w:basedOn w:val="a0"/>
    <w:next w:val="a0"/>
    <w:autoRedefine/>
    <w:semiHidden/>
    <w:qFormat/>
    <w:pPr>
      <w:ind w:left="840"/>
      <w:jc w:val="left"/>
    </w:pPr>
    <w:rPr>
      <w:sz w:val="18"/>
      <w:szCs w:val="18"/>
    </w:rPr>
  </w:style>
  <w:style w:type="paragraph" w:styleId="51">
    <w:name w:val="toc 5"/>
    <w:basedOn w:val="a0"/>
    <w:next w:val="a0"/>
    <w:autoRedefine/>
    <w:semiHidden/>
    <w:qFormat/>
    <w:pPr>
      <w:ind w:left="1120"/>
      <w:jc w:val="left"/>
    </w:pPr>
    <w:rPr>
      <w:sz w:val="18"/>
      <w:szCs w:val="18"/>
    </w:rPr>
  </w:style>
  <w:style w:type="paragraph" w:styleId="afe">
    <w:name w:val="Body Text Indent"/>
    <w:basedOn w:val="a0"/>
    <w:link w:val="aff"/>
    <w:qFormat/>
    <w:pPr>
      <w:spacing w:after="120"/>
      <w:ind w:left="360"/>
    </w:pPr>
  </w:style>
  <w:style w:type="paragraph" w:styleId="24">
    <w:name w:val="List Bullet 2"/>
    <w:basedOn w:val="a0"/>
    <w:autoRedefine/>
    <w:qFormat/>
    <w:pPr>
      <w:overflowPunct w:val="0"/>
      <w:autoSpaceDE w:val="0"/>
      <w:autoSpaceDN w:val="0"/>
      <w:adjustRightInd w:val="0"/>
      <w:ind w:firstLine="540"/>
      <w:textAlignment w:val="baseline"/>
    </w:pPr>
    <w:rPr>
      <w:sz w:val="20"/>
    </w:rPr>
  </w:style>
  <w:style w:type="paragraph" w:styleId="aff0">
    <w:name w:val="Title"/>
    <w:basedOn w:val="a0"/>
    <w:qFormat/>
    <w:pPr>
      <w:jc w:val="center"/>
    </w:pPr>
    <w:rPr>
      <w:szCs w:val="24"/>
    </w:rPr>
  </w:style>
  <w:style w:type="paragraph" w:styleId="aff1">
    <w:name w:val="footer"/>
    <w:basedOn w:val="a0"/>
    <w:link w:val="aff2"/>
    <w:uiPriority w:val="99"/>
    <w:qFormat/>
    <w:pPr>
      <w:tabs>
        <w:tab w:val="center" w:pos="4153"/>
        <w:tab w:val="right" w:pos="8306"/>
      </w:tabs>
    </w:pPr>
  </w:style>
  <w:style w:type="paragraph" w:styleId="aff3">
    <w:name w:val="Normal (Web)"/>
    <w:basedOn w:val="a0"/>
    <w:uiPriority w:val="99"/>
    <w:qFormat/>
    <w:pPr>
      <w:spacing w:before="100" w:beforeAutospacing="1" w:after="100" w:afterAutospacing="1"/>
      <w:jc w:val="left"/>
    </w:pPr>
    <w:rPr>
      <w:color w:val="FFFFFF"/>
      <w:sz w:val="24"/>
      <w:szCs w:val="24"/>
    </w:rPr>
  </w:style>
  <w:style w:type="paragraph" w:styleId="34">
    <w:name w:val="Body Text 3"/>
    <w:basedOn w:val="a0"/>
    <w:qFormat/>
    <w:pPr>
      <w:spacing w:after="120"/>
    </w:pPr>
    <w:rPr>
      <w:sz w:val="16"/>
      <w:szCs w:val="16"/>
    </w:rPr>
  </w:style>
  <w:style w:type="paragraph" w:styleId="25">
    <w:name w:val="Body Text Indent 2"/>
    <w:basedOn w:val="a0"/>
    <w:qFormat/>
    <w:pPr>
      <w:spacing w:after="120" w:line="480" w:lineRule="auto"/>
      <w:ind w:left="283"/>
    </w:pPr>
  </w:style>
  <w:style w:type="paragraph" w:styleId="35">
    <w:name w:val="List 3"/>
    <w:basedOn w:val="a0"/>
    <w:qFormat/>
    <w:pPr>
      <w:ind w:left="566" w:hanging="283"/>
      <w:jc w:val="left"/>
    </w:pPr>
    <w:rPr>
      <w:sz w:val="20"/>
    </w:rPr>
  </w:style>
  <w:style w:type="paragraph" w:styleId="HTML1">
    <w:name w:val="HTML Preformatted"/>
    <w:basedOn w:val="a0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table" w:styleId="13">
    <w:name w:val="Table Subtle 1"/>
    <w:basedOn w:val="a2"/>
    <w:qFormat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3">
    <w:name w:val="Table Web 3"/>
    <w:basedOn w:val="a2"/>
    <w:qFormat/>
    <w:pPr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6">
    <w:name w:val="Table 3D effects 2"/>
    <w:basedOn w:val="a2"/>
    <w:qFormat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2">
    <w:name w:val="Table Classic 4"/>
    <w:basedOn w:val="a2"/>
    <w:qFormat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aff4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lassic 1"/>
    <w:basedOn w:val="a2"/>
    <w:qFormat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6">
    <w:name w:val="Table 3D effects 3"/>
    <w:basedOn w:val="a2"/>
    <w:qFormat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7">
    <w:name w:val="Table Classic 3"/>
    <w:basedOn w:val="a2"/>
    <w:qFormat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aff5">
    <w:name w:val="Table Elegant"/>
    <w:basedOn w:val="a2"/>
    <w:qFormat/>
    <w:pPr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-2">
    <w:name w:val="Table Web 2"/>
    <w:basedOn w:val="a2"/>
    <w:qFormat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7">
    <w:name w:val="Table Subtle 2"/>
    <w:basedOn w:val="a2"/>
    <w:qFormat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1">
    <w:name w:val="Table Web 1"/>
    <w:basedOn w:val="a2"/>
    <w:qFormat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8">
    <w:name w:val="Table Classic 2"/>
    <w:basedOn w:val="a2"/>
    <w:qFormat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3D effects 1"/>
    <w:basedOn w:val="a2"/>
    <w:qFormat/>
    <w:pPr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character" w:customStyle="1" w:styleId="40">
    <w:name w:val="Заголовок 4 Знак"/>
    <w:link w:val="4"/>
    <w:qFormat/>
    <w:rPr>
      <w:sz w:val="28"/>
      <w:lang w:val="uk-UA"/>
    </w:rPr>
  </w:style>
  <w:style w:type="character" w:customStyle="1" w:styleId="60">
    <w:name w:val="Заголовок 6 Знак"/>
    <w:link w:val="6"/>
    <w:semiHidden/>
    <w:qFormat/>
    <w:rPr>
      <w:rFonts w:ascii="Cambria" w:eastAsia="Times New Roman" w:hAnsi="Cambria" w:cs="Times New Roman"/>
      <w:i/>
      <w:iCs/>
      <w:color w:val="243F60"/>
      <w:sz w:val="28"/>
      <w:lang w:val="uk-UA"/>
    </w:rPr>
  </w:style>
  <w:style w:type="character" w:customStyle="1" w:styleId="70">
    <w:name w:val="Заголовок 7 Знак"/>
    <w:link w:val="7"/>
    <w:qFormat/>
    <w:rPr>
      <w:rFonts w:eastAsia="Times New Roman"/>
      <w:sz w:val="28"/>
      <w:szCs w:val="24"/>
    </w:rPr>
  </w:style>
  <w:style w:type="paragraph" w:customStyle="1" w:styleId="aff6">
    <w:name w:val="Переменные"/>
    <w:basedOn w:val="afc"/>
    <w:qFormat/>
    <w:pPr>
      <w:tabs>
        <w:tab w:val="left" w:pos="482"/>
      </w:tabs>
      <w:ind w:left="482" w:hanging="482"/>
    </w:pPr>
  </w:style>
  <w:style w:type="paragraph" w:customStyle="1" w:styleId="aff7">
    <w:name w:val="Формула"/>
    <w:basedOn w:val="afc"/>
    <w:qFormat/>
    <w:pPr>
      <w:tabs>
        <w:tab w:val="center" w:pos="4536"/>
        <w:tab w:val="right" w:pos="9356"/>
      </w:tabs>
      <w:ind w:firstLine="0"/>
    </w:pPr>
  </w:style>
  <w:style w:type="character" w:customStyle="1" w:styleId="22">
    <w:name w:val="Основной текст 2 Знак"/>
    <w:link w:val="21"/>
    <w:qFormat/>
    <w:rPr>
      <w:sz w:val="26"/>
      <w:lang w:val="uk-UA" w:eastAsia="ru-RU" w:bidi="ar-SA"/>
    </w:rPr>
  </w:style>
  <w:style w:type="paragraph" w:customStyle="1" w:styleId="16">
    <w:name w:val="Обычный1"/>
    <w:qFormat/>
    <w:pPr>
      <w:spacing w:before="100" w:after="100"/>
    </w:pPr>
    <w:rPr>
      <w:rFonts w:eastAsia="Times New Roman"/>
      <w:snapToGrid w:val="0"/>
      <w:sz w:val="24"/>
    </w:rPr>
  </w:style>
  <w:style w:type="paragraph" w:customStyle="1" w:styleId="17">
    <w:name w:val="Мой заголовок 1"/>
    <w:basedOn w:val="a0"/>
    <w:link w:val="18"/>
    <w:autoRedefine/>
    <w:qFormat/>
    <w:pPr>
      <w:tabs>
        <w:tab w:val="right" w:leader="dot" w:pos="9781"/>
      </w:tabs>
      <w:spacing w:line="360" w:lineRule="auto"/>
      <w:jc w:val="center"/>
    </w:pPr>
  </w:style>
  <w:style w:type="character" w:customStyle="1" w:styleId="18">
    <w:name w:val="Мой заголовок 1 Знак"/>
    <w:link w:val="17"/>
    <w:qFormat/>
    <w:rPr>
      <w:sz w:val="28"/>
      <w:lang w:val="ru-RU" w:eastAsia="ru-RU" w:bidi="ar-SA"/>
    </w:rPr>
  </w:style>
  <w:style w:type="paragraph" w:customStyle="1" w:styleId="29">
    <w:name w:val="Мой заголовок 2"/>
    <w:basedOn w:val="7"/>
    <w:link w:val="2a"/>
    <w:qFormat/>
    <w:pPr>
      <w:tabs>
        <w:tab w:val="clear" w:pos="420"/>
        <w:tab w:val="left" w:pos="1134"/>
      </w:tabs>
      <w:ind w:left="426" w:firstLine="284"/>
      <w:jc w:val="both"/>
    </w:pPr>
  </w:style>
  <w:style w:type="character" w:customStyle="1" w:styleId="2a">
    <w:name w:val="Мой заголовок 2 Знак"/>
    <w:link w:val="29"/>
    <w:qFormat/>
    <w:rPr>
      <w:rFonts w:eastAsia="Times New Roman"/>
      <w:sz w:val="28"/>
      <w:szCs w:val="24"/>
    </w:rPr>
  </w:style>
  <w:style w:type="paragraph" w:customStyle="1" w:styleId="-10">
    <w:name w:val="Заголовок-1"/>
    <w:basedOn w:val="a0"/>
    <w:qFormat/>
    <w:pPr>
      <w:spacing w:line="360" w:lineRule="auto"/>
      <w:ind w:firstLine="851"/>
      <w:jc w:val="center"/>
    </w:pPr>
    <w:rPr>
      <w:szCs w:val="28"/>
    </w:rPr>
  </w:style>
  <w:style w:type="paragraph" w:customStyle="1" w:styleId="38">
    <w:name w:val="Мой заголовок 3"/>
    <w:basedOn w:val="a0"/>
    <w:link w:val="39"/>
    <w:qFormat/>
    <w:pPr>
      <w:tabs>
        <w:tab w:val="left" w:pos="420"/>
      </w:tabs>
      <w:spacing w:line="360" w:lineRule="auto"/>
      <w:ind w:left="420" w:hanging="420"/>
      <w:jc w:val="left"/>
    </w:pPr>
  </w:style>
  <w:style w:type="character" w:customStyle="1" w:styleId="39">
    <w:name w:val="Мой заголовок 3 Знак"/>
    <w:link w:val="38"/>
    <w:qFormat/>
    <w:rPr>
      <w:sz w:val="28"/>
      <w:lang w:val="uk-UA"/>
    </w:rPr>
  </w:style>
  <w:style w:type="paragraph" w:customStyle="1" w:styleId="43">
    <w:name w:val="Мой заголовок 4"/>
    <w:basedOn w:val="38"/>
    <w:qFormat/>
    <w:pPr>
      <w:tabs>
        <w:tab w:val="left" w:pos="851"/>
      </w:tabs>
      <w:ind w:left="426" w:hanging="284"/>
      <w:jc w:val="center"/>
    </w:pPr>
  </w:style>
  <w:style w:type="character" w:customStyle="1" w:styleId="aff8">
    <w:name w:val="курсовик"/>
    <w:qFormat/>
    <w:rPr>
      <w:rFonts w:ascii="GOST type B" w:hAnsi="GOST type B"/>
      <w:i/>
      <w:iCs/>
      <w:w w:val="90"/>
      <w:sz w:val="40"/>
    </w:rPr>
  </w:style>
  <w:style w:type="character" w:customStyle="1" w:styleId="72">
    <w:name w:val="курсовик7мм"/>
    <w:qFormat/>
    <w:rPr>
      <w:rFonts w:ascii="GOST type B" w:hAnsi="GOST type B"/>
      <w:i/>
      <w:iCs/>
      <w:w w:val="90"/>
      <w:sz w:val="52"/>
    </w:rPr>
  </w:style>
  <w:style w:type="character" w:customStyle="1" w:styleId="aff9">
    <w:name w:val="курстекст"/>
    <w:qFormat/>
    <w:rPr>
      <w:rFonts w:ascii="GOST type B" w:hAnsi="GOST type B"/>
      <w:i/>
      <w:iCs/>
      <w:w w:val="90"/>
      <w:sz w:val="32"/>
    </w:rPr>
  </w:style>
  <w:style w:type="paragraph" w:customStyle="1" w:styleId="2b">
    <w:name w:val="Мой стиль 2"/>
    <w:basedOn w:val="2"/>
    <w:qFormat/>
    <w:pPr>
      <w:keepNext/>
    </w:pPr>
    <w:rPr>
      <w:b/>
      <w:szCs w:val="28"/>
    </w:rPr>
  </w:style>
  <w:style w:type="paragraph" w:customStyle="1" w:styleId="110">
    <w:name w:val="Обычный11"/>
    <w:qFormat/>
    <w:pPr>
      <w:ind w:left="709" w:right="566" w:firstLine="284"/>
      <w:jc w:val="both"/>
    </w:pPr>
    <w:rPr>
      <w:rFonts w:eastAsia="Times New Roman"/>
      <w:sz w:val="28"/>
    </w:rPr>
  </w:style>
  <w:style w:type="paragraph" w:customStyle="1" w:styleId="19">
    <w:name w:val="1"/>
    <w:basedOn w:val="a0"/>
    <w:next w:val="aff3"/>
    <w:qFormat/>
    <w:pPr>
      <w:spacing w:before="100" w:after="100"/>
      <w:jc w:val="left"/>
    </w:pPr>
    <w:rPr>
      <w:sz w:val="24"/>
    </w:rPr>
  </w:style>
  <w:style w:type="paragraph" w:customStyle="1" w:styleId="3a">
    <w:name w:val="Мой стиль 3"/>
    <w:basedOn w:val="3"/>
    <w:qFormat/>
    <w:pPr>
      <w:keepNext/>
    </w:pPr>
    <w:rPr>
      <w:b/>
      <w:szCs w:val="28"/>
    </w:rPr>
  </w:style>
  <w:style w:type="paragraph" w:customStyle="1" w:styleId="1a">
    <w:name w:val="Мой стиль1"/>
    <w:basedOn w:val="1"/>
    <w:pPr>
      <w:keepNext/>
      <w:suppressAutoHyphens w:val="0"/>
      <w:spacing w:before="240" w:after="60" w:line="480" w:lineRule="auto"/>
      <w:jc w:val="both"/>
    </w:pPr>
    <w:rPr>
      <w:rFonts w:cs="Arial"/>
      <w:b/>
      <w:bCs/>
      <w:caps w:val="0"/>
      <w:kern w:val="32"/>
      <w:szCs w:val="32"/>
    </w:rPr>
  </w:style>
  <w:style w:type="paragraph" w:customStyle="1" w:styleId="affa">
    <w:name w:val="Чертежный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b">
    <w:name w:val="Мой стиль 1 Знак"/>
    <w:basedOn w:val="1"/>
    <w:pPr>
      <w:keepNext/>
      <w:spacing w:line="480" w:lineRule="auto"/>
    </w:pPr>
    <w:rPr>
      <w:b/>
      <w:caps w:val="0"/>
      <w:kern w:val="0"/>
      <w:szCs w:val="28"/>
    </w:rPr>
  </w:style>
  <w:style w:type="paragraph" w:customStyle="1" w:styleId="affb">
    <w:name w:val="Мой стиль(для таблицы) Знак Знак"/>
    <w:basedOn w:val="12"/>
    <w:pPr>
      <w:tabs>
        <w:tab w:val="clear" w:pos="9911"/>
        <w:tab w:val="right" w:leader="dot" w:pos="9912"/>
      </w:tabs>
      <w:suppressAutoHyphens/>
      <w:ind w:firstLine="456"/>
    </w:pPr>
    <w:rPr>
      <w:bCs w:val="0"/>
    </w:rPr>
  </w:style>
  <w:style w:type="character" w:customStyle="1" w:styleId="ad">
    <w:name w:val="Текст выноски Знак"/>
    <w:link w:val="ac"/>
    <w:uiPriority w:val="99"/>
    <w:rPr>
      <w:rFonts w:ascii="Tahoma" w:hAnsi="Tahoma" w:cs="Tahoma"/>
      <w:sz w:val="16"/>
      <w:szCs w:val="16"/>
      <w:lang w:val="uk-UA"/>
    </w:rPr>
  </w:style>
  <w:style w:type="paragraph" w:styleId="affc">
    <w:name w:val="List Paragraph"/>
    <w:basedOn w:val="a0"/>
    <w:uiPriority w:val="34"/>
    <w:qFormat/>
    <w:pPr>
      <w:ind w:left="720"/>
      <w:contextualSpacing/>
    </w:pPr>
  </w:style>
  <w:style w:type="paragraph" w:customStyle="1" w:styleId="affd">
    <w:name w:val="Текст_ диплом"/>
    <w:basedOn w:val="a0"/>
    <w:link w:val="affe"/>
    <w:qFormat/>
    <w:pPr>
      <w:spacing w:line="360" w:lineRule="auto"/>
      <w:ind w:firstLine="851"/>
    </w:pPr>
  </w:style>
  <w:style w:type="character" w:customStyle="1" w:styleId="affe">
    <w:name w:val="Текст_ диплом Знак"/>
    <w:link w:val="affd"/>
    <w:rPr>
      <w:sz w:val="28"/>
    </w:rPr>
  </w:style>
  <w:style w:type="paragraph" w:styleId="afff">
    <w:name w:val="No Spacing"/>
    <w:link w:val="afff0"/>
    <w:uiPriority w:val="1"/>
    <w:qFormat/>
    <w:pPr>
      <w:jc w:val="both"/>
    </w:pPr>
    <w:rPr>
      <w:rFonts w:eastAsia="Times New Roman"/>
      <w:sz w:val="28"/>
      <w:lang w:val="uk-UA"/>
    </w:rPr>
  </w:style>
  <w:style w:type="character" w:customStyle="1" w:styleId="apple-style-span">
    <w:name w:val="apple-style-span"/>
    <w:basedOn w:val="a1"/>
  </w:style>
  <w:style w:type="character" w:customStyle="1" w:styleId="apple-converted-space">
    <w:name w:val="apple-converted-space"/>
  </w:style>
  <w:style w:type="paragraph" w:customStyle="1" w:styleId="150">
    <w:name w:val="Методичка 1.5"/>
    <w:basedOn w:val="110"/>
    <w:pPr>
      <w:widowControl w:val="0"/>
      <w:spacing w:line="-360" w:lineRule="auto"/>
      <w:ind w:left="0" w:right="0" w:firstLine="567"/>
    </w:pPr>
    <w:rPr>
      <w:b/>
    </w:rPr>
  </w:style>
  <w:style w:type="character" w:customStyle="1" w:styleId="HTML2">
    <w:name w:val="Стандартный HTML Знак"/>
    <w:link w:val="HTML1"/>
    <w:uiPriority w:val="99"/>
    <w:rPr>
      <w:rFonts w:ascii="Courier New" w:hAnsi="Courier New" w:cs="Courier New"/>
    </w:rPr>
  </w:style>
  <w:style w:type="character" w:customStyle="1" w:styleId="code">
    <w:name w:val="code"/>
  </w:style>
  <w:style w:type="character" w:customStyle="1" w:styleId="sentence">
    <w:name w:val="sentence"/>
  </w:style>
  <w:style w:type="paragraph" w:customStyle="1" w:styleId="1c">
    <w:name w:val="Заголовок оглавления1"/>
    <w:basedOn w:val="1"/>
    <w:next w:val="a0"/>
    <w:uiPriority w:val="39"/>
    <w:unhideWhenUsed/>
    <w:qFormat/>
    <w:pPr>
      <w:keepNext/>
      <w:keepLines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b/>
      <w:bCs/>
      <w:caps w:val="0"/>
      <w:color w:val="365F91"/>
      <w:kern w:val="0"/>
      <w:szCs w:val="28"/>
    </w:rPr>
  </w:style>
  <w:style w:type="character" w:customStyle="1" w:styleId="lwcollapsibleareatitle">
    <w:name w:val="lw_collapsiblearea_title"/>
  </w:style>
  <w:style w:type="character" w:customStyle="1" w:styleId="input">
    <w:name w:val="input"/>
  </w:style>
  <w:style w:type="paragraph" w:customStyle="1" w:styleId="a">
    <w:name w:val="лит"/>
    <w:autoRedefine/>
    <w:uiPriority w:val="99"/>
    <w:pPr>
      <w:numPr>
        <w:numId w:val="2"/>
      </w:numPr>
      <w:spacing w:line="360" w:lineRule="auto"/>
      <w:ind w:firstLine="1134"/>
    </w:pPr>
    <w:rPr>
      <w:rFonts w:eastAsia="Times New Roman"/>
      <w:sz w:val="28"/>
      <w:szCs w:val="28"/>
    </w:rPr>
  </w:style>
  <w:style w:type="character" w:customStyle="1" w:styleId="aff2">
    <w:name w:val="Нижний колонтитул Знак"/>
    <w:basedOn w:val="a1"/>
    <w:link w:val="aff1"/>
    <w:uiPriority w:val="99"/>
    <w:rPr>
      <w:sz w:val="28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DTP HelBlaObl" w:eastAsia="Times New Roman" w:hAnsi="DTP HelBlaObl" w:cs="DTP HelBlaObl"/>
      <w:color w:val="000000"/>
      <w:sz w:val="24"/>
      <w:szCs w:val="24"/>
    </w:rPr>
  </w:style>
  <w:style w:type="paragraph" w:customStyle="1" w:styleId="bl">
    <w:name w:val="bl"/>
    <w:basedOn w:val="a0"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underpicture">
    <w:name w:val="underpicture"/>
    <w:basedOn w:val="a0"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Pa10">
    <w:name w:val="Pa10"/>
    <w:basedOn w:val="Default"/>
    <w:next w:val="Default"/>
    <w:uiPriority w:val="99"/>
    <w:pPr>
      <w:spacing w:line="200" w:lineRule="atLeast"/>
    </w:pPr>
    <w:rPr>
      <w:rFonts w:ascii="WMBHXF+Kudryashev" w:hAnsi="WMBHXF+Kudryashev" w:cs="Times New Roman"/>
      <w:color w:val="auto"/>
    </w:rPr>
  </w:style>
  <w:style w:type="character" w:styleId="afff1">
    <w:name w:val="Placeholder Text"/>
    <w:basedOn w:val="a1"/>
    <w:uiPriority w:val="99"/>
    <w:semiHidden/>
    <w:rPr>
      <w:color w:val="808080"/>
    </w:rPr>
  </w:style>
  <w:style w:type="character" w:customStyle="1" w:styleId="mw-headline">
    <w:name w:val="mw-headline"/>
    <w:basedOn w:val="a1"/>
  </w:style>
  <w:style w:type="character" w:customStyle="1" w:styleId="mw-editsection">
    <w:name w:val="mw-editsection"/>
    <w:basedOn w:val="a1"/>
  </w:style>
  <w:style w:type="character" w:customStyle="1" w:styleId="mw-editsection-bracket">
    <w:name w:val="mw-editsection-bracket"/>
    <w:basedOn w:val="a1"/>
  </w:style>
  <w:style w:type="character" w:customStyle="1" w:styleId="mw-editsection-divider">
    <w:name w:val="mw-editsection-divider"/>
    <w:basedOn w:val="a1"/>
  </w:style>
  <w:style w:type="paragraph" w:customStyle="1" w:styleId="addtask">
    <w:name w:val="addtask"/>
    <w:basedOn w:val="a0"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Standard">
    <w:name w:val="Standard"/>
    <w:pPr>
      <w:suppressAutoHyphens/>
      <w:autoSpaceDN w:val="0"/>
      <w:spacing w:after="200" w:line="276" w:lineRule="auto"/>
      <w:textAlignment w:val="baseline"/>
    </w:pPr>
    <w:rPr>
      <w:rFonts w:ascii="Cambria" w:eastAsia="Times New Roman" w:hAnsi="Cambria" w:cs="Calibri"/>
      <w:kern w:val="3"/>
      <w:sz w:val="22"/>
      <w:szCs w:val="22"/>
      <w:lang w:eastAsia="zh-CN"/>
    </w:rPr>
  </w:style>
  <w:style w:type="paragraph" w:customStyle="1" w:styleId="Textbody">
    <w:name w:val="Text body"/>
    <w:basedOn w:val="Standard"/>
    <w:pPr>
      <w:jc w:val="both"/>
    </w:pPr>
    <w:rPr>
      <w:rFonts w:ascii="Arial" w:hAnsi="Arial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</w:style>
  <w:style w:type="character" w:customStyle="1" w:styleId="af6">
    <w:name w:val="Тема примечания Знак"/>
    <w:basedOn w:val="af4"/>
    <w:link w:val="af5"/>
    <w:uiPriority w:val="99"/>
    <w:semiHidden/>
    <w:rPr>
      <w:b/>
      <w:bCs/>
    </w:rPr>
  </w:style>
  <w:style w:type="character" w:customStyle="1" w:styleId="10">
    <w:name w:val="Заголовок 1 Знак"/>
    <w:basedOn w:val="a1"/>
    <w:link w:val="1"/>
    <w:rPr>
      <w:caps/>
      <w:kern w:val="28"/>
      <w:sz w:val="28"/>
    </w:rPr>
  </w:style>
  <w:style w:type="paragraph" w:customStyle="1" w:styleId="2c">
    <w:name w:val="Обычный2"/>
    <w:basedOn w:val="a0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afff0">
    <w:name w:val="Без интервала Знак"/>
    <w:basedOn w:val="a1"/>
    <w:link w:val="afff"/>
    <w:uiPriority w:val="1"/>
    <w:rPr>
      <w:sz w:val="28"/>
      <w:lang w:val="uk-UA"/>
    </w:rPr>
  </w:style>
  <w:style w:type="character" w:customStyle="1" w:styleId="af1">
    <w:name w:val="Текст концевой сноски Знак"/>
    <w:basedOn w:val="a1"/>
    <w:link w:val="af0"/>
    <w:semiHidden/>
  </w:style>
  <w:style w:type="character" w:customStyle="1" w:styleId="tgc">
    <w:name w:val="_tgc"/>
    <w:basedOn w:val="a1"/>
  </w:style>
  <w:style w:type="character" w:customStyle="1" w:styleId="ucoz-forum-post">
    <w:name w:val="ucoz-forum-post"/>
    <w:basedOn w:val="a1"/>
  </w:style>
  <w:style w:type="character" w:customStyle="1" w:styleId="30">
    <w:name w:val="Заголовок 3 Знак"/>
    <w:basedOn w:val="a1"/>
    <w:link w:val="3"/>
    <w:rPr>
      <w:sz w:val="28"/>
    </w:rPr>
  </w:style>
  <w:style w:type="character" w:customStyle="1" w:styleId="st">
    <w:name w:val="st"/>
    <w:basedOn w:val="a1"/>
  </w:style>
  <w:style w:type="character" w:customStyle="1" w:styleId="50">
    <w:name w:val="Заголовок 5 Знак"/>
    <w:link w:val="5"/>
    <w:uiPriority w:val="9"/>
    <w:rPr>
      <w:b/>
      <w:bCs/>
      <w:i/>
      <w:iCs/>
      <w:sz w:val="26"/>
      <w:szCs w:val="26"/>
    </w:rPr>
  </w:style>
  <w:style w:type="character" w:customStyle="1" w:styleId="afb">
    <w:name w:val="Верхний колонтитул Знак"/>
    <w:link w:val="afa"/>
    <w:uiPriority w:val="99"/>
    <w:rPr>
      <w:sz w:val="28"/>
    </w:rPr>
  </w:style>
  <w:style w:type="character" w:customStyle="1" w:styleId="define">
    <w:name w:val="define"/>
    <w:basedOn w:val="a1"/>
  </w:style>
  <w:style w:type="character" w:customStyle="1" w:styleId="2d">
    <w:name w:val="Основной текст (2)_"/>
    <w:link w:val="2e"/>
    <w:rPr>
      <w:sz w:val="22"/>
      <w:shd w:val="clear" w:color="auto" w:fill="FFFFFF"/>
    </w:rPr>
  </w:style>
  <w:style w:type="paragraph" w:customStyle="1" w:styleId="2e">
    <w:name w:val="Основной текст (2)"/>
    <w:basedOn w:val="a0"/>
    <w:link w:val="2d"/>
    <w:pPr>
      <w:widowControl w:val="0"/>
      <w:shd w:val="clear" w:color="auto" w:fill="FFFFFF"/>
      <w:spacing w:before="120" w:line="254" w:lineRule="exact"/>
      <w:ind w:hanging="240"/>
    </w:pPr>
    <w:rPr>
      <w:sz w:val="22"/>
    </w:rPr>
  </w:style>
  <w:style w:type="character" w:customStyle="1" w:styleId="52">
    <w:name w:val="Основной текст (5)_"/>
    <w:link w:val="53"/>
    <w:rPr>
      <w:rFonts w:ascii="Trebuchet MS" w:eastAsia="Trebuchet MS" w:hAnsi="Trebuchet MS" w:cs="Trebuchet MS"/>
      <w:b/>
      <w:bCs/>
      <w:shd w:val="clear" w:color="auto" w:fill="FFFFFF"/>
    </w:rPr>
  </w:style>
  <w:style w:type="paragraph" w:customStyle="1" w:styleId="53">
    <w:name w:val="Основной текст (5)"/>
    <w:basedOn w:val="a0"/>
    <w:link w:val="52"/>
    <w:pPr>
      <w:widowControl w:val="0"/>
      <w:shd w:val="clear" w:color="auto" w:fill="FFFFFF"/>
      <w:spacing w:after="2700" w:line="0" w:lineRule="atLeast"/>
      <w:jc w:val="center"/>
    </w:pPr>
    <w:rPr>
      <w:rFonts w:ascii="Trebuchet MS" w:eastAsia="Trebuchet MS" w:hAnsi="Trebuchet MS" w:cs="Trebuchet MS"/>
      <w:b/>
      <w:bCs/>
      <w:sz w:val="20"/>
    </w:rPr>
  </w:style>
  <w:style w:type="character" w:customStyle="1" w:styleId="44">
    <w:name w:val="Основной текст (4)_"/>
    <w:link w:val="45"/>
    <w:rPr>
      <w:rFonts w:ascii="Trebuchet MS" w:eastAsia="Trebuchet MS" w:hAnsi="Trebuchet MS" w:cs="Trebuchet MS"/>
      <w:b/>
      <w:bCs/>
      <w:szCs w:val="28"/>
      <w:shd w:val="clear" w:color="auto" w:fill="FFFFFF"/>
    </w:rPr>
  </w:style>
  <w:style w:type="paragraph" w:customStyle="1" w:styleId="45">
    <w:name w:val="Основной текст (4)"/>
    <w:basedOn w:val="a0"/>
    <w:link w:val="44"/>
    <w:pPr>
      <w:widowControl w:val="0"/>
      <w:shd w:val="clear" w:color="auto" w:fill="FFFFFF"/>
      <w:spacing w:before="480" w:after="360" w:line="0" w:lineRule="atLeast"/>
      <w:jc w:val="left"/>
    </w:pPr>
    <w:rPr>
      <w:rFonts w:ascii="Trebuchet MS" w:eastAsia="Trebuchet MS" w:hAnsi="Trebuchet MS" w:cs="Trebuchet MS"/>
      <w:b/>
      <w:bCs/>
      <w:sz w:val="20"/>
      <w:szCs w:val="28"/>
    </w:rPr>
  </w:style>
  <w:style w:type="character" w:customStyle="1" w:styleId="80">
    <w:name w:val="Основной текст (8)_"/>
    <w:link w:val="81"/>
    <w:rPr>
      <w:rFonts w:ascii="Trebuchet MS" w:eastAsia="Trebuchet MS" w:hAnsi="Trebuchet MS" w:cs="Trebuchet MS"/>
      <w:sz w:val="17"/>
      <w:szCs w:val="17"/>
      <w:shd w:val="clear" w:color="auto" w:fill="FFFFFF"/>
    </w:rPr>
  </w:style>
  <w:style w:type="paragraph" w:customStyle="1" w:styleId="81">
    <w:name w:val="Основной текст (8)"/>
    <w:basedOn w:val="a0"/>
    <w:link w:val="80"/>
    <w:pPr>
      <w:widowControl w:val="0"/>
      <w:shd w:val="clear" w:color="auto" w:fill="FFFFFF"/>
      <w:spacing w:line="257" w:lineRule="exact"/>
    </w:pPr>
    <w:rPr>
      <w:rFonts w:ascii="Trebuchet MS" w:eastAsia="Trebuchet MS" w:hAnsi="Trebuchet MS" w:cs="Trebuchet MS"/>
      <w:sz w:val="17"/>
      <w:szCs w:val="17"/>
    </w:rPr>
  </w:style>
  <w:style w:type="paragraph" w:customStyle="1" w:styleId="pe">
    <w:name w:val="pe"/>
    <w:basedOn w:val="a0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90">
    <w:name w:val="Заголовок №9_"/>
    <w:rPr>
      <w:rFonts w:ascii="Trebuchet MS" w:eastAsia="Trebuchet MS" w:hAnsi="Trebuchet MS" w:cs="Trebuchet MS"/>
      <w:b/>
      <w:bCs/>
      <w:sz w:val="20"/>
      <w:szCs w:val="20"/>
      <w:u w:val="none"/>
    </w:rPr>
  </w:style>
  <w:style w:type="character" w:customStyle="1" w:styleId="91">
    <w:name w:val="Заголовок №9"/>
    <w:rPr>
      <w:rFonts w:ascii="Trebuchet MS" w:eastAsia="Trebuchet MS" w:hAnsi="Trebuchet MS" w:cs="Trebuchet MS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BookmanOldStyle10pt0pt">
    <w:name w:val="Основной текст (2) + Bookman Old Style;10 pt;Полужирный;Интервал 0 pt"/>
    <w:rPr>
      <w:rFonts w:ascii="Bookman Old Style" w:eastAsia="Bookman Old Style" w:hAnsi="Bookman Old Style" w:cs="Bookman Old Style"/>
      <w:b/>
      <w:bCs/>
      <w:color w:val="000000"/>
      <w:spacing w:val="1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2105pt">
    <w:name w:val="Основной текст (2) + 10;5 pt;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en-US" w:bidi="en-US"/>
    </w:rPr>
  </w:style>
  <w:style w:type="character" w:customStyle="1" w:styleId="2CourierNew10pt">
    <w:name w:val="Основной текст (2) + Courier New;10 pt"/>
    <w:qFormat/>
    <w:rPr>
      <w:rFonts w:ascii="Courier New" w:eastAsia="Courier New" w:hAnsi="Courier New" w:cs="Courier New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119">
    <w:name w:val="Основной текст (119)_"/>
    <w:link w:val="1190"/>
    <w:qFormat/>
    <w:rPr>
      <w:b/>
      <w:bCs/>
      <w:sz w:val="21"/>
      <w:szCs w:val="21"/>
      <w:shd w:val="clear" w:color="auto" w:fill="FFFFFF"/>
    </w:rPr>
  </w:style>
  <w:style w:type="paragraph" w:customStyle="1" w:styleId="1190">
    <w:name w:val="Основной текст (119)"/>
    <w:basedOn w:val="a0"/>
    <w:link w:val="119"/>
    <w:qFormat/>
    <w:pPr>
      <w:widowControl w:val="0"/>
      <w:shd w:val="clear" w:color="auto" w:fill="FFFFFF"/>
      <w:spacing w:before="120" w:line="254" w:lineRule="exact"/>
      <w:ind w:hanging="300"/>
    </w:pPr>
    <w:rPr>
      <w:b/>
      <w:bCs/>
      <w:sz w:val="21"/>
      <w:szCs w:val="21"/>
    </w:rPr>
  </w:style>
  <w:style w:type="character" w:customStyle="1" w:styleId="2CourierNew10pt0">
    <w:name w:val="Основной текст (2) + Courier New;10 pt;Полужирный"/>
    <w:qFormat/>
    <w:rPr>
      <w:rFonts w:ascii="Courier New" w:eastAsia="Courier New" w:hAnsi="Courier New" w:cs="Courier New"/>
      <w:b/>
      <w:bCs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2TrebuchetMS10pt1pt">
    <w:name w:val="Основной текст (2) + Trebuchet MS;10 pt;Полужирный;Интервал 1 pt"/>
    <w:qFormat/>
    <w:rPr>
      <w:rFonts w:ascii="Trebuchet MS" w:eastAsia="Trebuchet MS" w:hAnsi="Trebuchet MS" w:cs="Trebuchet MS"/>
      <w:b/>
      <w:bCs/>
      <w:color w:val="000000"/>
      <w:spacing w:val="2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table" w:customStyle="1" w:styleId="1d">
    <w:name w:val="Сетка таблицы1"/>
    <w:basedOn w:val="a2"/>
    <w:uiPriority w:val="5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">
    <w:name w:val="w"/>
    <w:qFormat/>
  </w:style>
  <w:style w:type="character" w:customStyle="1" w:styleId="text1">
    <w:name w:val="text1"/>
    <w:qFormat/>
  </w:style>
  <w:style w:type="character" w:customStyle="1" w:styleId="20">
    <w:name w:val="Заголовок 2 Знак"/>
    <w:link w:val="2"/>
    <w:uiPriority w:val="9"/>
    <w:qFormat/>
    <w:rPr>
      <w:sz w:val="28"/>
    </w:rPr>
  </w:style>
  <w:style w:type="character" w:customStyle="1" w:styleId="afd">
    <w:name w:val="Основной текст Знак"/>
    <w:link w:val="afc"/>
    <w:qFormat/>
    <w:rPr>
      <w:sz w:val="28"/>
    </w:rPr>
  </w:style>
  <w:style w:type="character" w:customStyle="1" w:styleId="xmlemitalic">
    <w:name w:val="xmlemitalic"/>
    <w:qFormat/>
  </w:style>
  <w:style w:type="paragraph" w:customStyle="1" w:styleId="1e">
    <w:name w:val="Название объекта1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last">
    <w:name w:val="last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s2">
    <w:name w:val="s2"/>
    <w:basedOn w:val="a1"/>
    <w:qFormat/>
  </w:style>
  <w:style w:type="character" w:customStyle="1" w:styleId="aff">
    <w:name w:val="Основной текст с отступом Знак"/>
    <w:basedOn w:val="a1"/>
    <w:link w:val="afe"/>
    <w:qFormat/>
    <w:rPr>
      <w:sz w:val="28"/>
    </w:rPr>
  </w:style>
  <w:style w:type="character" w:customStyle="1" w:styleId="af">
    <w:name w:val="Текст Знак"/>
    <w:basedOn w:val="a1"/>
    <w:link w:val="ae"/>
    <w:qFormat/>
    <w:rPr>
      <w:rFonts w:ascii="Courier New" w:hAnsi="Courier New"/>
    </w:rPr>
  </w:style>
  <w:style w:type="character" w:customStyle="1" w:styleId="32">
    <w:name w:val="Основной текст с отступом 3 Знак"/>
    <w:basedOn w:val="a1"/>
    <w:link w:val="31"/>
    <w:qFormat/>
    <w:rPr>
      <w:sz w:val="16"/>
      <w:szCs w:val="16"/>
    </w:rPr>
  </w:style>
  <w:style w:type="paragraph" w:customStyle="1" w:styleId="afff2">
    <w:name w:val="Стандарт"/>
    <w:basedOn w:val="a0"/>
    <w:link w:val="afff3"/>
    <w:qFormat/>
    <w:pPr>
      <w:spacing w:line="360" w:lineRule="auto"/>
    </w:pPr>
    <w:rPr>
      <w:szCs w:val="24"/>
    </w:rPr>
  </w:style>
  <w:style w:type="character" w:customStyle="1" w:styleId="afff3">
    <w:name w:val="Стандарт Знак"/>
    <w:link w:val="afff2"/>
    <w:qFormat/>
    <w:rPr>
      <w:sz w:val="28"/>
      <w:szCs w:val="24"/>
    </w:rPr>
  </w:style>
  <w:style w:type="paragraph" w:customStyle="1" w:styleId="140">
    <w:name w:val="Обычный+14"/>
    <w:basedOn w:val="a0"/>
    <w:qFormat/>
    <w:pPr>
      <w:jc w:val="left"/>
    </w:pPr>
    <w:rPr>
      <w:sz w:val="24"/>
      <w:szCs w:val="24"/>
    </w:rPr>
  </w:style>
  <w:style w:type="paragraph" w:customStyle="1" w:styleId="141">
    <w:name w:val="Обычный + 14 пт"/>
    <w:basedOn w:val="affc"/>
    <w:qFormat/>
    <w:pPr>
      <w:tabs>
        <w:tab w:val="left" w:pos="142"/>
      </w:tabs>
      <w:spacing w:line="360" w:lineRule="auto"/>
      <w:ind w:left="360" w:right="180" w:firstLine="540"/>
      <w:jc w:val="left"/>
    </w:pPr>
    <w:rPr>
      <w:rFonts w:eastAsia="Calibri"/>
      <w:color w:val="000000"/>
      <w:w w:val="89"/>
      <w:szCs w:val="28"/>
      <w:lang w:eastAsia="en-US"/>
    </w:rPr>
  </w:style>
  <w:style w:type="character" w:customStyle="1" w:styleId="texample">
    <w:name w:val="texample"/>
    <w:basedOn w:val="a1"/>
    <w:qFormat/>
  </w:style>
  <w:style w:type="character" w:customStyle="1" w:styleId="copyright-span">
    <w:name w:val="copyright-span"/>
    <w:qFormat/>
  </w:style>
  <w:style w:type="character" w:customStyle="1" w:styleId="blindlabel">
    <w:name w:val="blind_label"/>
    <w:qFormat/>
  </w:style>
  <w:style w:type="character" w:customStyle="1" w:styleId="1f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f0">
    <w:name w:val="Обычный (веб)1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afff4">
    <w:name w:val="Простой текст"/>
    <w:basedOn w:val="a0"/>
    <w:link w:val="afff5"/>
    <w:qFormat/>
    <w:pPr>
      <w:spacing w:line="360" w:lineRule="auto"/>
      <w:ind w:left="284" w:right="284" w:firstLine="709"/>
      <w:jc w:val="left"/>
    </w:pPr>
    <w:rPr>
      <w:szCs w:val="28"/>
    </w:rPr>
  </w:style>
  <w:style w:type="paragraph" w:customStyle="1" w:styleId="afff6">
    <w:name w:val="Назв картинки"/>
    <w:basedOn w:val="afe"/>
    <w:link w:val="afff7"/>
    <w:qFormat/>
    <w:pPr>
      <w:spacing w:after="0" w:line="480" w:lineRule="auto"/>
      <w:ind w:left="993" w:right="284" w:hanging="284"/>
      <w:jc w:val="center"/>
    </w:pPr>
    <w:rPr>
      <w:szCs w:val="28"/>
    </w:rPr>
  </w:style>
  <w:style w:type="character" w:customStyle="1" w:styleId="afff5">
    <w:name w:val="Простой текст Знак"/>
    <w:link w:val="afff4"/>
    <w:qFormat/>
    <w:rPr>
      <w:sz w:val="28"/>
      <w:szCs w:val="28"/>
    </w:rPr>
  </w:style>
  <w:style w:type="paragraph" w:customStyle="1" w:styleId="afff8">
    <w:name w:val="мой заголовок"/>
    <w:basedOn w:val="afe"/>
    <w:link w:val="afff9"/>
    <w:qFormat/>
    <w:pPr>
      <w:spacing w:after="0" w:line="480" w:lineRule="auto"/>
      <w:ind w:left="284" w:right="284" w:firstLine="851"/>
      <w:jc w:val="center"/>
    </w:pPr>
    <w:rPr>
      <w:szCs w:val="28"/>
    </w:rPr>
  </w:style>
  <w:style w:type="character" w:customStyle="1" w:styleId="afff7">
    <w:name w:val="Назв картинки Знак"/>
    <w:link w:val="afff6"/>
    <w:qFormat/>
    <w:rPr>
      <w:sz w:val="28"/>
      <w:szCs w:val="28"/>
    </w:rPr>
  </w:style>
  <w:style w:type="paragraph" w:customStyle="1" w:styleId="afffa">
    <w:name w:val="Подпункт"/>
    <w:basedOn w:val="a0"/>
    <w:link w:val="afffb"/>
    <w:qFormat/>
    <w:pPr>
      <w:spacing w:line="480" w:lineRule="auto"/>
      <w:ind w:left="284" w:right="284" w:firstLine="709"/>
    </w:pPr>
    <w:rPr>
      <w:szCs w:val="28"/>
      <w:lang w:val="en-US"/>
    </w:rPr>
  </w:style>
  <w:style w:type="character" w:customStyle="1" w:styleId="afff9">
    <w:name w:val="мой заголовок Знак"/>
    <w:link w:val="afff8"/>
    <w:qFormat/>
    <w:rPr>
      <w:sz w:val="28"/>
      <w:szCs w:val="28"/>
    </w:rPr>
  </w:style>
  <w:style w:type="character" w:customStyle="1" w:styleId="afffb">
    <w:name w:val="Подпункт Знак"/>
    <w:link w:val="afffa"/>
    <w:qFormat/>
    <w:rPr>
      <w:sz w:val="28"/>
      <w:szCs w:val="28"/>
      <w:lang w:val="en-US"/>
    </w:rPr>
  </w:style>
  <w:style w:type="character" w:customStyle="1" w:styleId="af9">
    <w:name w:val="Текст сноски Знак"/>
    <w:basedOn w:val="a1"/>
    <w:link w:val="af8"/>
    <w:uiPriority w:val="99"/>
    <w:semiHidden/>
    <w:qFormat/>
  </w:style>
  <w:style w:type="character" w:customStyle="1" w:styleId="sig-kw">
    <w:name w:val="sig-kw"/>
    <w:qFormat/>
  </w:style>
  <w:style w:type="character" w:customStyle="1" w:styleId="2f">
    <w:name w:val="Неразрешенное упоминание2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ipa">
    <w:name w:val="ipa"/>
    <w:basedOn w:val="a1"/>
    <w:qFormat/>
  </w:style>
  <w:style w:type="character" w:customStyle="1" w:styleId="star">
    <w:name w:val="star"/>
    <w:basedOn w:val="a1"/>
    <w:qFormat/>
  </w:style>
  <w:style w:type="character" w:customStyle="1" w:styleId="form-control-feedback">
    <w:name w:val="form-control-feedback"/>
    <w:basedOn w:val="a1"/>
    <w:qFormat/>
  </w:style>
  <w:style w:type="paragraph" w:customStyle="1" w:styleId="item-115">
    <w:name w:val="item-115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17">
    <w:name w:val="item-117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19">
    <w:name w:val="item-119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20">
    <w:name w:val="item-120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18">
    <w:name w:val="item-118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27">
    <w:name w:val="item-127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28">
    <w:name w:val="item-128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29">
    <w:name w:val="item-129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30">
    <w:name w:val="item-130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item-131">
    <w:name w:val="item-131"/>
    <w:basedOn w:val="a0"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ds-markdown-paragraph">
    <w:name w:val="ds-markdown-paragraph"/>
    <w:basedOn w:val="a0"/>
    <w:rsid w:val="001B4629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d813de27">
    <w:name w:val="d813de27"/>
    <w:basedOn w:val="a1"/>
    <w:rsid w:val="00B1670B"/>
  </w:style>
  <w:style w:type="character" w:customStyle="1" w:styleId="token">
    <w:name w:val="token"/>
    <w:basedOn w:val="a1"/>
    <w:rsid w:val="00B16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4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8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353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8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2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8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5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9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8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076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50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5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&#1056;&#1072;&#1073;&#1086;&#1095;&#1080;&#1081;%20&#1089;&#1090;&#1086;&#1083;\&#1051;&#1040;&#104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D23140-D6AF-4D1D-ADD8-C201AC0D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ЛАБ.DOT</Template>
  <TotalTime>427</TotalTime>
  <Pages>1</Pages>
  <Words>3450</Words>
  <Characters>19669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Constantin</dc:creator>
  <cp:lastModifiedBy>gamecity71777@gmail.com</cp:lastModifiedBy>
  <cp:revision>22</cp:revision>
  <cp:lastPrinted>2024-12-16T23:20:00Z</cp:lastPrinted>
  <dcterms:created xsi:type="dcterms:W3CDTF">2025-10-24T12:08:00Z</dcterms:created>
  <dcterms:modified xsi:type="dcterms:W3CDTF">2025-11-26T11:01:00Z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F9802F2F8EF54F1384B68662973126CC_12</vt:lpwstr>
  </property>
</Properties>
</file>